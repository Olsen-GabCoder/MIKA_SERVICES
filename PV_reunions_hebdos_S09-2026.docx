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4DDF7" w14:textId="6850C070" w:rsidR="006063F7" w:rsidRDefault="00601E55" w:rsidP="00D3251E">
      <w:pPr>
        <w:pStyle w:val="Titre1"/>
        <w:rPr>
          <w:noProof/>
          <w:color w:val="1F497D"/>
          <w:lang w:eastAsia="fr-FR"/>
        </w:rPr>
      </w:pPr>
      <w:r>
        <w:rPr>
          <w:noProof/>
          <w:color w:val="1F497D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F367EB" wp14:editId="15745D2E">
                <wp:simplePos x="0" y="0"/>
                <wp:positionH relativeFrom="margin">
                  <wp:align>center</wp:align>
                </wp:positionH>
                <wp:positionV relativeFrom="paragraph">
                  <wp:posOffset>-93345</wp:posOffset>
                </wp:positionV>
                <wp:extent cx="1343025" cy="561975"/>
                <wp:effectExtent l="0" t="0" r="9525" b="952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561975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rect w14:anchorId="0E8BB14B" id="Rectangle 3" o:spid="_x0000_s1026" style="position:absolute;margin-left:0;margin-top:-7.35pt;width:105.75pt;height:44.2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" stroked="f" strokeweight="2pt">
                <v:fill r:id="rId9" o:title="" recolor="t" rotate="t" type="frame"/>
                <w10:wrap anchorx="margin"/>
              </v:rect>
            </w:pict>
          </mc:Fallback>
        </mc:AlternateContent>
      </w:r>
    </w:p>
    <w:p w14:paraId="0CB41471" w14:textId="77777777" w:rsidR="00D3251E" w:rsidRDefault="00D3251E" w:rsidP="00D3251E">
      <w:pPr>
        <w:rPr>
          <w:lang w:eastAsia="fr-FR"/>
        </w:rPr>
      </w:pPr>
    </w:p>
    <w:p w14:paraId="7380E001" w14:textId="77777777" w:rsidR="00D3251E" w:rsidRDefault="00D3251E" w:rsidP="00D3251E">
      <w:pPr>
        <w:rPr>
          <w:lang w:eastAsia="fr-FR"/>
        </w:rPr>
      </w:pPr>
    </w:p>
    <w:p w14:paraId="58063B75" w14:textId="0B2D74BE" w:rsidR="00692094" w:rsidRDefault="006E6A44" w:rsidP="00805466">
      <w:pPr>
        <w:tabs>
          <w:tab w:val="left" w:pos="8124"/>
        </w:tabs>
        <w:jc w:val="center"/>
        <w:rPr>
          <w:b/>
        </w:rPr>
      </w:pPr>
      <w:r w:rsidRPr="00BB5894">
        <w:rPr>
          <w:b/>
        </w:rPr>
        <w:t>Procès-verbal</w:t>
      </w:r>
      <w:r w:rsidR="00C35291">
        <w:rPr>
          <w:b/>
        </w:rPr>
        <w:t xml:space="preserve"> d</w:t>
      </w:r>
      <w:r w:rsidR="000A26B6" w:rsidRPr="00BB5894">
        <w:rPr>
          <w:b/>
        </w:rPr>
        <w:t>e réunion</w:t>
      </w:r>
      <w:r w:rsidR="00C35291">
        <w:rPr>
          <w:b/>
        </w:rPr>
        <w:t xml:space="preserve"> N°</w:t>
      </w:r>
      <w:r w:rsidR="00885A6C">
        <w:rPr>
          <w:b/>
        </w:rPr>
        <w:t>6</w:t>
      </w:r>
      <w:r w:rsidR="00C35291">
        <w:rPr>
          <w:b/>
        </w:rPr>
        <w:t>-0</w:t>
      </w:r>
      <w:r w:rsidR="009B4016">
        <w:rPr>
          <w:b/>
        </w:rPr>
        <w:t>2</w:t>
      </w:r>
      <w:r w:rsidR="00C35291">
        <w:rPr>
          <w:b/>
        </w:rPr>
        <w:t>/26</w:t>
      </w:r>
    </w:p>
    <w:p w14:paraId="0223D279" w14:textId="77777777" w:rsidR="00786851" w:rsidRPr="00786851" w:rsidRDefault="00786851" w:rsidP="00786851"/>
    <w:tbl>
      <w:tblPr>
        <w:tblW w:w="10233" w:type="dxa"/>
        <w:tblInd w:w="-17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34"/>
        <w:gridCol w:w="3137"/>
        <w:gridCol w:w="1843"/>
        <w:gridCol w:w="2719"/>
      </w:tblGrid>
      <w:tr w:rsidR="00692094" w:rsidRPr="00BB5894" w14:paraId="44804B81" w14:textId="77777777" w:rsidTr="00571E18">
        <w:trPr>
          <w:cantSplit/>
          <w:tblHeader/>
        </w:trPr>
        <w:tc>
          <w:tcPr>
            <w:tcW w:w="2534" w:type="dxa"/>
            <w:shd w:val="pct12" w:color="auto" w:fill="FFFFFF"/>
          </w:tcPr>
          <w:p w14:paraId="334E0CB4" w14:textId="1245084C" w:rsidR="00692094" w:rsidRPr="00BB5894" w:rsidRDefault="00692094" w:rsidP="00E0283E">
            <w:pPr>
              <w:pStyle w:val="Titre4"/>
              <w:rPr>
                <w:i w:val="0"/>
              </w:rPr>
            </w:pPr>
            <w:r w:rsidRPr="00BB5894">
              <w:rPr>
                <w:b/>
                <w:i w:val="0"/>
                <w:sz w:val="20"/>
              </w:rPr>
              <w:t xml:space="preserve">Date </w:t>
            </w:r>
            <w:r w:rsidR="000A26B6" w:rsidRPr="00BB5894">
              <w:rPr>
                <w:b/>
                <w:i w:val="0"/>
                <w:sz w:val="20"/>
              </w:rPr>
              <w:t>de la r</w:t>
            </w:r>
            <w:r w:rsidR="00E0283E" w:rsidRPr="00BB5894">
              <w:rPr>
                <w:b/>
                <w:i w:val="0"/>
                <w:sz w:val="20"/>
              </w:rPr>
              <w:t>é</w:t>
            </w:r>
            <w:r w:rsidR="000A26B6" w:rsidRPr="00BB5894">
              <w:rPr>
                <w:b/>
                <w:i w:val="0"/>
                <w:sz w:val="20"/>
              </w:rPr>
              <w:t>union</w:t>
            </w:r>
            <w:r w:rsidR="00815009">
              <w:rPr>
                <w:b/>
                <w:i w:val="0"/>
                <w:sz w:val="20"/>
              </w:rPr>
              <w:t xml:space="preserve"> </w:t>
            </w:r>
            <w:r w:rsidRPr="00BB5894">
              <w:rPr>
                <w:b/>
                <w:i w:val="0"/>
                <w:sz w:val="20"/>
              </w:rPr>
              <w:t>:</w:t>
            </w:r>
          </w:p>
        </w:tc>
        <w:tc>
          <w:tcPr>
            <w:tcW w:w="3137" w:type="dxa"/>
          </w:tcPr>
          <w:p w14:paraId="544A1754" w14:textId="783021D0" w:rsidR="00692094" w:rsidRPr="00BB5894" w:rsidRDefault="00284E3E" w:rsidP="009B5976">
            <w:pPr>
              <w:pStyle w:val="Titre4"/>
              <w:rPr>
                <w:i w:val="0"/>
                <w:sz w:val="20"/>
              </w:rPr>
            </w:pPr>
            <w:r>
              <w:rPr>
                <w:i w:val="0"/>
                <w:sz w:val="20"/>
              </w:rPr>
              <w:t>2</w:t>
            </w:r>
            <w:r w:rsidR="00885A6C">
              <w:rPr>
                <w:i w:val="0"/>
                <w:sz w:val="20"/>
              </w:rPr>
              <w:t>7</w:t>
            </w:r>
            <w:r w:rsidR="00F56F34">
              <w:rPr>
                <w:i w:val="0"/>
                <w:sz w:val="20"/>
              </w:rPr>
              <w:t>/0</w:t>
            </w:r>
            <w:r w:rsidR="00444C4B">
              <w:rPr>
                <w:i w:val="0"/>
                <w:sz w:val="20"/>
              </w:rPr>
              <w:t>2</w:t>
            </w:r>
            <w:r w:rsidR="00F56F34">
              <w:rPr>
                <w:i w:val="0"/>
                <w:sz w:val="20"/>
              </w:rPr>
              <w:t>/2026</w:t>
            </w:r>
          </w:p>
        </w:tc>
        <w:tc>
          <w:tcPr>
            <w:tcW w:w="1843" w:type="dxa"/>
            <w:shd w:val="pct12" w:color="auto" w:fill="FFFFFF"/>
          </w:tcPr>
          <w:p w14:paraId="396DDC5D" w14:textId="116FBF2D" w:rsidR="00692094" w:rsidRPr="00BB5894" w:rsidRDefault="00E53A4E" w:rsidP="000A26B6">
            <w:pPr>
              <w:pStyle w:val="Titre4"/>
              <w:rPr>
                <w:b/>
                <w:i w:val="0"/>
                <w:sz w:val="20"/>
              </w:rPr>
            </w:pPr>
            <w:r w:rsidRPr="00BB5894">
              <w:rPr>
                <w:b/>
                <w:i w:val="0"/>
                <w:sz w:val="20"/>
              </w:rPr>
              <w:t>Lieu :</w:t>
            </w:r>
          </w:p>
        </w:tc>
        <w:tc>
          <w:tcPr>
            <w:tcW w:w="2719" w:type="dxa"/>
          </w:tcPr>
          <w:p w14:paraId="46ABB660" w14:textId="53951809" w:rsidR="00692094" w:rsidRPr="00BB5894" w:rsidRDefault="00601E55">
            <w:pPr>
              <w:pStyle w:val="Titre4"/>
              <w:rPr>
                <w:i w:val="0"/>
                <w:sz w:val="20"/>
              </w:rPr>
            </w:pPr>
            <w:r>
              <w:rPr>
                <w:i w:val="0"/>
                <w:sz w:val="20"/>
              </w:rPr>
              <w:t xml:space="preserve">SDR Bureau d’Etudes </w:t>
            </w:r>
          </w:p>
        </w:tc>
      </w:tr>
      <w:tr w:rsidR="00692094" w:rsidRPr="00BB5894" w14:paraId="4119466A" w14:textId="77777777" w:rsidTr="00571E18">
        <w:trPr>
          <w:cantSplit/>
          <w:tblHeader/>
        </w:trPr>
        <w:tc>
          <w:tcPr>
            <w:tcW w:w="2534" w:type="dxa"/>
            <w:shd w:val="pct12" w:color="auto" w:fill="FFFFFF"/>
          </w:tcPr>
          <w:p w14:paraId="08DD6A69" w14:textId="492E5A25" w:rsidR="00692094" w:rsidRPr="00BB5894" w:rsidRDefault="000A26B6">
            <w:pPr>
              <w:pStyle w:val="Titre4"/>
              <w:rPr>
                <w:b/>
                <w:i w:val="0"/>
                <w:sz w:val="20"/>
              </w:rPr>
            </w:pPr>
            <w:r w:rsidRPr="00BB5894">
              <w:rPr>
                <w:b/>
                <w:i w:val="0"/>
                <w:sz w:val="20"/>
              </w:rPr>
              <w:t>PV rédigé par</w:t>
            </w:r>
            <w:r w:rsidR="00815009">
              <w:rPr>
                <w:b/>
                <w:i w:val="0"/>
                <w:sz w:val="20"/>
              </w:rPr>
              <w:t xml:space="preserve"> </w:t>
            </w:r>
            <w:r w:rsidR="00692094" w:rsidRPr="00BB5894">
              <w:rPr>
                <w:b/>
                <w:i w:val="0"/>
                <w:sz w:val="20"/>
              </w:rPr>
              <w:t>:</w:t>
            </w:r>
          </w:p>
        </w:tc>
        <w:tc>
          <w:tcPr>
            <w:tcW w:w="3137" w:type="dxa"/>
          </w:tcPr>
          <w:p w14:paraId="3147E9C1" w14:textId="38C71B28" w:rsidR="00692094" w:rsidRPr="00BB5894" w:rsidRDefault="00601E55">
            <w:pPr>
              <w:pStyle w:val="Titre4"/>
              <w:rPr>
                <w:i w:val="0"/>
                <w:sz w:val="20"/>
              </w:rPr>
            </w:pPr>
            <w:r>
              <w:rPr>
                <w:i w:val="0"/>
                <w:sz w:val="20"/>
              </w:rPr>
              <w:t>Ulrich NKWEME EFERA</w:t>
            </w:r>
          </w:p>
        </w:tc>
        <w:tc>
          <w:tcPr>
            <w:tcW w:w="1843" w:type="dxa"/>
            <w:shd w:val="pct12" w:color="auto" w:fill="FFFFFF"/>
          </w:tcPr>
          <w:p w14:paraId="2EDF6004" w14:textId="77777777" w:rsidR="00692094" w:rsidRPr="00BB5894" w:rsidRDefault="006E6A44">
            <w:pPr>
              <w:pStyle w:val="Titre4"/>
              <w:rPr>
                <w:b/>
                <w:i w:val="0"/>
                <w:sz w:val="20"/>
              </w:rPr>
            </w:pPr>
            <w:proofErr w:type="gramStart"/>
            <w:r w:rsidRPr="00BB5894">
              <w:rPr>
                <w:b/>
                <w:i w:val="0"/>
                <w:sz w:val="20"/>
              </w:rPr>
              <w:t>Heure</w:t>
            </w:r>
            <w:r w:rsidR="00692094" w:rsidRPr="00BB5894">
              <w:rPr>
                <w:b/>
                <w:i w:val="0"/>
                <w:sz w:val="20"/>
              </w:rPr>
              <w:t>:</w:t>
            </w:r>
            <w:proofErr w:type="gramEnd"/>
          </w:p>
        </w:tc>
        <w:tc>
          <w:tcPr>
            <w:tcW w:w="2719" w:type="dxa"/>
          </w:tcPr>
          <w:p w14:paraId="4A733732" w14:textId="708F11DD" w:rsidR="00692094" w:rsidRPr="00BB5894" w:rsidRDefault="009B5976" w:rsidP="005748A5">
            <w:pPr>
              <w:pStyle w:val="Titre4"/>
              <w:tabs>
                <w:tab w:val="center" w:pos="1380"/>
              </w:tabs>
              <w:ind w:right="-108"/>
              <w:rPr>
                <w:i w:val="0"/>
                <w:sz w:val="20"/>
              </w:rPr>
            </w:pPr>
            <w:proofErr w:type="gramStart"/>
            <w:r>
              <w:rPr>
                <w:i w:val="0"/>
                <w:sz w:val="20"/>
              </w:rPr>
              <w:t>0</w:t>
            </w:r>
            <w:r w:rsidR="00601E55">
              <w:rPr>
                <w:i w:val="0"/>
                <w:sz w:val="20"/>
              </w:rPr>
              <w:t>7</w:t>
            </w:r>
            <w:r w:rsidR="00426FB8" w:rsidRPr="00BB5894">
              <w:rPr>
                <w:i w:val="0"/>
                <w:sz w:val="20"/>
              </w:rPr>
              <w:t>:</w:t>
            </w:r>
            <w:proofErr w:type="gramEnd"/>
            <w:r w:rsidR="00444C4B">
              <w:rPr>
                <w:i w:val="0"/>
                <w:sz w:val="20"/>
              </w:rPr>
              <w:t>3</w:t>
            </w:r>
            <w:r w:rsidR="00426FB8" w:rsidRPr="00BB5894">
              <w:rPr>
                <w:i w:val="0"/>
                <w:sz w:val="20"/>
              </w:rPr>
              <w:t>0</w:t>
            </w:r>
            <w:r w:rsidR="00166080" w:rsidRPr="00BB5894">
              <w:rPr>
                <w:i w:val="0"/>
                <w:sz w:val="20"/>
              </w:rPr>
              <w:t xml:space="preserve"> </w:t>
            </w:r>
            <w:r w:rsidR="00C67323">
              <w:rPr>
                <w:i w:val="0"/>
                <w:sz w:val="20"/>
              </w:rPr>
              <w:t>H</w:t>
            </w:r>
            <w:r w:rsidR="004C640D">
              <w:rPr>
                <w:i w:val="0"/>
                <w:sz w:val="20"/>
              </w:rPr>
              <w:tab/>
            </w:r>
          </w:p>
        </w:tc>
      </w:tr>
    </w:tbl>
    <w:p w14:paraId="01AF34C4" w14:textId="77777777" w:rsidR="00692094" w:rsidRPr="00BB5894" w:rsidRDefault="00692094">
      <w:pPr>
        <w:rPr>
          <w:sz w:val="20"/>
        </w:rPr>
      </w:pPr>
    </w:p>
    <w:tbl>
      <w:tblPr>
        <w:tblW w:w="10207" w:type="dxa"/>
        <w:tblInd w:w="-17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1826"/>
        <w:gridCol w:w="1035"/>
        <w:gridCol w:w="1817"/>
        <w:gridCol w:w="425"/>
        <w:gridCol w:w="3002"/>
        <w:gridCol w:w="1676"/>
      </w:tblGrid>
      <w:tr w:rsidR="0035247D" w:rsidRPr="00BB5894" w14:paraId="66C718F1" w14:textId="77777777" w:rsidTr="006D3641">
        <w:trPr>
          <w:cantSplit/>
        </w:trPr>
        <w:tc>
          <w:tcPr>
            <w:tcW w:w="426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</w:tcPr>
          <w:p w14:paraId="3987F807" w14:textId="77777777" w:rsidR="0035247D" w:rsidRDefault="0035247D" w:rsidP="001E6AD5">
            <w:pPr>
              <w:pStyle w:val="Titre3"/>
              <w:rPr>
                <w:color w:val="auto"/>
                <w:shd w:val="clear" w:color="auto" w:fill="D9D9D9"/>
              </w:rPr>
            </w:pPr>
          </w:p>
        </w:tc>
        <w:tc>
          <w:tcPr>
            <w:tcW w:w="1826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</w:tcPr>
          <w:p w14:paraId="3043008F" w14:textId="77777777" w:rsidR="0035247D" w:rsidRDefault="0035247D" w:rsidP="001E6AD5">
            <w:pPr>
              <w:pStyle w:val="Titre3"/>
              <w:rPr>
                <w:color w:val="auto"/>
                <w:shd w:val="clear" w:color="auto" w:fill="D9D9D9"/>
              </w:rPr>
            </w:pPr>
          </w:p>
        </w:tc>
        <w:tc>
          <w:tcPr>
            <w:tcW w:w="7955" w:type="dxa"/>
            <w:gridSpan w:val="5"/>
            <w:tcBorders>
              <w:top w:val="single" w:sz="6" w:space="0" w:color="auto"/>
              <w:bottom w:val="single" w:sz="6" w:space="0" w:color="auto"/>
            </w:tcBorders>
            <w:shd w:val="clear" w:color="auto" w:fill="D9D9D9"/>
          </w:tcPr>
          <w:p w14:paraId="15793A87" w14:textId="77777777" w:rsidR="0035247D" w:rsidRPr="005748A5" w:rsidRDefault="0035247D" w:rsidP="005748A5">
            <w:pPr>
              <w:pStyle w:val="Titre3"/>
              <w:ind w:left="-2218"/>
              <w:jc w:val="center"/>
              <w:rPr>
                <w:color w:val="auto"/>
                <w:sz w:val="24"/>
                <w:szCs w:val="24"/>
              </w:rPr>
            </w:pPr>
            <w:r w:rsidRPr="005748A5">
              <w:rPr>
                <w:color w:val="auto"/>
                <w:sz w:val="24"/>
                <w:szCs w:val="24"/>
                <w:shd w:val="clear" w:color="auto" w:fill="D9D9D9"/>
              </w:rPr>
              <w:t>Objet des réunions</w:t>
            </w:r>
          </w:p>
        </w:tc>
      </w:tr>
      <w:tr w:rsidR="0035247D" w:rsidRPr="00BB5894" w14:paraId="55F66071" w14:textId="77777777" w:rsidTr="006D3641">
        <w:trPr>
          <w:cantSplit/>
          <w:trHeight w:val="252"/>
        </w:trPr>
        <w:tc>
          <w:tcPr>
            <w:tcW w:w="426" w:type="dxa"/>
            <w:tcBorders>
              <w:top w:val="single" w:sz="6" w:space="0" w:color="auto"/>
            </w:tcBorders>
          </w:tcPr>
          <w:p w14:paraId="7F14D5D3" w14:textId="77777777" w:rsidR="0035247D" w:rsidRPr="00BB5894" w:rsidRDefault="0035247D" w:rsidP="001E6AD5">
            <w:pPr>
              <w:pStyle w:val="CovFormText"/>
              <w:rPr>
                <w:sz w:val="20"/>
              </w:rPr>
            </w:pPr>
          </w:p>
        </w:tc>
        <w:tc>
          <w:tcPr>
            <w:tcW w:w="1826" w:type="dxa"/>
            <w:tcBorders>
              <w:top w:val="single" w:sz="6" w:space="0" w:color="auto"/>
            </w:tcBorders>
          </w:tcPr>
          <w:p w14:paraId="5D5BFEA8" w14:textId="77777777" w:rsidR="0035247D" w:rsidRPr="00BB5894" w:rsidRDefault="0035247D" w:rsidP="001E6AD5">
            <w:pPr>
              <w:pStyle w:val="CovFormText"/>
              <w:rPr>
                <w:sz w:val="20"/>
              </w:rPr>
            </w:pPr>
          </w:p>
        </w:tc>
        <w:tc>
          <w:tcPr>
            <w:tcW w:w="7955" w:type="dxa"/>
            <w:gridSpan w:val="5"/>
            <w:tcBorders>
              <w:top w:val="single" w:sz="6" w:space="0" w:color="auto"/>
            </w:tcBorders>
          </w:tcPr>
          <w:p w14:paraId="2D454860" w14:textId="77777777" w:rsidR="0035247D" w:rsidRPr="00BB5894" w:rsidRDefault="0035247D" w:rsidP="001E6AD5">
            <w:pPr>
              <w:pStyle w:val="CovFormText"/>
              <w:rPr>
                <w:sz w:val="20"/>
              </w:rPr>
            </w:pPr>
            <w:r w:rsidRPr="00BB5894">
              <w:rPr>
                <w:sz w:val="20"/>
              </w:rPr>
              <w:t>Réunion</w:t>
            </w:r>
            <w:r>
              <w:rPr>
                <w:sz w:val="20"/>
              </w:rPr>
              <w:t>s</w:t>
            </w:r>
            <w:r w:rsidRPr="00BB5894">
              <w:rPr>
                <w:sz w:val="20"/>
              </w:rPr>
              <w:t xml:space="preserve"> hebdomadaire</w:t>
            </w:r>
            <w:r>
              <w:rPr>
                <w:sz w:val="20"/>
              </w:rPr>
              <w:t>s pour discuter de l’avancement des projets</w:t>
            </w:r>
          </w:p>
        </w:tc>
      </w:tr>
      <w:tr w:rsidR="0035247D" w:rsidRPr="00BB5894" w14:paraId="668027CA" w14:textId="77777777" w:rsidTr="00486EB5">
        <w:trPr>
          <w:cantSplit/>
          <w:trHeight w:val="355"/>
        </w:trPr>
        <w:tc>
          <w:tcPr>
            <w:tcW w:w="10207" w:type="dxa"/>
            <w:gridSpan w:val="7"/>
            <w:tcBorders>
              <w:top w:val="single" w:sz="6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/>
          </w:tcPr>
          <w:p w14:paraId="67DEB986" w14:textId="77777777" w:rsidR="0035247D" w:rsidRPr="005748A5" w:rsidRDefault="0035247D" w:rsidP="00DC3C5C">
            <w:pPr>
              <w:pStyle w:val="Titre3"/>
              <w:jc w:val="center"/>
              <w:rPr>
                <w:color w:val="auto"/>
                <w:sz w:val="24"/>
                <w:szCs w:val="24"/>
              </w:rPr>
            </w:pPr>
            <w:r w:rsidRPr="005748A5">
              <w:rPr>
                <w:color w:val="auto"/>
                <w:sz w:val="24"/>
                <w:szCs w:val="24"/>
              </w:rPr>
              <w:t>Participants</w:t>
            </w:r>
          </w:p>
        </w:tc>
      </w:tr>
      <w:tr w:rsidR="0035247D" w:rsidRPr="00BB5894" w14:paraId="1366B9F0" w14:textId="77777777" w:rsidTr="00A004BB">
        <w:trPr>
          <w:cantSplit/>
          <w:trHeight w:hRule="exact" w:val="284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D834F9D" w14:textId="5648C572" w:rsidR="0035247D" w:rsidRDefault="00284E3E" w:rsidP="0035247D">
            <w:pPr>
              <w:pStyle w:val="CovFormText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aseACocher1"/>
            <w:r>
              <w:rPr>
                <w:sz w:val="20"/>
              </w:rPr>
              <w:instrText xml:space="preserve"> FORMCHECKBOX </w:instrText>
            </w:r>
            <w:r w:rsidR="00000000">
              <w:rPr>
                <w:sz w:val="20"/>
              </w:rPr>
            </w:r>
            <w:r w:rsidR="00000000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0"/>
          </w:p>
        </w:tc>
        <w:tc>
          <w:tcPr>
            <w:tcW w:w="28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D6BB362" w14:textId="77777777" w:rsidR="00E1096C" w:rsidRPr="00E1096C" w:rsidRDefault="00E1096C" w:rsidP="004C7203">
            <w:pPr>
              <w:pStyle w:val="CovFormText"/>
              <w:spacing w:before="0" w:after="0"/>
              <w:rPr>
                <w:sz w:val="6"/>
                <w:szCs w:val="6"/>
              </w:rPr>
            </w:pPr>
          </w:p>
          <w:p w14:paraId="11923512" w14:textId="5B8D791A" w:rsidR="0035247D" w:rsidRPr="004047E5" w:rsidRDefault="00601E55" w:rsidP="004C7203">
            <w:pPr>
              <w:pStyle w:val="CovFormText"/>
              <w:spacing w:before="0" w:after="0"/>
            </w:pPr>
            <w:r>
              <w:t>Lewis AWA NYARE (LAN)</w:t>
            </w:r>
          </w:p>
        </w:tc>
        <w:tc>
          <w:tcPr>
            <w:tcW w:w="181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10AB0C2" w14:textId="148DFBC7" w:rsidR="0035247D" w:rsidRPr="004047E5" w:rsidRDefault="0035247D" w:rsidP="004C7203">
            <w:pPr>
              <w:pStyle w:val="CovFormText"/>
              <w:spacing w:before="0" w:after="0"/>
            </w:pPr>
            <w:r w:rsidRPr="004047E5">
              <w:t xml:space="preserve">Tél : </w:t>
            </w:r>
            <w:r w:rsidR="00A004BB">
              <w:t>065.99.38.48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22BC551" w14:textId="34E01B6E" w:rsidR="0035247D" w:rsidRPr="004047E5" w:rsidRDefault="006D3641" w:rsidP="006D3641">
            <w:pPr>
              <w:pStyle w:val="CovFormText"/>
              <w:ind w:left="-108"/>
            </w:pPr>
            <w:r>
              <w:t xml:space="preserve">  </w:t>
            </w:r>
            <w:r w:rsidR="00284E3E"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aseACocher4"/>
            <w:r w:rsidR="00284E3E">
              <w:instrText xml:space="preserve"> FORMCHECKBOX </w:instrText>
            </w:r>
            <w:r w:rsidR="00000000">
              <w:fldChar w:fldCharType="separate"/>
            </w:r>
            <w:r w:rsidR="00284E3E">
              <w:fldChar w:fldCharType="end"/>
            </w:r>
            <w:bookmarkEnd w:id="1"/>
          </w:p>
        </w:tc>
        <w:tc>
          <w:tcPr>
            <w:tcW w:w="300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A90880" w14:textId="77777777" w:rsidR="00E1096C" w:rsidRPr="00E1096C" w:rsidRDefault="00E1096C" w:rsidP="004C7203">
            <w:pPr>
              <w:pStyle w:val="CovFormText"/>
              <w:spacing w:before="0" w:after="0"/>
              <w:rPr>
                <w:sz w:val="6"/>
                <w:szCs w:val="6"/>
              </w:rPr>
            </w:pPr>
          </w:p>
          <w:p w14:paraId="643D68CC" w14:textId="270D3406" w:rsidR="0035247D" w:rsidRPr="004047E5" w:rsidRDefault="00271BC6" w:rsidP="004C7203">
            <w:pPr>
              <w:pStyle w:val="CovFormText"/>
              <w:spacing w:before="0" w:after="0"/>
            </w:pPr>
            <w:r>
              <w:t>Cindy ANDRIANJAFY</w:t>
            </w:r>
            <w:r w:rsidR="00BE2C85">
              <w:t xml:space="preserve"> (CA)</w:t>
            </w:r>
          </w:p>
        </w:tc>
        <w:tc>
          <w:tcPr>
            <w:tcW w:w="16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2EA590B" w14:textId="59E6941D" w:rsidR="0035247D" w:rsidRPr="004047E5" w:rsidRDefault="0035247D" w:rsidP="004C7203">
            <w:pPr>
              <w:pStyle w:val="CovFormText"/>
              <w:spacing w:before="0" w:after="0"/>
            </w:pPr>
            <w:r w:rsidRPr="004047E5">
              <w:t xml:space="preserve">Tél : </w:t>
            </w:r>
            <w:r w:rsidR="00CA0FE5">
              <w:t>065.18.37.30</w:t>
            </w:r>
          </w:p>
        </w:tc>
      </w:tr>
      <w:tr w:rsidR="0035247D" w:rsidRPr="00BB5894" w14:paraId="1B122D92" w14:textId="77777777" w:rsidTr="00A004BB">
        <w:trPr>
          <w:cantSplit/>
          <w:trHeight w:hRule="exact" w:val="284"/>
        </w:trPr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6F7F5D7" w14:textId="79C86757" w:rsidR="0035247D" w:rsidRDefault="00271BC6" w:rsidP="006D3641">
            <w:pPr>
              <w:pStyle w:val="CovFormText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CaseACocher1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" w:name="CaseACocher12"/>
            <w:r>
              <w:rPr>
                <w:sz w:val="20"/>
              </w:rPr>
              <w:instrText xml:space="preserve"> FORMCHECKBOX </w:instrText>
            </w:r>
            <w:r w:rsidR="00000000">
              <w:rPr>
                <w:sz w:val="20"/>
              </w:rPr>
            </w:r>
            <w:r w:rsidR="00000000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2"/>
          </w:p>
        </w:tc>
        <w:tc>
          <w:tcPr>
            <w:tcW w:w="2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5C8CAC" w14:textId="77777777" w:rsidR="00E1096C" w:rsidRPr="00E1096C" w:rsidRDefault="00E1096C" w:rsidP="004C7203">
            <w:pPr>
              <w:pStyle w:val="CovFormText"/>
              <w:spacing w:before="0" w:after="0"/>
              <w:rPr>
                <w:sz w:val="6"/>
                <w:szCs w:val="6"/>
              </w:rPr>
            </w:pPr>
          </w:p>
          <w:p w14:paraId="519F2826" w14:textId="61AD2475" w:rsidR="0035247D" w:rsidRPr="004C7203" w:rsidRDefault="00601E55" w:rsidP="004C7203">
            <w:pPr>
              <w:pStyle w:val="CovFormText"/>
              <w:spacing w:before="0" w:after="0"/>
            </w:pPr>
            <w:r>
              <w:t>Ramzi J</w:t>
            </w:r>
            <w:r w:rsidR="00A004BB">
              <w:t>RIBI (RJ)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</w:tcPr>
          <w:p w14:paraId="61D41AFC" w14:textId="61C95C96" w:rsidR="0035247D" w:rsidRPr="004C7203" w:rsidRDefault="0035247D" w:rsidP="004C7203">
            <w:pPr>
              <w:pStyle w:val="CovFormText"/>
              <w:spacing w:before="0" w:after="0"/>
            </w:pPr>
            <w:r w:rsidRPr="004047E5">
              <w:t xml:space="preserve">Tél : </w:t>
            </w:r>
            <w:r w:rsidR="00E1096C">
              <w:t>065.16.63.63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11C25F1" w14:textId="27DBF0BB" w:rsidR="0035247D" w:rsidRPr="004047E5" w:rsidRDefault="00284E3E" w:rsidP="0035247D">
            <w:pPr>
              <w:pStyle w:val="CovFormText"/>
            </w:pPr>
            <w: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3" w:name="CaseACocher2"/>
            <w:r>
              <w:instrText xml:space="preserve"> FORMCHECKBOX </w:instrText>
            </w:r>
            <w:r w:rsidR="00000000">
              <w:fldChar w:fldCharType="separate"/>
            </w:r>
            <w:r>
              <w:fldChar w:fldCharType="end"/>
            </w:r>
            <w:bookmarkEnd w:id="3"/>
          </w:p>
        </w:tc>
        <w:tc>
          <w:tcPr>
            <w:tcW w:w="3002" w:type="dxa"/>
            <w:tcBorders>
              <w:top w:val="nil"/>
              <w:left w:val="nil"/>
              <w:bottom w:val="nil"/>
              <w:right w:val="nil"/>
            </w:tcBorders>
          </w:tcPr>
          <w:p w14:paraId="70E1C4DD" w14:textId="77777777" w:rsidR="00E1096C" w:rsidRPr="00E1096C" w:rsidRDefault="00E1096C" w:rsidP="004C7203">
            <w:pPr>
              <w:pStyle w:val="CovFormText"/>
              <w:spacing w:before="0" w:after="0"/>
              <w:rPr>
                <w:sz w:val="6"/>
                <w:szCs w:val="6"/>
              </w:rPr>
            </w:pPr>
          </w:p>
          <w:p w14:paraId="4FE853B5" w14:textId="2AB80698" w:rsidR="0035247D" w:rsidRPr="004C7203" w:rsidRDefault="00A004BB" w:rsidP="004C7203">
            <w:pPr>
              <w:pStyle w:val="CovFormText"/>
              <w:spacing w:before="0" w:after="0"/>
            </w:pPr>
            <w:r>
              <w:t>Olivier WEMEYI (OW)</w:t>
            </w: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EE039B2" w14:textId="15BED2E8" w:rsidR="0035247D" w:rsidRPr="004C7203" w:rsidRDefault="0035247D" w:rsidP="004C7203">
            <w:pPr>
              <w:pStyle w:val="CovFormText"/>
              <w:spacing w:before="0" w:after="0"/>
            </w:pPr>
            <w:r w:rsidRPr="004047E5">
              <w:t xml:space="preserve">Tél : </w:t>
            </w:r>
            <w:r w:rsidR="00CA0FE5">
              <w:t>065.37.48.43</w:t>
            </w:r>
          </w:p>
        </w:tc>
      </w:tr>
      <w:tr w:rsidR="0035247D" w:rsidRPr="00BB5894" w14:paraId="12E83A4B" w14:textId="77777777" w:rsidTr="00A004BB">
        <w:trPr>
          <w:cantSplit/>
          <w:trHeight w:hRule="exact" w:val="284"/>
        </w:trPr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6AED98" w14:textId="182BAD4B" w:rsidR="0035247D" w:rsidRDefault="00D662AC" w:rsidP="004C7203">
            <w:pPr>
              <w:pStyle w:val="CovFormText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CaseACocher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CaseACocher11"/>
            <w:r>
              <w:rPr>
                <w:sz w:val="20"/>
              </w:rPr>
              <w:instrText xml:space="preserve"> FORMCHECKBOX </w:instrText>
            </w:r>
            <w:r w:rsidR="00000000">
              <w:rPr>
                <w:sz w:val="20"/>
              </w:rPr>
            </w:r>
            <w:r w:rsidR="00000000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4"/>
          </w:p>
        </w:tc>
        <w:tc>
          <w:tcPr>
            <w:tcW w:w="2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5DDB27" w14:textId="77777777" w:rsidR="00E1096C" w:rsidRPr="00E1096C" w:rsidRDefault="00E1096C" w:rsidP="004C7203">
            <w:pPr>
              <w:pStyle w:val="CovFormText"/>
              <w:spacing w:before="0" w:after="0"/>
              <w:rPr>
                <w:sz w:val="6"/>
                <w:szCs w:val="6"/>
              </w:rPr>
            </w:pPr>
          </w:p>
          <w:p w14:paraId="5829927F" w14:textId="256853A6" w:rsidR="0035247D" w:rsidRPr="004047E5" w:rsidRDefault="00271BC6" w:rsidP="004C7203">
            <w:pPr>
              <w:pStyle w:val="CovFormText"/>
              <w:spacing w:before="0" w:after="0"/>
            </w:pPr>
            <w:r>
              <w:t xml:space="preserve">Edouard EMANE B. L. (EEBL) 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</w:tcPr>
          <w:p w14:paraId="4DE5E768" w14:textId="403B2C1A" w:rsidR="0035247D" w:rsidRPr="004047E5" w:rsidRDefault="0035247D" w:rsidP="004C7203">
            <w:pPr>
              <w:pStyle w:val="CovFormText"/>
              <w:spacing w:before="0" w:after="0"/>
            </w:pPr>
            <w:r w:rsidRPr="004047E5">
              <w:t xml:space="preserve">Tél : </w:t>
            </w:r>
            <w:r w:rsidR="00CA0FE5">
              <w:t>065.28.66.10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7EB4F63" w14:textId="3B446DBA" w:rsidR="0035247D" w:rsidRPr="004047E5" w:rsidRDefault="00271BC6" w:rsidP="004C7203">
            <w:pPr>
              <w:pStyle w:val="CovFormText"/>
            </w:pPr>
            <w: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5" w:name="CaseACocher3"/>
            <w:r>
              <w:instrText xml:space="preserve"> FORMCHECKBOX </w:instrText>
            </w:r>
            <w:r w:rsidR="00000000">
              <w:fldChar w:fldCharType="separate"/>
            </w:r>
            <w:r>
              <w:fldChar w:fldCharType="end"/>
            </w:r>
            <w:bookmarkEnd w:id="5"/>
          </w:p>
        </w:tc>
        <w:tc>
          <w:tcPr>
            <w:tcW w:w="3002" w:type="dxa"/>
            <w:tcBorders>
              <w:top w:val="nil"/>
              <w:left w:val="nil"/>
              <w:bottom w:val="nil"/>
              <w:right w:val="nil"/>
            </w:tcBorders>
          </w:tcPr>
          <w:p w14:paraId="5EC6F1AB" w14:textId="77777777" w:rsidR="00E1096C" w:rsidRPr="00E1096C" w:rsidRDefault="00E1096C" w:rsidP="004C7203">
            <w:pPr>
              <w:pStyle w:val="CovFormText"/>
              <w:spacing w:before="0" w:after="0"/>
              <w:rPr>
                <w:sz w:val="6"/>
                <w:szCs w:val="6"/>
              </w:rPr>
            </w:pPr>
          </w:p>
          <w:p w14:paraId="69512AD5" w14:textId="204A55B6" w:rsidR="0035247D" w:rsidRPr="004047E5" w:rsidDel="00896AC4" w:rsidRDefault="00A004BB" w:rsidP="004C7203">
            <w:pPr>
              <w:pStyle w:val="CovFormText"/>
              <w:spacing w:before="0" w:after="0"/>
            </w:pPr>
            <w:r>
              <w:t>Ulrich Landry IBOUANA (ULI)</w:t>
            </w: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9E50B1D" w14:textId="508E507E" w:rsidR="0035247D" w:rsidRPr="004047E5" w:rsidRDefault="00CB6197" w:rsidP="004C7203">
            <w:pPr>
              <w:pStyle w:val="CovFormText"/>
              <w:spacing w:before="0" w:after="0"/>
            </w:pPr>
            <w:r w:rsidRPr="004047E5">
              <w:t xml:space="preserve">Tél : </w:t>
            </w:r>
            <w:r w:rsidR="00CA0FE5">
              <w:t>065.03.32.26</w:t>
            </w:r>
          </w:p>
        </w:tc>
      </w:tr>
      <w:tr w:rsidR="00CB6197" w:rsidRPr="00BB5894" w14:paraId="02851C14" w14:textId="77777777" w:rsidTr="00A004BB">
        <w:trPr>
          <w:cantSplit/>
          <w:trHeight w:hRule="exact" w:val="284"/>
        </w:trPr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111228" w14:textId="590DB129" w:rsidR="00CB6197" w:rsidRDefault="00271BC6" w:rsidP="009A0C5B">
            <w:pPr>
              <w:pStyle w:val="CovFormText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CaseACocher10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6" w:name="CaseACocher10"/>
            <w:r>
              <w:rPr>
                <w:sz w:val="20"/>
              </w:rPr>
              <w:instrText xml:space="preserve"> FORMCHECKBOX </w:instrText>
            </w:r>
            <w:r w:rsidR="00000000">
              <w:rPr>
                <w:sz w:val="20"/>
              </w:rPr>
            </w:r>
            <w:r w:rsidR="00000000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6"/>
          </w:p>
        </w:tc>
        <w:tc>
          <w:tcPr>
            <w:tcW w:w="2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62912E" w14:textId="77777777" w:rsidR="00E1096C" w:rsidRPr="00E1096C" w:rsidRDefault="00E1096C" w:rsidP="004C7203">
            <w:pPr>
              <w:pStyle w:val="CovFormText"/>
              <w:spacing w:before="0" w:after="0"/>
              <w:rPr>
                <w:sz w:val="6"/>
                <w:szCs w:val="6"/>
              </w:rPr>
            </w:pPr>
          </w:p>
          <w:p w14:paraId="13F26A3E" w14:textId="175DED3A" w:rsidR="00CB6197" w:rsidRPr="004047E5" w:rsidRDefault="00A004BB" w:rsidP="004C7203">
            <w:pPr>
              <w:pStyle w:val="CovFormText"/>
              <w:spacing w:before="0" w:after="0"/>
            </w:pPr>
            <w:r>
              <w:t>Philippe MOUNDZOUNGA (PM)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</w:tcPr>
          <w:p w14:paraId="55E27A9A" w14:textId="241955AA" w:rsidR="00CB6197" w:rsidRPr="004047E5" w:rsidRDefault="00CB6197" w:rsidP="004C7203">
            <w:pPr>
              <w:pStyle w:val="CovFormText"/>
              <w:spacing w:before="0" w:after="0"/>
            </w:pPr>
            <w:r w:rsidRPr="004047E5">
              <w:t xml:space="preserve">Tél : </w:t>
            </w:r>
            <w:r w:rsidR="00CA0FE5">
              <w:t>065.54.07.32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C865AFB" w14:textId="4D0AEACD" w:rsidR="00CB6197" w:rsidRPr="004047E5" w:rsidRDefault="00271BC6" w:rsidP="004C7203">
            <w:pPr>
              <w:pStyle w:val="CovFormText"/>
            </w:pPr>
            <w:r>
              <w:fldChar w:fldCharType="begin">
                <w:ffData>
                  <w:name w:val="CaseACocher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7" w:name="CaseACocher5"/>
            <w:r>
              <w:instrText xml:space="preserve"> FORMCHECKBOX </w:instrText>
            </w:r>
            <w:r w:rsidR="00000000">
              <w:fldChar w:fldCharType="separate"/>
            </w:r>
            <w:r>
              <w:fldChar w:fldCharType="end"/>
            </w:r>
            <w:bookmarkEnd w:id="7"/>
          </w:p>
        </w:tc>
        <w:tc>
          <w:tcPr>
            <w:tcW w:w="3002" w:type="dxa"/>
            <w:tcBorders>
              <w:top w:val="nil"/>
              <w:left w:val="nil"/>
              <w:bottom w:val="nil"/>
              <w:right w:val="nil"/>
            </w:tcBorders>
          </w:tcPr>
          <w:p w14:paraId="4B77CC8B" w14:textId="77777777" w:rsidR="00E1096C" w:rsidRPr="00E1096C" w:rsidRDefault="00E1096C" w:rsidP="004C7203">
            <w:pPr>
              <w:pStyle w:val="CovFormText"/>
              <w:spacing w:before="0" w:after="0"/>
              <w:rPr>
                <w:sz w:val="6"/>
                <w:szCs w:val="6"/>
              </w:rPr>
            </w:pPr>
          </w:p>
          <w:p w14:paraId="795D44BE" w14:textId="131FB47B" w:rsidR="00CB6197" w:rsidRPr="004047E5" w:rsidDel="00896AC4" w:rsidRDefault="00260FC6" w:rsidP="004C7203">
            <w:pPr>
              <w:pStyle w:val="CovFormText"/>
              <w:spacing w:before="0" w:after="0"/>
            </w:pPr>
            <w:r>
              <w:t xml:space="preserve">Yves </w:t>
            </w:r>
            <w:r w:rsidR="00A75592">
              <w:t xml:space="preserve">Alexis </w:t>
            </w:r>
            <w:r>
              <w:t>DITENGOU (Y</w:t>
            </w:r>
            <w:r w:rsidR="00A75592">
              <w:t>A</w:t>
            </w:r>
            <w:r>
              <w:t>D)</w:t>
            </w: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A232D14" w14:textId="67A8CC7D" w:rsidR="00CB6197" w:rsidRPr="004047E5" w:rsidRDefault="00CB6197" w:rsidP="004C7203">
            <w:pPr>
              <w:pStyle w:val="CovFormText"/>
              <w:spacing w:before="0" w:after="0"/>
            </w:pPr>
            <w:r w:rsidRPr="004047E5">
              <w:t xml:space="preserve">Tél : </w:t>
            </w:r>
            <w:r w:rsidR="00CA0FE5">
              <w:t>065.00.35.49</w:t>
            </w:r>
          </w:p>
        </w:tc>
      </w:tr>
      <w:tr w:rsidR="00260FC6" w:rsidRPr="00BB5894" w14:paraId="48B54D82" w14:textId="77777777" w:rsidTr="00A004BB">
        <w:trPr>
          <w:cantSplit/>
          <w:trHeight w:hRule="exact" w:val="284"/>
        </w:trPr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92ED81" w14:textId="6128F4C0" w:rsidR="00260FC6" w:rsidRDefault="00271BC6" w:rsidP="00260FC6">
            <w:pPr>
              <w:pStyle w:val="CovFormText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CaseACocher9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8" w:name="CaseACocher9"/>
            <w:r>
              <w:rPr>
                <w:sz w:val="20"/>
              </w:rPr>
              <w:instrText xml:space="preserve"> FORMCHECKBOX </w:instrText>
            </w:r>
            <w:r w:rsidR="00000000">
              <w:rPr>
                <w:sz w:val="20"/>
              </w:rPr>
            </w:r>
            <w:r w:rsidR="00000000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8"/>
          </w:p>
        </w:tc>
        <w:tc>
          <w:tcPr>
            <w:tcW w:w="2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3D511F" w14:textId="77777777" w:rsidR="00E1096C" w:rsidRPr="00E1096C" w:rsidRDefault="00E1096C" w:rsidP="00260FC6">
            <w:pPr>
              <w:pStyle w:val="CovFormText"/>
              <w:spacing w:before="0" w:after="0"/>
              <w:rPr>
                <w:sz w:val="6"/>
                <w:szCs w:val="6"/>
              </w:rPr>
            </w:pPr>
          </w:p>
          <w:p w14:paraId="6AAE3738" w14:textId="50F403A9" w:rsidR="00260FC6" w:rsidRPr="004047E5" w:rsidRDefault="00260FC6" w:rsidP="00260FC6">
            <w:pPr>
              <w:pStyle w:val="CovFormText"/>
              <w:spacing w:before="0" w:after="0"/>
            </w:pPr>
            <w:r>
              <w:t>Huguette HOUNKPONOU (HH)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</w:tcPr>
          <w:p w14:paraId="38894985" w14:textId="7796AA2E" w:rsidR="00260FC6" w:rsidRPr="004047E5" w:rsidRDefault="00260FC6" w:rsidP="00260FC6">
            <w:pPr>
              <w:pStyle w:val="CovFormText"/>
              <w:spacing w:before="0" w:after="0"/>
            </w:pPr>
            <w:r w:rsidRPr="004047E5">
              <w:t xml:space="preserve">Tél : </w:t>
            </w:r>
            <w:r w:rsidR="00CA0FE5">
              <w:t>065.65.30.22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5D6358F" w14:textId="47C36E3C" w:rsidR="00260FC6" w:rsidRPr="004047E5" w:rsidRDefault="00444C4B" w:rsidP="00260FC6">
            <w:pPr>
              <w:pStyle w:val="CovFormText"/>
            </w:pPr>
            <w:r>
              <w:fldChar w:fldCharType="begin">
                <w:ffData>
                  <w:name w:val="CaseACocher6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9" w:name="CaseACocher6"/>
            <w:r>
              <w:instrText xml:space="preserve"> FORMCHECKBOX </w:instrText>
            </w:r>
            <w:r w:rsidR="00000000">
              <w:fldChar w:fldCharType="separate"/>
            </w:r>
            <w:r>
              <w:fldChar w:fldCharType="end"/>
            </w:r>
            <w:bookmarkEnd w:id="9"/>
          </w:p>
        </w:tc>
        <w:tc>
          <w:tcPr>
            <w:tcW w:w="3002" w:type="dxa"/>
            <w:tcBorders>
              <w:top w:val="nil"/>
              <w:left w:val="nil"/>
              <w:bottom w:val="nil"/>
              <w:right w:val="nil"/>
            </w:tcBorders>
          </w:tcPr>
          <w:p w14:paraId="5B230A71" w14:textId="77777777" w:rsidR="00E1096C" w:rsidRPr="00E1096C" w:rsidRDefault="00E1096C" w:rsidP="00260FC6">
            <w:pPr>
              <w:pStyle w:val="CovFormText"/>
              <w:spacing w:before="0" w:after="0"/>
              <w:rPr>
                <w:sz w:val="6"/>
                <w:szCs w:val="6"/>
              </w:rPr>
            </w:pPr>
          </w:p>
          <w:p w14:paraId="05D151F2" w14:textId="4DEEBF05" w:rsidR="00260FC6" w:rsidRPr="004047E5" w:rsidRDefault="00260FC6" w:rsidP="00260FC6">
            <w:pPr>
              <w:pStyle w:val="CovFormText"/>
              <w:spacing w:before="0" w:after="0"/>
            </w:pPr>
            <w:r>
              <w:t>Justin NDONG ONGUIE (JNO)</w:t>
            </w: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A415DB9" w14:textId="5E976D01" w:rsidR="00260FC6" w:rsidRPr="004047E5" w:rsidRDefault="00260FC6" w:rsidP="00260FC6">
            <w:pPr>
              <w:pStyle w:val="CovFormText"/>
              <w:spacing w:before="0" w:after="0"/>
            </w:pPr>
            <w:r w:rsidRPr="004047E5">
              <w:t xml:space="preserve">Tél : </w:t>
            </w:r>
            <w:r w:rsidR="00CA0FE5">
              <w:t>065.54.40.36</w:t>
            </w:r>
          </w:p>
        </w:tc>
      </w:tr>
      <w:tr w:rsidR="00260FC6" w:rsidRPr="00BB5894" w14:paraId="5EF83AAD" w14:textId="77777777" w:rsidTr="00A004BB">
        <w:trPr>
          <w:cantSplit/>
          <w:trHeight w:hRule="exact" w:val="284"/>
        </w:trPr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6B631E" w14:textId="1962E865" w:rsidR="00260FC6" w:rsidRDefault="00271BC6" w:rsidP="00260FC6">
            <w:pPr>
              <w:pStyle w:val="CovFormText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CaseACocher8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0" w:name="CaseACocher8"/>
            <w:r>
              <w:rPr>
                <w:sz w:val="20"/>
              </w:rPr>
              <w:instrText xml:space="preserve"> FORMCHECKBOX </w:instrText>
            </w:r>
            <w:r w:rsidR="00000000">
              <w:rPr>
                <w:sz w:val="20"/>
              </w:rPr>
            </w:r>
            <w:r w:rsidR="00000000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10"/>
          </w:p>
        </w:tc>
        <w:tc>
          <w:tcPr>
            <w:tcW w:w="2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C6D55B" w14:textId="77777777" w:rsidR="00E1096C" w:rsidRPr="00E1096C" w:rsidRDefault="00E1096C" w:rsidP="00260FC6">
            <w:pPr>
              <w:pStyle w:val="CovFormText"/>
              <w:spacing w:before="0" w:after="0"/>
              <w:rPr>
                <w:sz w:val="6"/>
                <w:szCs w:val="6"/>
              </w:rPr>
            </w:pPr>
          </w:p>
          <w:p w14:paraId="661ACE8C" w14:textId="6E66A4A2" w:rsidR="00260FC6" w:rsidRDefault="00260FC6" w:rsidP="00260FC6">
            <w:pPr>
              <w:pStyle w:val="CovFormText"/>
              <w:spacing w:before="0" w:after="0"/>
            </w:pPr>
            <w:r>
              <w:t>Urbain EKORA NZE (UEN)</w:t>
            </w:r>
          </w:p>
          <w:p w14:paraId="25F3E535" w14:textId="77777777" w:rsidR="00E1096C" w:rsidRDefault="00E1096C" w:rsidP="00260FC6">
            <w:pPr>
              <w:pStyle w:val="CovFormText"/>
              <w:spacing w:before="0" w:after="0"/>
            </w:pPr>
          </w:p>
          <w:p w14:paraId="3A848D9D" w14:textId="77777777" w:rsidR="00E1096C" w:rsidRDefault="00E1096C" w:rsidP="00260FC6">
            <w:pPr>
              <w:pStyle w:val="CovFormText"/>
              <w:spacing w:before="0" w:after="0"/>
            </w:pPr>
          </w:p>
          <w:p w14:paraId="5DFF217C" w14:textId="77777777" w:rsidR="00E1096C" w:rsidRDefault="00E1096C" w:rsidP="00260FC6">
            <w:pPr>
              <w:pStyle w:val="CovFormText"/>
              <w:spacing w:before="0" w:after="0"/>
            </w:pPr>
          </w:p>
          <w:p w14:paraId="28C66F82" w14:textId="0A399468" w:rsidR="00E1096C" w:rsidRPr="004047E5" w:rsidRDefault="00E1096C" w:rsidP="00260FC6">
            <w:pPr>
              <w:pStyle w:val="CovFormText"/>
              <w:spacing w:before="0" w:after="0"/>
            </w:pP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</w:tcPr>
          <w:p w14:paraId="5FB0A092" w14:textId="781AD795" w:rsidR="00260FC6" w:rsidRPr="004047E5" w:rsidRDefault="00260FC6" w:rsidP="00260FC6">
            <w:pPr>
              <w:pStyle w:val="CovFormText"/>
              <w:spacing w:before="0" w:after="0"/>
            </w:pPr>
            <w:r w:rsidRPr="004047E5">
              <w:t xml:space="preserve">Tél : </w:t>
            </w:r>
            <w:r w:rsidR="00CA0FE5">
              <w:t>065.65.02.49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60CF2C8" w14:textId="1EE9D717" w:rsidR="00260FC6" w:rsidRPr="004047E5" w:rsidRDefault="00444C4B" w:rsidP="00260FC6">
            <w:pPr>
              <w:pStyle w:val="CovFormText"/>
            </w:pPr>
            <w:r>
              <w:fldChar w:fldCharType="begin">
                <w:ffData>
                  <w:name w:val="CaseACocher7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1" w:name="CaseACocher7"/>
            <w:r>
              <w:instrText xml:space="preserve"> FORMCHECKBOX </w:instrText>
            </w:r>
            <w:r w:rsidR="00000000">
              <w:fldChar w:fldCharType="separate"/>
            </w:r>
            <w:r>
              <w:fldChar w:fldCharType="end"/>
            </w:r>
            <w:bookmarkEnd w:id="11"/>
          </w:p>
        </w:tc>
        <w:tc>
          <w:tcPr>
            <w:tcW w:w="3002" w:type="dxa"/>
            <w:tcBorders>
              <w:top w:val="nil"/>
              <w:left w:val="nil"/>
              <w:bottom w:val="nil"/>
              <w:right w:val="nil"/>
            </w:tcBorders>
          </w:tcPr>
          <w:p w14:paraId="44C910AA" w14:textId="77777777" w:rsidR="00E1096C" w:rsidRPr="00E1096C" w:rsidRDefault="00E1096C" w:rsidP="00260FC6">
            <w:pPr>
              <w:pStyle w:val="CovFormText"/>
              <w:spacing w:before="0" w:after="0"/>
              <w:rPr>
                <w:sz w:val="6"/>
                <w:szCs w:val="6"/>
              </w:rPr>
            </w:pPr>
          </w:p>
          <w:p w14:paraId="09CAB229" w14:textId="36BD5050" w:rsidR="00260FC6" w:rsidRPr="004047E5" w:rsidRDefault="00754D98" w:rsidP="00260FC6">
            <w:pPr>
              <w:pStyle w:val="CovFormText"/>
              <w:spacing w:before="0" w:after="0"/>
            </w:pPr>
            <w:r>
              <w:t>David NDONG</w:t>
            </w:r>
            <w:r w:rsidR="00CA0FE5">
              <w:t xml:space="preserve"> ENGONE</w:t>
            </w:r>
            <w:r>
              <w:t xml:space="preserve"> (DN</w:t>
            </w:r>
            <w:r w:rsidR="00CA0FE5">
              <w:t>E</w:t>
            </w:r>
            <w:r>
              <w:t>)</w:t>
            </w: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2177A8" w14:textId="18520820" w:rsidR="00260FC6" w:rsidRPr="004047E5" w:rsidRDefault="00260FC6" w:rsidP="00260FC6">
            <w:pPr>
              <w:pStyle w:val="CovFormText"/>
              <w:spacing w:before="0" w:after="0"/>
            </w:pPr>
            <w:r w:rsidRPr="004047E5">
              <w:t xml:space="preserve">Tél : </w:t>
            </w:r>
            <w:r w:rsidR="00CA0FE5">
              <w:t>065.00.53.74</w:t>
            </w:r>
          </w:p>
        </w:tc>
      </w:tr>
      <w:tr w:rsidR="00260FC6" w:rsidRPr="00BB5894" w14:paraId="47E16473" w14:textId="77777777" w:rsidTr="00A004BB">
        <w:trPr>
          <w:cantSplit/>
          <w:trHeight w:hRule="exact" w:val="284"/>
        </w:trPr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EFE619" w14:textId="1C47D24E" w:rsidR="00260FC6" w:rsidRDefault="00271BC6" w:rsidP="00260FC6">
            <w:pPr>
              <w:pStyle w:val="CovFormText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CaseACocher1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2" w:name="CaseACocher14"/>
            <w:r>
              <w:rPr>
                <w:sz w:val="20"/>
              </w:rPr>
              <w:instrText xml:space="preserve"> FORMCHECKBOX </w:instrText>
            </w:r>
            <w:r w:rsidR="00000000">
              <w:rPr>
                <w:sz w:val="20"/>
              </w:rPr>
            </w:r>
            <w:r w:rsidR="00000000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12"/>
          </w:p>
        </w:tc>
        <w:tc>
          <w:tcPr>
            <w:tcW w:w="2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615E2C" w14:textId="77777777" w:rsidR="00E1096C" w:rsidRPr="00E1096C" w:rsidRDefault="00E1096C" w:rsidP="00260FC6">
            <w:pPr>
              <w:pStyle w:val="CovFormText"/>
              <w:spacing w:before="0" w:after="0"/>
              <w:rPr>
                <w:sz w:val="6"/>
                <w:szCs w:val="6"/>
              </w:rPr>
            </w:pPr>
          </w:p>
          <w:p w14:paraId="555B3276" w14:textId="1FB48BBC" w:rsidR="00260FC6" w:rsidRPr="004047E5" w:rsidRDefault="00260FC6" w:rsidP="00260FC6">
            <w:pPr>
              <w:pStyle w:val="CovFormText"/>
              <w:spacing w:before="0" w:after="0"/>
            </w:pPr>
            <w:r>
              <w:t>Ariane BOUNDA (AB)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</w:tcPr>
          <w:p w14:paraId="26ABA991" w14:textId="6F5098EC" w:rsidR="00260FC6" w:rsidRPr="004047E5" w:rsidRDefault="00260FC6" w:rsidP="00260FC6">
            <w:pPr>
              <w:pStyle w:val="CovFormText"/>
              <w:spacing w:before="0" w:after="0"/>
            </w:pPr>
            <w:r>
              <w:t xml:space="preserve">Tél : </w:t>
            </w:r>
            <w:r w:rsidR="00CA0FE5">
              <w:t>065.54.07.48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294EB35" w14:textId="33F5193F" w:rsidR="00260FC6" w:rsidRDefault="00444C4B" w:rsidP="00260FC6">
            <w:pPr>
              <w:pStyle w:val="CovFormText"/>
            </w:pPr>
            <w:r>
              <w:fldChar w:fldCharType="begin">
                <w:ffData>
                  <w:name w:val="CaseACocher1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3" w:name="CaseACocher13"/>
            <w:r>
              <w:instrText xml:space="preserve"> FORMCHECKBOX </w:instrText>
            </w:r>
            <w:r w:rsidR="00000000">
              <w:fldChar w:fldCharType="separate"/>
            </w:r>
            <w:r>
              <w:fldChar w:fldCharType="end"/>
            </w:r>
            <w:bookmarkEnd w:id="13"/>
          </w:p>
        </w:tc>
        <w:tc>
          <w:tcPr>
            <w:tcW w:w="3002" w:type="dxa"/>
            <w:tcBorders>
              <w:top w:val="nil"/>
              <w:left w:val="nil"/>
              <w:bottom w:val="nil"/>
              <w:right w:val="nil"/>
            </w:tcBorders>
          </w:tcPr>
          <w:p w14:paraId="0826F7C1" w14:textId="77777777" w:rsidR="00E1096C" w:rsidRPr="00E1096C" w:rsidRDefault="00E1096C" w:rsidP="00260FC6">
            <w:pPr>
              <w:pStyle w:val="CovFormText"/>
              <w:spacing w:before="0" w:after="0"/>
              <w:rPr>
                <w:sz w:val="6"/>
                <w:szCs w:val="6"/>
              </w:rPr>
            </w:pPr>
          </w:p>
          <w:p w14:paraId="46100753" w14:textId="70911030" w:rsidR="00260FC6" w:rsidRPr="004047E5" w:rsidRDefault="00754D98" w:rsidP="00260FC6">
            <w:pPr>
              <w:pStyle w:val="CovFormText"/>
              <w:spacing w:before="0" w:after="0"/>
            </w:pPr>
            <w:r>
              <w:t xml:space="preserve">Hans MOMBO </w:t>
            </w:r>
            <w:proofErr w:type="spellStart"/>
            <w:r>
              <w:t>MOMBO</w:t>
            </w:r>
            <w:proofErr w:type="spellEnd"/>
            <w:r>
              <w:t xml:space="preserve"> (HMM)</w:t>
            </w: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1852C77" w14:textId="50BEB67C" w:rsidR="00260FC6" w:rsidRDefault="00260FC6" w:rsidP="00260FC6">
            <w:pPr>
              <w:pStyle w:val="CovFormText"/>
              <w:spacing w:before="0" w:after="0"/>
            </w:pPr>
            <w:r>
              <w:t xml:space="preserve">Tél : </w:t>
            </w:r>
            <w:r w:rsidR="00815009">
              <w:t>065.46.08.50</w:t>
            </w:r>
          </w:p>
          <w:p w14:paraId="2E25D614" w14:textId="77777777" w:rsidR="00486EB5" w:rsidRDefault="00486EB5" w:rsidP="00260FC6">
            <w:pPr>
              <w:pStyle w:val="CovFormText"/>
              <w:spacing w:before="0" w:after="0"/>
            </w:pPr>
          </w:p>
          <w:p w14:paraId="6FF5E865" w14:textId="7D07C537" w:rsidR="00486EB5" w:rsidRPr="004047E5" w:rsidRDefault="00486EB5" w:rsidP="00260FC6">
            <w:pPr>
              <w:pStyle w:val="CovFormText"/>
              <w:spacing w:before="0" w:after="0"/>
            </w:pPr>
          </w:p>
        </w:tc>
      </w:tr>
      <w:tr w:rsidR="00486EB5" w:rsidRPr="00BB5894" w14:paraId="362DBE55" w14:textId="77777777" w:rsidTr="00BA68EF">
        <w:trPr>
          <w:cantSplit/>
          <w:trHeight w:hRule="exact" w:val="1163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CD77010" w14:textId="6110F42B" w:rsidR="00754D98" w:rsidRDefault="00444C4B" w:rsidP="00486EB5">
            <w:pPr>
              <w:pStyle w:val="CovFormText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CaseACocher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4" w:name="CaseACocher15"/>
            <w:r>
              <w:rPr>
                <w:sz w:val="20"/>
              </w:rPr>
              <w:instrText xml:space="preserve"> FORMCHECKBOX </w:instrText>
            </w:r>
            <w:r w:rsidR="00000000">
              <w:rPr>
                <w:sz w:val="20"/>
              </w:rPr>
            </w:r>
            <w:r w:rsidR="00000000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14"/>
          </w:p>
          <w:p w14:paraId="7D6C4DC6" w14:textId="3DFFE29A" w:rsidR="00754D98" w:rsidRDefault="00284E3E" w:rsidP="00754D98">
            <w:pPr>
              <w:pStyle w:val="CovFormText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</w:rPr>
              <w:instrText xml:space="preserve"> FORMCHECKBOX </w:instrText>
            </w:r>
            <w:r w:rsidR="00000000">
              <w:rPr>
                <w:sz w:val="20"/>
              </w:rPr>
            </w:r>
            <w:r w:rsidR="00000000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</w:p>
          <w:p w14:paraId="7C346B95" w14:textId="5B350D1D" w:rsidR="00BE2C85" w:rsidRDefault="00021265" w:rsidP="00BE2C85">
            <w:pPr>
              <w:pStyle w:val="CovFormText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0"/>
              </w:rPr>
              <w:instrText xml:space="preserve"> FORMCHECKBOX </w:instrText>
            </w:r>
            <w:r w:rsidR="00000000">
              <w:rPr>
                <w:sz w:val="20"/>
              </w:rPr>
            </w:r>
            <w:r w:rsidR="00000000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</w:p>
          <w:p w14:paraId="66C57AE2" w14:textId="77777777" w:rsidR="00BA68EF" w:rsidRDefault="00BA68EF" w:rsidP="00BA68EF">
            <w:pPr>
              <w:pStyle w:val="CovFormText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0"/>
              </w:rPr>
              <w:instrText xml:space="preserve"> FORMCHECKBOX </w:instrText>
            </w:r>
            <w:r w:rsidR="00000000">
              <w:rPr>
                <w:sz w:val="20"/>
              </w:rPr>
            </w:r>
            <w:r w:rsidR="00000000"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</w:p>
          <w:p w14:paraId="4BAA2A11" w14:textId="77777777" w:rsidR="00486EB5" w:rsidRPr="00754D98" w:rsidRDefault="00486EB5" w:rsidP="00754D98"/>
        </w:tc>
        <w:tc>
          <w:tcPr>
            <w:tcW w:w="286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A1A5A3" w14:textId="57CEE768" w:rsidR="00E1096C" w:rsidRPr="00E1096C" w:rsidRDefault="00E1096C" w:rsidP="00486EB5">
            <w:pPr>
              <w:pStyle w:val="CovFormText"/>
              <w:spacing w:before="0" w:after="0"/>
              <w:rPr>
                <w:sz w:val="6"/>
                <w:szCs w:val="6"/>
              </w:rPr>
            </w:pPr>
          </w:p>
          <w:p w14:paraId="5FF2D8F2" w14:textId="5702E089" w:rsidR="00754D98" w:rsidRPr="005813BD" w:rsidRDefault="00486EB5" w:rsidP="00486EB5">
            <w:pPr>
              <w:pStyle w:val="CovFormText"/>
              <w:spacing w:before="0" w:after="0"/>
              <w:rPr>
                <w:lang w:val="en-GB"/>
              </w:rPr>
            </w:pPr>
            <w:r w:rsidRPr="005813BD">
              <w:rPr>
                <w:lang w:val="en-GB"/>
              </w:rPr>
              <w:t>Martin ROYEMBO (MR)</w:t>
            </w:r>
          </w:p>
          <w:p w14:paraId="246CC92E" w14:textId="77777777" w:rsidR="00E1096C" w:rsidRPr="005813BD" w:rsidRDefault="00E1096C" w:rsidP="00486EB5">
            <w:pPr>
              <w:pStyle w:val="CovFormText"/>
              <w:spacing w:before="0" w:after="0"/>
              <w:rPr>
                <w:sz w:val="6"/>
                <w:szCs w:val="6"/>
                <w:lang w:val="en-GB"/>
              </w:rPr>
            </w:pPr>
          </w:p>
          <w:p w14:paraId="228E4EFE" w14:textId="2524C6D5" w:rsidR="00486EB5" w:rsidRDefault="00754D98" w:rsidP="00754D98">
            <w:pPr>
              <w:rPr>
                <w:sz w:val="18"/>
                <w:szCs w:val="18"/>
                <w:lang w:val="en-GB"/>
              </w:rPr>
            </w:pPr>
            <w:r w:rsidRPr="005813BD">
              <w:rPr>
                <w:sz w:val="18"/>
                <w:szCs w:val="18"/>
                <w:lang w:val="en-GB"/>
              </w:rPr>
              <w:t>Stephan ANGO NDONG (SAN)</w:t>
            </w:r>
          </w:p>
          <w:p w14:paraId="0EEC9D91" w14:textId="77777777" w:rsidR="004E6CAA" w:rsidRPr="004E6CAA" w:rsidRDefault="004E6CAA" w:rsidP="00754D98">
            <w:pPr>
              <w:rPr>
                <w:sz w:val="8"/>
                <w:szCs w:val="8"/>
                <w:lang w:val="en-GB"/>
              </w:rPr>
            </w:pPr>
          </w:p>
          <w:p w14:paraId="2AE05780" w14:textId="77777777" w:rsidR="00BA68EF" w:rsidRDefault="004E6CAA" w:rsidP="00BA68EF">
            <w:pPr>
              <w:rPr>
                <w:sz w:val="18"/>
                <w:szCs w:val="18"/>
                <w:lang w:val="en-GB"/>
              </w:rPr>
            </w:pPr>
            <w:proofErr w:type="spellStart"/>
            <w:r w:rsidRPr="004E6CAA">
              <w:rPr>
                <w:sz w:val="18"/>
                <w:szCs w:val="18"/>
                <w:lang w:val="en-GB"/>
              </w:rPr>
              <w:t>Adnen</w:t>
            </w:r>
            <w:proofErr w:type="spellEnd"/>
            <w:r w:rsidRPr="004E6CAA">
              <w:rPr>
                <w:sz w:val="18"/>
                <w:szCs w:val="18"/>
                <w:lang w:val="en-GB"/>
              </w:rPr>
              <w:t xml:space="preserve"> Ben SALAH (ABS)</w:t>
            </w:r>
          </w:p>
          <w:p w14:paraId="36FB3FC0" w14:textId="41082584" w:rsidR="00BA68EF" w:rsidRPr="00BA68EF" w:rsidRDefault="00BA68EF" w:rsidP="00BA68EF">
            <w:pPr>
              <w:rPr>
                <w:sz w:val="8"/>
                <w:szCs w:val="8"/>
                <w:lang w:val="en-GB"/>
              </w:rPr>
            </w:pPr>
          </w:p>
          <w:p w14:paraId="709404A1" w14:textId="1E1B5045" w:rsidR="00BA68EF" w:rsidRPr="00BA68EF" w:rsidRDefault="00BA68EF" w:rsidP="00BA68EF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Xavier NGUEMA</w:t>
            </w:r>
            <w:r w:rsidR="00A75592">
              <w:rPr>
                <w:sz w:val="18"/>
                <w:szCs w:val="18"/>
                <w:lang w:val="en-GB"/>
              </w:rPr>
              <w:t xml:space="preserve"> (XA)</w:t>
            </w:r>
          </w:p>
          <w:p w14:paraId="2E135C85" w14:textId="48792058" w:rsidR="00BE2C85" w:rsidRPr="00BE2C85" w:rsidRDefault="00BE2C85" w:rsidP="00BE2C85">
            <w:pPr>
              <w:rPr>
                <w:lang w:val="en-GB"/>
              </w:rPr>
            </w:pP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79B288" w14:textId="6490F718" w:rsidR="00754D98" w:rsidRDefault="00486EB5" w:rsidP="00486EB5">
            <w:pPr>
              <w:pStyle w:val="CovFormText"/>
              <w:spacing w:before="0" w:after="0"/>
            </w:pPr>
            <w:r>
              <w:t xml:space="preserve">Tél : </w:t>
            </w:r>
            <w:r w:rsidR="00CA0FE5">
              <w:t>065.00.35.64</w:t>
            </w:r>
          </w:p>
          <w:p w14:paraId="4C33EC3B" w14:textId="66FCF696" w:rsidR="00754D98" w:rsidRPr="004E6CAA" w:rsidRDefault="00754D98" w:rsidP="00754D98">
            <w:pPr>
              <w:pStyle w:val="CovFormText"/>
              <w:spacing w:before="0" w:after="0"/>
              <w:rPr>
                <w:sz w:val="10"/>
                <w:szCs w:val="10"/>
              </w:rPr>
            </w:pPr>
          </w:p>
          <w:p w14:paraId="246C3580" w14:textId="4E6F54A5" w:rsidR="00486EB5" w:rsidRDefault="00754D98" w:rsidP="00754D98">
            <w:pPr>
              <w:pStyle w:val="CovFormText"/>
              <w:spacing w:before="0" w:after="0"/>
            </w:pPr>
            <w:r>
              <w:t>Tél :</w:t>
            </w:r>
            <w:r w:rsidR="00CA0FE5">
              <w:t xml:space="preserve"> 065.29.82.01</w:t>
            </w:r>
          </w:p>
          <w:p w14:paraId="1386382D" w14:textId="77777777" w:rsidR="004E6CAA" w:rsidRPr="004E6CAA" w:rsidRDefault="004E6CAA" w:rsidP="00754D98">
            <w:pPr>
              <w:pStyle w:val="CovFormText"/>
              <w:spacing w:before="0" w:after="0"/>
              <w:rPr>
                <w:sz w:val="4"/>
                <w:szCs w:val="4"/>
              </w:rPr>
            </w:pPr>
          </w:p>
          <w:p w14:paraId="08A066C0" w14:textId="024DA3AB" w:rsidR="004E6CAA" w:rsidRDefault="004E6CAA" w:rsidP="004E6CAA">
            <w:pPr>
              <w:pStyle w:val="CovFormText"/>
              <w:spacing w:before="0" w:after="0"/>
            </w:pPr>
            <w:r>
              <w:t>Tél :</w:t>
            </w:r>
            <w:r w:rsidR="00CA0FE5">
              <w:t xml:space="preserve"> 065.00.49.46</w:t>
            </w:r>
          </w:p>
          <w:p w14:paraId="6E48C2A7" w14:textId="78606405" w:rsidR="00BE2C85" w:rsidRPr="00BA68EF" w:rsidRDefault="00BE2C85" w:rsidP="00754D98">
            <w:pPr>
              <w:pStyle w:val="CovFormText"/>
              <w:spacing w:before="0" w:after="0"/>
              <w:rPr>
                <w:sz w:val="10"/>
                <w:szCs w:val="10"/>
              </w:rPr>
            </w:pPr>
          </w:p>
          <w:p w14:paraId="1B6BEE88" w14:textId="16AA93E0" w:rsidR="00BA68EF" w:rsidRDefault="00BA68EF" w:rsidP="00BA68EF">
            <w:pPr>
              <w:pStyle w:val="CovFormText"/>
              <w:spacing w:before="0" w:after="0"/>
            </w:pPr>
            <w:r>
              <w:t xml:space="preserve">Tél : </w:t>
            </w:r>
          </w:p>
          <w:p w14:paraId="24EA0EA0" w14:textId="77777777" w:rsidR="00BE2C85" w:rsidRDefault="00BE2C85" w:rsidP="00754D98">
            <w:pPr>
              <w:pStyle w:val="CovFormText"/>
              <w:spacing w:before="0" w:after="0"/>
            </w:pPr>
          </w:p>
          <w:p w14:paraId="0096634D" w14:textId="77777777" w:rsidR="00754D98" w:rsidRPr="00754D98" w:rsidRDefault="00754D98" w:rsidP="00754D98"/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690CB7" w14:textId="77777777" w:rsidR="00486EB5" w:rsidRDefault="00271BC6" w:rsidP="00486EB5">
            <w:pPr>
              <w:pStyle w:val="CovFormText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 w:rsidR="00000000">
              <w:fldChar w:fldCharType="separate"/>
            </w:r>
            <w:r>
              <w:fldChar w:fldCharType="end"/>
            </w:r>
          </w:p>
          <w:p w14:paraId="0F3C8ACA" w14:textId="77777777" w:rsidR="00E53A4E" w:rsidRDefault="00507791" w:rsidP="00E53A4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 w:rsidR="00000000">
              <w:rPr>
                <w:sz w:val="18"/>
                <w:szCs w:val="18"/>
              </w:rPr>
            </w:r>
            <w:r w:rsidR="00000000"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  <w:p w14:paraId="7BE9DA39" w14:textId="77777777" w:rsidR="00507791" w:rsidRPr="00507791" w:rsidRDefault="00507791" w:rsidP="00507791">
            <w:pPr>
              <w:rPr>
                <w:sz w:val="10"/>
                <w:szCs w:val="10"/>
              </w:rPr>
            </w:pPr>
          </w:p>
          <w:p w14:paraId="0E542124" w14:textId="77777777" w:rsidR="00507791" w:rsidRDefault="00507791" w:rsidP="0050779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 w:rsidR="00000000">
              <w:rPr>
                <w:sz w:val="18"/>
                <w:szCs w:val="18"/>
              </w:rPr>
            </w:r>
            <w:r w:rsidR="00000000"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  <w:p w14:paraId="6EB39CB2" w14:textId="77777777" w:rsidR="00A75592" w:rsidRPr="00A75592" w:rsidRDefault="00A75592" w:rsidP="00507791">
            <w:pPr>
              <w:rPr>
                <w:sz w:val="4"/>
                <w:szCs w:val="4"/>
              </w:rPr>
            </w:pPr>
          </w:p>
          <w:p w14:paraId="11C2AD21" w14:textId="4C88196A" w:rsidR="00A75592" w:rsidRPr="00A75592" w:rsidRDefault="00A75592" w:rsidP="00A7559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 w:rsidR="00000000">
              <w:rPr>
                <w:sz w:val="18"/>
                <w:szCs w:val="18"/>
              </w:rPr>
            </w:r>
            <w:r w:rsidR="00000000"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300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BB30F2" w14:textId="77777777" w:rsidR="00E1096C" w:rsidRPr="00E1096C" w:rsidRDefault="00E1096C" w:rsidP="00486EB5">
            <w:pPr>
              <w:pStyle w:val="CovFormText"/>
              <w:spacing w:before="0" w:after="0"/>
              <w:rPr>
                <w:sz w:val="6"/>
                <w:szCs w:val="6"/>
              </w:rPr>
            </w:pPr>
          </w:p>
          <w:p w14:paraId="63EF2325" w14:textId="46AE68A0" w:rsidR="00486EB5" w:rsidRPr="009721FC" w:rsidRDefault="00754D98" w:rsidP="00486EB5">
            <w:pPr>
              <w:pStyle w:val="CovFormText"/>
              <w:spacing w:before="0" w:after="0"/>
              <w:rPr>
                <w:lang w:val="en-GB"/>
              </w:rPr>
            </w:pPr>
            <w:r w:rsidRPr="009721FC">
              <w:rPr>
                <w:lang w:val="en-GB"/>
              </w:rPr>
              <w:t>Kao MBAZONGA (KM)</w:t>
            </w:r>
          </w:p>
          <w:p w14:paraId="2BF08CD4" w14:textId="77777777" w:rsidR="00E53A4E" w:rsidRPr="009721FC" w:rsidRDefault="00E53A4E" w:rsidP="00486EB5">
            <w:pPr>
              <w:pStyle w:val="CovFormText"/>
              <w:spacing w:before="0" w:after="0"/>
              <w:rPr>
                <w:sz w:val="4"/>
                <w:szCs w:val="4"/>
                <w:lang w:val="en-GB"/>
              </w:rPr>
            </w:pPr>
          </w:p>
          <w:p w14:paraId="55182969" w14:textId="1ED6A720" w:rsidR="00486EB5" w:rsidRPr="009721FC" w:rsidRDefault="00E53A4E" w:rsidP="00486EB5">
            <w:pPr>
              <w:pStyle w:val="CovFormText"/>
              <w:spacing w:before="0" w:after="0"/>
              <w:rPr>
                <w:lang w:val="en-GB"/>
              </w:rPr>
            </w:pPr>
            <w:proofErr w:type="spellStart"/>
            <w:r w:rsidRPr="009721FC">
              <w:rPr>
                <w:lang w:val="en-GB"/>
              </w:rPr>
              <w:t>Y</w:t>
            </w:r>
            <w:r w:rsidR="00BE2C85" w:rsidRPr="009721FC">
              <w:rPr>
                <w:lang w:val="en-GB"/>
              </w:rPr>
              <w:t>vannis</w:t>
            </w:r>
            <w:proofErr w:type="spellEnd"/>
            <w:r w:rsidR="00BE2C85" w:rsidRPr="009721FC">
              <w:rPr>
                <w:lang w:val="en-GB"/>
              </w:rPr>
              <w:t xml:space="preserve"> </w:t>
            </w:r>
            <w:proofErr w:type="spellStart"/>
            <w:r w:rsidR="00BE2C85" w:rsidRPr="009721FC">
              <w:rPr>
                <w:lang w:val="en-GB"/>
              </w:rPr>
              <w:t>Trécy</w:t>
            </w:r>
            <w:proofErr w:type="spellEnd"/>
            <w:r w:rsidR="00BE2C85" w:rsidRPr="009721FC">
              <w:rPr>
                <w:lang w:val="en-GB"/>
              </w:rPr>
              <w:t xml:space="preserve"> ALLOGO (YTA)</w:t>
            </w:r>
          </w:p>
          <w:p w14:paraId="150C2388" w14:textId="77777777" w:rsidR="00507791" w:rsidRPr="00507791" w:rsidRDefault="00507791" w:rsidP="00486EB5">
            <w:pPr>
              <w:pStyle w:val="CovFormText"/>
              <w:spacing w:before="0" w:after="0"/>
              <w:rPr>
                <w:sz w:val="10"/>
                <w:szCs w:val="10"/>
                <w:lang w:val="en-GB"/>
              </w:rPr>
            </w:pPr>
          </w:p>
          <w:p w14:paraId="1CD39908" w14:textId="77777777" w:rsidR="00BE2C85" w:rsidRDefault="00D662AC" w:rsidP="00486EB5">
            <w:pPr>
              <w:pStyle w:val="CovFormText"/>
              <w:spacing w:before="0" w:after="0"/>
              <w:rPr>
                <w:lang w:val="en-GB"/>
              </w:rPr>
            </w:pPr>
            <w:r>
              <w:rPr>
                <w:lang w:val="en-GB"/>
              </w:rPr>
              <w:t>Carine MOUGUIAMA</w:t>
            </w:r>
          </w:p>
          <w:p w14:paraId="07BB980A" w14:textId="77777777" w:rsidR="00A75592" w:rsidRPr="00A75592" w:rsidRDefault="00A75592" w:rsidP="00486EB5">
            <w:pPr>
              <w:pStyle w:val="CovFormText"/>
              <w:spacing w:before="0" w:after="0"/>
              <w:rPr>
                <w:sz w:val="4"/>
                <w:szCs w:val="4"/>
                <w:lang w:val="en-GB"/>
              </w:rPr>
            </w:pPr>
          </w:p>
          <w:p w14:paraId="0069F005" w14:textId="72B8C525" w:rsidR="00BA68EF" w:rsidRDefault="00A75592" w:rsidP="00486EB5">
            <w:pPr>
              <w:pStyle w:val="CovFormText"/>
              <w:spacing w:before="0" w:after="0"/>
              <w:rPr>
                <w:lang w:val="en-GB"/>
              </w:rPr>
            </w:pPr>
            <w:r>
              <w:rPr>
                <w:lang w:val="en-GB"/>
              </w:rPr>
              <w:t>Jérémie OMPINDI AKAGA (JOA)</w:t>
            </w:r>
          </w:p>
          <w:p w14:paraId="7478746C" w14:textId="7CA27B87" w:rsidR="00BA68EF" w:rsidRPr="009721FC" w:rsidRDefault="00BA68EF" w:rsidP="00486EB5">
            <w:pPr>
              <w:pStyle w:val="CovFormText"/>
              <w:spacing w:before="0" w:after="0"/>
              <w:rPr>
                <w:lang w:val="en-GB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8CD3573" w14:textId="7D4E8AC3" w:rsidR="00486EB5" w:rsidRDefault="00486EB5" w:rsidP="00486EB5">
            <w:pPr>
              <w:pStyle w:val="CovFormText"/>
              <w:spacing w:before="0" w:after="0"/>
            </w:pPr>
            <w:r>
              <w:t xml:space="preserve">Tél : </w:t>
            </w:r>
            <w:r w:rsidR="00815009">
              <w:t>065.05.32.31</w:t>
            </w:r>
          </w:p>
          <w:p w14:paraId="63D89CEB" w14:textId="77777777" w:rsidR="00486EB5" w:rsidRPr="00BE2C85" w:rsidRDefault="00486EB5" w:rsidP="00486EB5">
            <w:pPr>
              <w:pStyle w:val="CovFormText"/>
              <w:spacing w:before="0" w:after="0"/>
              <w:rPr>
                <w:sz w:val="4"/>
                <w:szCs w:val="4"/>
              </w:rPr>
            </w:pPr>
          </w:p>
          <w:p w14:paraId="0808CB86" w14:textId="77777777" w:rsidR="00BE2C85" w:rsidRDefault="00BE2C85" w:rsidP="00BE2C85">
            <w:pPr>
              <w:pStyle w:val="CovFormText"/>
              <w:spacing w:before="0" w:after="0"/>
            </w:pPr>
            <w:r>
              <w:t xml:space="preserve">Tél : </w:t>
            </w:r>
          </w:p>
          <w:p w14:paraId="366170B2" w14:textId="77777777" w:rsidR="00507791" w:rsidRPr="003C0588" w:rsidRDefault="00507791" w:rsidP="00507791">
            <w:pPr>
              <w:pStyle w:val="CovFormText"/>
              <w:spacing w:before="0" w:after="0"/>
              <w:rPr>
                <w:sz w:val="12"/>
                <w:szCs w:val="12"/>
              </w:rPr>
            </w:pPr>
          </w:p>
          <w:p w14:paraId="29A2F0B5" w14:textId="77777777" w:rsidR="00A75592" w:rsidRDefault="00507791" w:rsidP="00507791">
            <w:pPr>
              <w:pStyle w:val="CovFormText"/>
              <w:spacing w:before="0" w:after="0"/>
            </w:pPr>
            <w:r>
              <w:t>Tél :</w:t>
            </w:r>
          </w:p>
          <w:p w14:paraId="566F6609" w14:textId="77777777" w:rsidR="00A75592" w:rsidRPr="00A75592" w:rsidRDefault="00A75592" w:rsidP="00507791">
            <w:pPr>
              <w:pStyle w:val="CovFormText"/>
              <w:spacing w:before="0" w:after="0"/>
              <w:rPr>
                <w:sz w:val="8"/>
                <w:szCs w:val="8"/>
              </w:rPr>
            </w:pPr>
          </w:p>
          <w:p w14:paraId="24BBD29C" w14:textId="0C7875C0" w:rsidR="00A75592" w:rsidRDefault="00A75592" w:rsidP="00A75592">
            <w:pPr>
              <w:pStyle w:val="CovFormText"/>
              <w:spacing w:before="0" w:after="0"/>
            </w:pPr>
            <w:r>
              <w:t>Tél :</w:t>
            </w:r>
          </w:p>
          <w:p w14:paraId="7C9CCDD6" w14:textId="548B7A05" w:rsidR="00507791" w:rsidRDefault="00507791" w:rsidP="00507791">
            <w:pPr>
              <w:pStyle w:val="CovFormText"/>
              <w:spacing w:before="0" w:after="0"/>
            </w:pPr>
          </w:p>
          <w:p w14:paraId="4C17553C" w14:textId="38244E32" w:rsidR="00BE2C85" w:rsidRDefault="00BE2C85" w:rsidP="00507791">
            <w:pPr>
              <w:pStyle w:val="CovFormText"/>
              <w:spacing w:before="0" w:after="0"/>
              <w:jc w:val="center"/>
            </w:pPr>
          </w:p>
        </w:tc>
      </w:tr>
    </w:tbl>
    <w:p w14:paraId="13EB8D10" w14:textId="77777777" w:rsidR="00CB6197" w:rsidRDefault="00CB6197" w:rsidP="00BF74D5"/>
    <w:p w14:paraId="06E86810" w14:textId="77777777" w:rsidR="00701EC2" w:rsidRDefault="00701EC2" w:rsidP="00BF74D5">
      <w:pPr>
        <w:rPr>
          <w:b/>
          <w:bCs/>
        </w:rPr>
      </w:pPr>
    </w:p>
    <w:p w14:paraId="46A2A485" w14:textId="77777777" w:rsidR="00701EC2" w:rsidRDefault="00701EC2" w:rsidP="00BF74D5">
      <w:pPr>
        <w:rPr>
          <w:b/>
          <w:bCs/>
        </w:rPr>
      </w:pPr>
    </w:p>
    <w:p w14:paraId="56D57115" w14:textId="1CECE1E4" w:rsidR="00701EC2" w:rsidRPr="00701EC2" w:rsidRDefault="00701EC2" w:rsidP="00BF74D5">
      <w:pPr>
        <w:rPr>
          <w:b/>
          <w:bCs/>
        </w:rPr>
      </w:pPr>
      <w:r w:rsidRPr="00701EC2">
        <w:rPr>
          <w:b/>
          <w:bCs/>
        </w:rPr>
        <w:t>Ordre du jour :</w:t>
      </w:r>
    </w:p>
    <w:p w14:paraId="5777926F" w14:textId="321DB181" w:rsidR="00701EC2" w:rsidRDefault="00701EC2">
      <w:pPr>
        <w:pStyle w:val="Paragraphedeliste"/>
        <w:numPr>
          <w:ilvl w:val="0"/>
          <w:numId w:val="5"/>
        </w:numPr>
      </w:pPr>
      <w:r>
        <w:t>Etat d’avancement des études</w:t>
      </w:r>
    </w:p>
    <w:p w14:paraId="0D901DC3" w14:textId="399C5BC6" w:rsidR="00701EC2" w:rsidRDefault="00701EC2">
      <w:pPr>
        <w:pStyle w:val="Paragraphedeliste"/>
        <w:numPr>
          <w:ilvl w:val="0"/>
          <w:numId w:val="5"/>
        </w:numPr>
      </w:pPr>
      <w:r>
        <w:t>Etat d’avancement des travaux</w:t>
      </w:r>
    </w:p>
    <w:p w14:paraId="5661BCDD" w14:textId="4F8A00AB" w:rsidR="00701EC2" w:rsidRDefault="00701EC2">
      <w:pPr>
        <w:pStyle w:val="Paragraphedeliste"/>
        <w:numPr>
          <w:ilvl w:val="0"/>
          <w:numId w:val="5"/>
        </w:numPr>
      </w:pPr>
      <w:r>
        <w:t>Chiffre d’affaires hebdomadaire/mensuel</w:t>
      </w:r>
    </w:p>
    <w:p w14:paraId="76FD73AB" w14:textId="00C96FA8" w:rsidR="00701EC2" w:rsidRDefault="00701EC2">
      <w:pPr>
        <w:pStyle w:val="Paragraphedeliste"/>
        <w:numPr>
          <w:ilvl w:val="0"/>
          <w:numId w:val="5"/>
        </w:numPr>
      </w:pPr>
      <w:r>
        <w:t>Prévision</w:t>
      </w:r>
    </w:p>
    <w:p w14:paraId="3EF87FFC" w14:textId="4F3687EA" w:rsidR="00701EC2" w:rsidRDefault="00701EC2">
      <w:pPr>
        <w:pStyle w:val="Paragraphedeliste"/>
        <w:numPr>
          <w:ilvl w:val="0"/>
          <w:numId w:val="5"/>
        </w:numPr>
      </w:pPr>
      <w:r>
        <w:t>Divers</w:t>
      </w:r>
    </w:p>
    <w:p w14:paraId="612FC4BD" w14:textId="77777777" w:rsidR="00701EC2" w:rsidRDefault="00701EC2" w:rsidP="00BF74D5"/>
    <w:p w14:paraId="6522310A" w14:textId="77777777" w:rsidR="00701EC2" w:rsidRDefault="00701EC2" w:rsidP="00BF74D5"/>
    <w:p w14:paraId="47FAD14A" w14:textId="77777777" w:rsidR="00701EC2" w:rsidRDefault="00701EC2" w:rsidP="00BF74D5"/>
    <w:p w14:paraId="392FF3AB" w14:textId="77777777" w:rsidR="00701EC2" w:rsidRDefault="00701EC2" w:rsidP="00BF74D5"/>
    <w:p w14:paraId="4798F5C4" w14:textId="77777777" w:rsidR="00701EC2" w:rsidRDefault="00701EC2" w:rsidP="00BF74D5"/>
    <w:p w14:paraId="2A67A59B" w14:textId="77777777" w:rsidR="00701EC2" w:rsidRDefault="00701EC2" w:rsidP="00BF74D5"/>
    <w:p w14:paraId="38B14A05" w14:textId="77777777" w:rsidR="00701EC2" w:rsidRDefault="00701EC2" w:rsidP="00BF74D5"/>
    <w:p w14:paraId="0D885167" w14:textId="77777777" w:rsidR="00701EC2" w:rsidRDefault="00701EC2" w:rsidP="00BF74D5"/>
    <w:p w14:paraId="52316DEB" w14:textId="77777777" w:rsidR="00701EC2" w:rsidRDefault="00701EC2" w:rsidP="00BF74D5"/>
    <w:p w14:paraId="772AAD5B" w14:textId="77777777" w:rsidR="00701EC2" w:rsidRDefault="00701EC2" w:rsidP="00BF74D5"/>
    <w:p w14:paraId="0B81BB7D" w14:textId="77777777" w:rsidR="00701EC2" w:rsidRDefault="00701EC2" w:rsidP="00BF74D5"/>
    <w:p w14:paraId="76796C62" w14:textId="77777777" w:rsidR="00701EC2" w:rsidRDefault="00701EC2" w:rsidP="00BF74D5"/>
    <w:p w14:paraId="4AE4D696" w14:textId="77777777" w:rsidR="00701EC2" w:rsidRDefault="00701EC2" w:rsidP="00BF74D5"/>
    <w:p w14:paraId="1D424D60" w14:textId="77777777" w:rsidR="00701EC2" w:rsidRDefault="00701EC2" w:rsidP="00BF74D5"/>
    <w:p w14:paraId="59BD8E9D" w14:textId="77777777" w:rsidR="00701EC2" w:rsidRDefault="00701EC2" w:rsidP="00BF74D5"/>
    <w:p w14:paraId="39AE45C3" w14:textId="77777777" w:rsidR="00701EC2" w:rsidRDefault="00701EC2" w:rsidP="00BF74D5"/>
    <w:p w14:paraId="21FB28C3" w14:textId="77777777" w:rsidR="00701EC2" w:rsidRDefault="00701EC2" w:rsidP="00BF74D5"/>
    <w:p w14:paraId="269D0783" w14:textId="77777777" w:rsidR="00701EC2" w:rsidRDefault="00701EC2" w:rsidP="00BF74D5"/>
    <w:p w14:paraId="3D0F64C2" w14:textId="77777777" w:rsidR="00701EC2" w:rsidRDefault="00701EC2" w:rsidP="00BF74D5"/>
    <w:p w14:paraId="1DE9E893" w14:textId="77777777" w:rsidR="00701EC2" w:rsidRDefault="00701EC2" w:rsidP="00BF74D5"/>
    <w:p w14:paraId="645FB783" w14:textId="77777777" w:rsidR="00701EC2" w:rsidRDefault="00701EC2" w:rsidP="00BF74D5"/>
    <w:p w14:paraId="4B08E4A6" w14:textId="77777777" w:rsidR="00701EC2" w:rsidRDefault="00701EC2" w:rsidP="00BF74D5"/>
    <w:p w14:paraId="28C5E6B3" w14:textId="77777777" w:rsidR="00701EC2" w:rsidRPr="00BB5894" w:rsidRDefault="00701EC2" w:rsidP="00BF74D5"/>
    <w:tbl>
      <w:tblPr>
        <w:tblStyle w:val="Grilledutableau"/>
        <w:tblW w:w="1091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985"/>
        <w:gridCol w:w="1985"/>
        <w:gridCol w:w="44"/>
        <w:gridCol w:w="2082"/>
        <w:gridCol w:w="2410"/>
        <w:gridCol w:w="2404"/>
      </w:tblGrid>
      <w:tr w:rsidR="001F5370" w:rsidRPr="00BB5894" w14:paraId="77268BE6" w14:textId="77777777" w:rsidTr="006D327B">
        <w:trPr>
          <w:trHeight w:val="340"/>
        </w:trPr>
        <w:tc>
          <w:tcPr>
            <w:tcW w:w="10910" w:type="dxa"/>
            <w:gridSpan w:val="6"/>
            <w:noWrap/>
            <w:hideMark/>
          </w:tcPr>
          <w:p w14:paraId="796D74CB" w14:textId="331D644A" w:rsidR="001F5370" w:rsidRPr="00BB5894" w:rsidRDefault="001F5370" w:rsidP="00567C05">
            <w:pPr>
              <w:jc w:val="center"/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eastAsia="fr-FR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color w:val="000000"/>
                <w:sz w:val="22"/>
                <w:szCs w:val="22"/>
                <w:lang w:eastAsia="fr-FR"/>
              </w:rPr>
              <w:t>AFFAIRES</w:t>
            </w:r>
          </w:p>
        </w:tc>
      </w:tr>
      <w:tr w:rsidR="001E3DCF" w:rsidRPr="00AA2BBC" w14:paraId="3DD78384" w14:textId="77777777" w:rsidTr="006D327B">
        <w:trPr>
          <w:trHeight w:val="124"/>
        </w:trPr>
        <w:tc>
          <w:tcPr>
            <w:tcW w:w="10910" w:type="dxa"/>
            <w:gridSpan w:val="6"/>
            <w:tcBorders>
              <w:bottom w:val="single" w:sz="4" w:space="0" w:color="auto"/>
            </w:tcBorders>
            <w:shd w:val="clear" w:color="auto" w:fill="92CDDC" w:themeFill="accent5" w:themeFillTint="99"/>
            <w:noWrap/>
          </w:tcPr>
          <w:p w14:paraId="1CD1F603" w14:textId="244986D8" w:rsidR="001E3DCF" w:rsidRPr="00A3794F" w:rsidRDefault="00A3794F" w:rsidP="001E3DCF">
            <w:pPr>
              <w:jc w:val="center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Chef de </w:t>
            </w:r>
            <w:r w:rsidR="001F5370" w:rsidRPr="00A3794F">
              <w:rPr>
                <w:b/>
                <w:bCs/>
                <w:color w:val="C00000"/>
              </w:rPr>
              <w:t>Projet</w:t>
            </w:r>
            <w:r>
              <w:rPr>
                <w:b/>
                <w:bCs/>
                <w:color w:val="C00000"/>
              </w:rPr>
              <w:t xml:space="preserve"> : </w:t>
            </w:r>
            <w:r w:rsidR="00B62D1C" w:rsidRPr="00A3794F">
              <w:rPr>
                <w:b/>
                <w:bCs/>
                <w:color w:val="C00000"/>
              </w:rPr>
              <w:t>Gabriel ONDO MVONO</w:t>
            </w:r>
          </w:p>
        </w:tc>
      </w:tr>
      <w:tr w:rsidR="00567C05" w:rsidRPr="00AA2BBC" w14:paraId="363FE541" w14:textId="77777777" w:rsidTr="006D327B">
        <w:trPr>
          <w:trHeight w:val="124"/>
        </w:trPr>
        <w:tc>
          <w:tcPr>
            <w:tcW w:w="10910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2CD110BE" w14:textId="77777777" w:rsidR="00567C05" w:rsidRPr="001F5370" w:rsidRDefault="00B62D1C">
            <w:pPr>
              <w:pStyle w:val="Paragraphedeliste"/>
              <w:numPr>
                <w:ilvl w:val="0"/>
                <w:numId w:val="4"/>
              </w:numPr>
              <w:rPr>
                <w:b/>
                <w:bCs/>
                <w:color w:val="002060"/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color w:val="002060"/>
                <w:sz w:val="20"/>
                <w:szCs w:val="20"/>
              </w:rPr>
              <w:t>Marché N°144/MTP/SG/2024</w:t>
            </w:r>
            <w:r w:rsidR="00550D69" w:rsidRPr="009B4016">
              <w:rPr>
                <w:color w:val="002060"/>
                <w:sz w:val="20"/>
                <w:szCs w:val="20"/>
              </w:rPr>
              <w:t>_</w:t>
            </w:r>
            <w:r w:rsidRPr="001F5370">
              <w:rPr>
                <w:b/>
                <w:bCs/>
                <w:color w:val="002060"/>
                <w:sz w:val="20"/>
                <w:szCs w:val="20"/>
              </w:rPr>
              <w:t xml:space="preserve">Aménagement des voiries de desserte du quartier </w:t>
            </w:r>
            <w:proofErr w:type="spellStart"/>
            <w:r w:rsidRPr="001F5370">
              <w:rPr>
                <w:b/>
                <w:bCs/>
                <w:color w:val="002060"/>
                <w:sz w:val="20"/>
                <w:szCs w:val="20"/>
              </w:rPr>
              <w:t>Akémidjogoni</w:t>
            </w:r>
            <w:proofErr w:type="spellEnd"/>
          </w:p>
          <w:p w14:paraId="0FDD4229" w14:textId="13CE0FE9" w:rsidR="001F5370" w:rsidRPr="001F5370" w:rsidRDefault="001F5370">
            <w:pPr>
              <w:pStyle w:val="Paragraphedeliste"/>
              <w:numPr>
                <w:ilvl w:val="0"/>
                <w:numId w:val="4"/>
              </w:numPr>
              <w:rPr>
                <w:b/>
                <w:bCs/>
                <w:color w:val="002060"/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color w:val="002060"/>
                <w:sz w:val="20"/>
                <w:szCs w:val="20"/>
              </w:rPr>
              <w:t xml:space="preserve">Marché N°92/MTPC/SG/2025_Extension Aménagement des voiries de desserte du quartier </w:t>
            </w:r>
            <w:proofErr w:type="spellStart"/>
            <w:r w:rsidRPr="001F5370">
              <w:rPr>
                <w:b/>
                <w:bCs/>
                <w:color w:val="002060"/>
                <w:sz w:val="20"/>
                <w:szCs w:val="20"/>
              </w:rPr>
              <w:t>Akémidjogoni</w:t>
            </w:r>
            <w:proofErr w:type="spellEnd"/>
          </w:p>
        </w:tc>
      </w:tr>
      <w:tr w:rsidR="00C113B2" w:rsidRPr="00AA2BBC" w14:paraId="6CAF6732" w14:textId="77777777" w:rsidTr="006D327B">
        <w:trPr>
          <w:trHeight w:val="124"/>
        </w:trPr>
        <w:tc>
          <w:tcPr>
            <w:tcW w:w="10910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0B35B3DC" w14:textId="65424C34" w:rsidR="00C113B2" w:rsidRDefault="00C113B2" w:rsidP="001F5370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Montant Marché</w:t>
            </w:r>
            <w:r w:rsidR="001F5370" w:rsidRPr="001F5370">
              <w:rPr>
                <w:b/>
                <w:bCs/>
                <w:sz w:val="20"/>
                <w:szCs w:val="20"/>
                <w:lang w:eastAsia="fr-FR"/>
              </w:rPr>
              <w:t xml:space="preserve"> 144</w:t>
            </w:r>
            <w:r w:rsidRPr="001F5370">
              <w:rPr>
                <w:b/>
                <w:bCs/>
                <w:sz w:val="20"/>
                <w:szCs w:val="20"/>
                <w:lang w:eastAsia="fr-FR"/>
              </w:rPr>
              <w:t> :</w:t>
            </w:r>
            <w:r>
              <w:rPr>
                <w:sz w:val="20"/>
                <w:szCs w:val="20"/>
                <w:lang w:eastAsia="fr-FR"/>
              </w:rPr>
              <w:t xml:space="preserve"> 2.995.552.891 XAF</w:t>
            </w:r>
            <w:r w:rsidR="001F5370">
              <w:rPr>
                <w:sz w:val="20"/>
                <w:szCs w:val="20"/>
                <w:lang w:eastAsia="fr-FR"/>
              </w:rPr>
              <w:t xml:space="preserve"> HT</w:t>
            </w:r>
          </w:p>
          <w:p w14:paraId="340864EF" w14:textId="1CA93A94" w:rsidR="001F5370" w:rsidRDefault="001F5370" w:rsidP="001F5370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Montant Marché 92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  <w:r w:rsidR="00C11B67">
              <w:rPr>
                <w:sz w:val="20"/>
                <w:szCs w:val="20"/>
                <w:lang w:eastAsia="fr-FR"/>
              </w:rPr>
              <w:t xml:space="preserve">     </w:t>
            </w:r>
            <w:r>
              <w:rPr>
                <w:sz w:val="20"/>
                <w:szCs w:val="20"/>
                <w:lang w:eastAsia="fr-FR"/>
              </w:rPr>
              <w:t>494.654.477 XAF HT</w:t>
            </w:r>
          </w:p>
          <w:p w14:paraId="2641A570" w14:textId="77777777" w:rsidR="00C113B2" w:rsidRDefault="00C113B2" w:rsidP="001F5370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Délai :</w:t>
            </w:r>
            <w:r>
              <w:rPr>
                <w:sz w:val="20"/>
                <w:szCs w:val="20"/>
                <w:lang w:eastAsia="fr-FR"/>
              </w:rPr>
              <w:t xml:space="preserve"> Huit (8) mois</w:t>
            </w:r>
          </w:p>
          <w:p w14:paraId="3F747B1A" w14:textId="77777777" w:rsidR="00C113B2" w:rsidRPr="001F5370" w:rsidRDefault="00C113B2" w:rsidP="001F5370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 xml:space="preserve">Date début : </w:t>
            </w:r>
          </w:p>
          <w:p w14:paraId="6A0ADBE3" w14:textId="77777777" w:rsidR="00C113B2" w:rsidRDefault="00C113B2" w:rsidP="001F5370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Date de fin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</w:p>
          <w:p w14:paraId="475D987A" w14:textId="7CC779EF" w:rsidR="001F5370" w:rsidRPr="00AA2BBC" w:rsidRDefault="001F5370" w:rsidP="001F5370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</w:p>
        </w:tc>
      </w:tr>
      <w:tr w:rsidR="00C113B2" w:rsidRPr="00AA2BBC" w14:paraId="16123C64" w14:textId="77777777" w:rsidTr="006D327B">
        <w:trPr>
          <w:trHeight w:val="124"/>
        </w:trPr>
        <w:tc>
          <w:tcPr>
            <w:tcW w:w="1985" w:type="dxa"/>
            <w:tcBorders>
              <w:top w:val="single" w:sz="4" w:space="0" w:color="auto"/>
            </w:tcBorders>
            <w:shd w:val="clear" w:color="auto" w:fill="F2F2F2" w:themeFill="background1" w:themeFillShade="F2"/>
            <w:noWrap/>
          </w:tcPr>
          <w:p w14:paraId="2F25CF74" w14:textId="23724859" w:rsidR="00C113B2" w:rsidRPr="00C113B2" w:rsidRDefault="00C113B2" w:rsidP="00F37959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Mois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58946CF5" w14:textId="39509CEC" w:rsidR="00C113B2" w:rsidRPr="00C113B2" w:rsidRDefault="00C113B2" w:rsidP="00F37959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prévisionnel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5124C859" w14:textId="607DFF15" w:rsidR="00C113B2" w:rsidRPr="00C113B2" w:rsidRDefault="00C113B2" w:rsidP="00F37959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réalisé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70C7BDC8" w14:textId="77777777" w:rsidR="00C113B2" w:rsidRPr="00C113B2" w:rsidRDefault="00C113B2" w:rsidP="00F37959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Ecart</w:t>
            </w:r>
          </w:p>
        </w:tc>
        <w:tc>
          <w:tcPr>
            <w:tcW w:w="2404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62D164BB" w14:textId="61C138D5" w:rsidR="00C113B2" w:rsidRPr="00C113B2" w:rsidRDefault="001F5370" w:rsidP="00F37959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Avancement cumulé%</w:t>
            </w:r>
          </w:p>
        </w:tc>
      </w:tr>
      <w:tr w:rsidR="00C113B2" w:rsidRPr="00AA2BBC" w14:paraId="2B4F1D99" w14:textId="77777777" w:rsidTr="006D327B">
        <w:trPr>
          <w:trHeight w:val="124"/>
        </w:trPr>
        <w:tc>
          <w:tcPr>
            <w:tcW w:w="1985" w:type="dxa"/>
            <w:shd w:val="clear" w:color="auto" w:fill="F2F2F2" w:themeFill="background1" w:themeFillShade="F2"/>
            <w:noWrap/>
          </w:tcPr>
          <w:p w14:paraId="025033D0" w14:textId="2ABB55A6" w:rsidR="00C113B2" w:rsidRPr="00AA2BBC" w:rsidRDefault="00C113B2" w:rsidP="00C113B2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Janv-2026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59E0588D" w14:textId="449D016B" w:rsidR="00C113B2" w:rsidRPr="00AA2BBC" w:rsidRDefault="00C113B2" w:rsidP="00F3795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0EB1F697" w14:textId="2CC2B4C0" w:rsidR="00C113B2" w:rsidRPr="00AA2BBC" w:rsidRDefault="00C113B2" w:rsidP="00F3795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15E174EA" w14:textId="5FE9F0AB" w:rsidR="00C113B2" w:rsidRPr="009767F3" w:rsidRDefault="00C113B2" w:rsidP="009767F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5C4DAF68" w14:textId="4B97B401" w:rsidR="00C113B2" w:rsidRPr="00AA2BBC" w:rsidRDefault="00C113B2" w:rsidP="00F3795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C113B2" w:rsidRPr="00AA2BBC" w14:paraId="467AAD9F" w14:textId="77777777" w:rsidTr="006D327B">
        <w:trPr>
          <w:trHeight w:val="124"/>
        </w:trPr>
        <w:tc>
          <w:tcPr>
            <w:tcW w:w="1985" w:type="dxa"/>
            <w:shd w:val="clear" w:color="auto" w:fill="F2F2F2" w:themeFill="background1" w:themeFillShade="F2"/>
            <w:noWrap/>
          </w:tcPr>
          <w:p w14:paraId="1DB48A97" w14:textId="505BC796" w:rsidR="00C113B2" w:rsidRPr="00AA2BBC" w:rsidRDefault="00C113B2" w:rsidP="00C113B2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Fév-2026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32358013" w14:textId="77777777" w:rsidR="00C113B2" w:rsidRPr="00AA2BBC" w:rsidRDefault="00C113B2" w:rsidP="00F3795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497F1BBD" w14:textId="77777777" w:rsidR="00C113B2" w:rsidRPr="00AA2BBC" w:rsidRDefault="00C113B2" w:rsidP="00F3795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1F6E1FE8" w14:textId="77777777" w:rsidR="00C113B2" w:rsidRPr="00AA2BBC" w:rsidRDefault="00C113B2" w:rsidP="00F3795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2C57FC66" w14:textId="79AA9048" w:rsidR="00C113B2" w:rsidRPr="00AA2BBC" w:rsidRDefault="00C113B2" w:rsidP="00F3795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C113B2" w:rsidRPr="00AA2BBC" w14:paraId="3ADC1E69" w14:textId="77777777" w:rsidTr="006D327B">
        <w:trPr>
          <w:trHeight w:val="124"/>
        </w:trPr>
        <w:tc>
          <w:tcPr>
            <w:tcW w:w="1985" w:type="dxa"/>
            <w:shd w:val="clear" w:color="auto" w:fill="F2F2F2" w:themeFill="background1" w:themeFillShade="F2"/>
            <w:noWrap/>
          </w:tcPr>
          <w:p w14:paraId="6B3B9999" w14:textId="13CBF617" w:rsidR="00C113B2" w:rsidRPr="00AA2BBC" w:rsidRDefault="00C113B2" w:rsidP="00C113B2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Mars-2026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688069FB" w14:textId="77777777" w:rsidR="00C113B2" w:rsidRPr="00AA2BBC" w:rsidRDefault="00C113B2" w:rsidP="00F3795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216EB580" w14:textId="77777777" w:rsidR="00C113B2" w:rsidRPr="00AA2BBC" w:rsidRDefault="00C113B2" w:rsidP="00F3795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272AB53E" w14:textId="77777777" w:rsidR="00C113B2" w:rsidRPr="00AA2BBC" w:rsidRDefault="00C113B2" w:rsidP="00F3795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2F35B7E2" w14:textId="3F61D4BA" w:rsidR="00C113B2" w:rsidRPr="00AA2BBC" w:rsidRDefault="00C113B2" w:rsidP="00F3795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701EC2" w:rsidRPr="00AA2BBC" w14:paraId="319B37A3" w14:textId="77777777" w:rsidTr="006D327B">
        <w:trPr>
          <w:trHeight w:val="124"/>
        </w:trPr>
        <w:tc>
          <w:tcPr>
            <w:tcW w:w="10910" w:type="dxa"/>
            <w:gridSpan w:val="6"/>
            <w:shd w:val="clear" w:color="auto" w:fill="FFFFFF" w:themeFill="background1"/>
            <w:noWrap/>
          </w:tcPr>
          <w:p w14:paraId="6F9E93DB" w14:textId="77777777" w:rsidR="00701EC2" w:rsidRPr="00AA2BBC" w:rsidRDefault="00701EC2" w:rsidP="00F3795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F13D3B" w:rsidRPr="00AA2BBC" w14:paraId="39A24386" w14:textId="77777777" w:rsidTr="006D327B">
        <w:trPr>
          <w:trHeight w:val="124"/>
        </w:trPr>
        <w:tc>
          <w:tcPr>
            <w:tcW w:w="10910" w:type="dxa"/>
            <w:gridSpan w:val="6"/>
            <w:shd w:val="clear" w:color="auto" w:fill="F2F2F2" w:themeFill="background1" w:themeFillShade="F2"/>
            <w:noWrap/>
          </w:tcPr>
          <w:p w14:paraId="288962DB" w14:textId="76FCA399" w:rsidR="00F13D3B" w:rsidRPr="00F13D3B" w:rsidRDefault="00F13D3B" w:rsidP="00F13D3B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Etat d’avancement des Etudes :</w:t>
            </w:r>
          </w:p>
        </w:tc>
      </w:tr>
      <w:tr w:rsidR="00F13D3B" w:rsidRPr="00AA2BBC" w14:paraId="652E7185" w14:textId="77777777" w:rsidTr="006D327B">
        <w:trPr>
          <w:trHeight w:val="124"/>
        </w:trPr>
        <w:tc>
          <w:tcPr>
            <w:tcW w:w="4014" w:type="dxa"/>
            <w:gridSpan w:val="3"/>
            <w:shd w:val="clear" w:color="auto" w:fill="F2F2F2" w:themeFill="background1" w:themeFillShade="F2"/>
            <w:noWrap/>
          </w:tcPr>
          <w:p w14:paraId="1C343978" w14:textId="77777777" w:rsidR="00F13D3B" w:rsidRPr="00AA2BBC" w:rsidRDefault="00F13D3B" w:rsidP="00F13D3B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shd w:val="clear" w:color="auto" w:fill="F2F2F2" w:themeFill="background1" w:themeFillShade="F2"/>
          </w:tcPr>
          <w:p w14:paraId="1A8D7814" w14:textId="5EB92A68" w:rsidR="00F13D3B" w:rsidRPr="00F13D3B" w:rsidRDefault="00F13D3B" w:rsidP="00F13D3B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Avancement %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55E0FE11" w14:textId="13F9674E" w:rsidR="00F13D3B" w:rsidRPr="00F13D3B" w:rsidRDefault="00F13D3B" w:rsidP="00F13D3B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Dépôt à l’administration</w:t>
            </w:r>
          </w:p>
        </w:tc>
        <w:tc>
          <w:tcPr>
            <w:tcW w:w="2404" w:type="dxa"/>
            <w:shd w:val="clear" w:color="auto" w:fill="F2F2F2" w:themeFill="background1" w:themeFillShade="F2"/>
          </w:tcPr>
          <w:p w14:paraId="63B300B1" w14:textId="5A3DADBF" w:rsidR="00F13D3B" w:rsidRPr="00F13D3B" w:rsidRDefault="00F13D3B" w:rsidP="00F13D3B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Etat de validation par l’</w:t>
            </w:r>
            <w:r w:rsidR="00973152">
              <w:rPr>
                <w:b/>
                <w:bCs/>
                <w:sz w:val="20"/>
                <w:szCs w:val="20"/>
                <w:lang w:eastAsia="fr-FR"/>
              </w:rPr>
              <w:t>administration</w:t>
            </w:r>
          </w:p>
        </w:tc>
      </w:tr>
      <w:tr w:rsidR="00F13D3B" w:rsidRPr="00AA2BBC" w14:paraId="7605EB58" w14:textId="77777777" w:rsidTr="006D327B">
        <w:trPr>
          <w:trHeight w:val="124"/>
        </w:trPr>
        <w:tc>
          <w:tcPr>
            <w:tcW w:w="4014" w:type="dxa"/>
            <w:gridSpan w:val="3"/>
            <w:shd w:val="clear" w:color="auto" w:fill="F2F2F2" w:themeFill="background1" w:themeFillShade="F2"/>
            <w:noWrap/>
          </w:tcPr>
          <w:p w14:paraId="21DC40DD" w14:textId="77777777" w:rsidR="00F13D3B" w:rsidRPr="00AA2BBC" w:rsidRDefault="00F13D3B" w:rsidP="00F37959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APS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19B10FAA" w14:textId="77777777" w:rsidR="00F13D3B" w:rsidRPr="00AA2BBC" w:rsidRDefault="00F13D3B" w:rsidP="00F13D3B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0F59D585" w14:textId="77777777" w:rsidR="00F13D3B" w:rsidRPr="00AA2BBC" w:rsidRDefault="00F13D3B" w:rsidP="00F3795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62E493C6" w14:textId="1F5808E4" w:rsidR="00F13D3B" w:rsidRPr="00AA2BBC" w:rsidRDefault="00F13D3B" w:rsidP="00F3795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F13D3B" w:rsidRPr="00AA2BBC" w14:paraId="68FCAF77" w14:textId="77777777" w:rsidTr="006D327B">
        <w:trPr>
          <w:trHeight w:val="124"/>
        </w:trPr>
        <w:tc>
          <w:tcPr>
            <w:tcW w:w="4014" w:type="dxa"/>
            <w:gridSpan w:val="3"/>
            <w:shd w:val="clear" w:color="auto" w:fill="F2F2F2" w:themeFill="background1" w:themeFillShade="F2"/>
            <w:noWrap/>
          </w:tcPr>
          <w:p w14:paraId="1A862315" w14:textId="77777777" w:rsidR="00F13D3B" w:rsidRPr="00AA2BBC" w:rsidRDefault="00F13D3B" w:rsidP="00F37959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APD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26FC8BA6" w14:textId="77777777" w:rsidR="00F13D3B" w:rsidRPr="00AA2BBC" w:rsidRDefault="00F13D3B" w:rsidP="00F13D3B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6E9B0E28" w14:textId="77777777" w:rsidR="00F13D3B" w:rsidRPr="00AA2BBC" w:rsidRDefault="00F13D3B" w:rsidP="00F3795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310A08B4" w14:textId="16D11839" w:rsidR="00F13D3B" w:rsidRPr="00AA2BBC" w:rsidRDefault="00F13D3B" w:rsidP="00F3795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F13D3B" w:rsidRPr="00AA2BBC" w14:paraId="6536CBEB" w14:textId="77777777" w:rsidTr="006D327B">
        <w:trPr>
          <w:trHeight w:val="124"/>
        </w:trPr>
        <w:tc>
          <w:tcPr>
            <w:tcW w:w="4014" w:type="dxa"/>
            <w:gridSpan w:val="3"/>
            <w:shd w:val="clear" w:color="auto" w:fill="F2F2F2" w:themeFill="background1" w:themeFillShade="F2"/>
            <w:noWrap/>
          </w:tcPr>
          <w:p w14:paraId="3A7B437E" w14:textId="77777777" w:rsidR="00F13D3B" w:rsidRPr="00AA2BBC" w:rsidRDefault="00F13D3B" w:rsidP="00F37959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EXE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25D8FF22" w14:textId="77777777" w:rsidR="00F13D3B" w:rsidRPr="00AA2BBC" w:rsidRDefault="00F13D3B" w:rsidP="00F13D3B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47B1EEAD" w14:textId="77777777" w:rsidR="00F13D3B" w:rsidRPr="00AA2BBC" w:rsidRDefault="00F13D3B" w:rsidP="00F3795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11542C5E" w14:textId="4918639A" w:rsidR="00F13D3B" w:rsidRPr="00AA2BBC" w:rsidRDefault="00F13D3B" w:rsidP="00F3795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F13D3B" w:rsidRPr="00AA2BBC" w14:paraId="3616D7E9" w14:textId="77777777" w:rsidTr="006D327B">
        <w:trPr>
          <w:trHeight w:val="124"/>
        </w:trPr>
        <w:tc>
          <w:tcPr>
            <w:tcW w:w="4014" w:type="dxa"/>
            <w:gridSpan w:val="3"/>
            <w:shd w:val="clear" w:color="auto" w:fill="F2F2F2" w:themeFill="background1" w:themeFillShade="F2"/>
            <w:noWrap/>
          </w:tcPr>
          <w:p w14:paraId="3A5241BE" w14:textId="5F61604F" w:rsidR="00F13D3B" w:rsidRDefault="00F13D3B" w:rsidP="00F37959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Géotechnique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00B0E78D" w14:textId="77777777" w:rsidR="00F13D3B" w:rsidRPr="00AA2BBC" w:rsidRDefault="00F13D3B" w:rsidP="00F13D3B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1DAFB151" w14:textId="77777777" w:rsidR="00F13D3B" w:rsidRPr="00AA2BBC" w:rsidRDefault="00F13D3B" w:rsidP="00F3795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78322087" w14:textId="77777777" w:rsidR="00F13D3B" w:rsidRPr="00AA2BBC" w:rsidRDefault="00F13D3B" w:rsidP="00F3795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F13D3B" w:rsidRPr="00AA2BBC" w14:paraId="128E68C3" w14:textId="77777777" w:rsidTr="006D327B">
        <w:trPr>
          <w:trHeight w:val="124"/>
        </w:trPr>
        <w:tc>
          <w:tcPr>
            <w:tcW w:w="4014" w:type="dxa"/>
            <w:gridSpan w:val="3"/>
            <w:shd w:val="clear" w:color="auto" w:fill="F2F2F2" w:themeFill="background1" w:themeFillShade="F2"/>
            <w:noWrap/>
          </w:tcPr>
          <w:p w14:paraId="74AA3D5F" w14:textId="24B72E01" w:rsidR="00F13D3B" w:rsidRPr="00AA2BBC" w:rsidRDefault="00F13D3B" w:rsidP="00F37959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Hydrologique/hydraulique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42014A5E" w14:textId="77777777" w:rsidR="00F13D3B" w:rsidRPr="00AA2BBC" w:rsidRDefault="00F13D3B" w:rsidP="00F13D3B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6AD87FD3" w14:textId="77777777" w:rsidR="00F13D3B" w:rsidRPr="00AA2BBC" w:rsidRDefault="00F13D3B" w:rsidP="00F3795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7F379650" w14:textId="002371FC" w:rsidR="00F13D3B" w:rsidRPr="00AA2BBC" w:rsidRDefault="00F13D3B" w:rsidP="00F3795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F13D3B" w:rsidRPr="00AA2BBC" w14:paraId="4A64C852" w14:textId="77777777" w:rsidTr="006D327B">
        <w:trPr>
          <w:trHeight w:val="124"/>
        </w:trPr>
        <w:tc>
          <w:tcPr>
            <w:tcW w:w="4014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  <w:noWrap/>
          </w:tcPr>
          <w:p w14:paraId="4893E3DA" w14:textId="589BBA48" w:rsidR="00F13D3B" w:rsidRPr="00AA2BBC" w:rsidRDefault="00F13D3B" w:rsidP="00F37959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EIES / Notice EIES</w:t>
            </w:r>
          </w:p>
        </w:tc>
        <w:tc>
          <w:tcPr>
            <w:tcW w:w="2082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6C990194" w14:textId="77777777" w:rsidR="00F13D3B" w:rsidRPr="00AA2BBC" w:rsidRDefault="00F13D3B" w:rsidP="00F13D3B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4B70B0EF" w14:textId="77777777" w:rsidR="00F13D3B" w:rsidRPr="00AA2BBC" w:rsidRDefault="00F13D3B" w:rsidP="00F3795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01F5B671" w14:textId="694D0975" w:rsidR="00F13D3B" w:rsidRPr="00AA2BBC" w:rsidRDefault="00F13D3B" w:rsidP="00F3795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F13D3B" w:rsidRPr="00AA2BBC" w14:paraId="1E2D425C" w14:textId="77777777" w:rsidTr="006D327B">
        <w:trPr>
          <w:trHeight w:val="124"/>
        </w:trPr>
        <w:tc>
          <w:tcPr>
            <w:tcW w:w="4014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</w:tcPr>
          <w:p w14:paraId="6E433087" w14:textId="77777777" w:rsidR="00F13D3B" w:rsidRDefault="00F13D3B" w:rsidP="00F3795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2A98EB3" w14:textId="77777777" w:rsidR="00F13D3B" w:rsidRPr="00AA2BBC" w:rsidRDefault="00F13D3B" w:rsidP="00F13D3B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DD432FB" w14:textId="77777777" w:rsidR="00F13D3B" w:rsidRPr="00AA2BBC" w:rsidRDefault="00F13D3B" w:rsidP="00F3795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30B4ABBD" w14:textId="77777777" w:rsidR="00F13D3B" w:rsidRPr="00AA2BBC" w:rsidRDefault="00F13D3B" w:rsidP="00F3795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973152" w:rsidRPr="00AA2BBC" w14:paraId="1D74776B" w14:textId="77777777" w:rsidTr="001B3F38">
        <w:trPr>
          <w:trHeight w:val="124"/>
        </w:trPr>
        <w:tc>
          <w:tcPr>
            <w:tcW w:w="10910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633C2B7A" w14:textId="51782CFA" w:rsidR="00973152" w:rsidRDefault="00973152" w:rsidP="00973152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973152">
              <w:rPr>
                <w:b/>
                <w:bCs/>
                <w:sz w:val="20"/>
                <w:szCs w:val="20"/>
                <w:lang w:eastAsia="fr-FR"/>
              </w:rPr>
              <w:t>Avancement des travaux</w:t>
            </w:r>
            <w:r w:rsidR="00EC57C9">
              <w:rPr>
                <w:b/>
                <w:bCs/>
                <w:sz w:val="20"/>
                <w:szCs w:val="20"/>
                <w:lang w:eastAsia="fr-FR"/>
              </w:rPr>
              <w:t xml:space="preserve"> </w:t>
            </w:r>
            <w:r w:rsidRPr="00973152">
              <w:rPr>
                <w:b/>
                <w:bCs/>
                <w:sz w:val="20"/>
                <w:szCs w:val="20"/>
                <w:lang w:eastAsia="fr-FR"/>
              </w:rPr>
              <w:t>:</w:t>
            </w:r>
            <w:r w:rsidR="00EC57C9">
              <w:rPr>
                <w:b/>
                <w:bCs/>
                <w:sz w:val="20"/>
                <w:szCs w:val="20"/>
                <w:lang w:eastAsia="fr-FR"/>
              </w:rPr>
              <w:t xml:space="preserve"> </w:t>
            </w:r>
            <w:proofErr w:type="spellStart"/>
            <w:r w:rsidR="00EC57C9">
              <w:rPr>
                <w:b/>
                <w:bCs/>
                <w:sz w:val="20"/>
                <w:szCs w:val="20"/>
                <w:lang w:eastAsia="fr-FR"/>
              </w:rPr>
              <w:t>Tx</w:t>
            </w:r>
            <w:proofErr w:type="spellEnd"/>
            <w:r w:rsidR="00EC57C9">
              <w:rPr>
                <w:b/>
                <w:bCs/>
                <w:sz w:val="20"/>
                <w:szCs w:val="20"/>
                <w:lang w:eastAsia="fr-FR"/>
              </w:rPr>
              <w:t xml:space="preserve"> d’avancement</w:t>
            </w:r>
          </w:p>
          <w:p w14:paraId="063ADF6C" w14:textId="77777777" w:rsidR="009767F3" w:rsidRDefault="009767F3" w:rsidP="00973152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C225301" w14:textId="4131752B" w:rsidR="00142045" w:rsidRDefault="00473F87" w:rsidP="00142045">
            <w:pPr>
              <w:rPr>
                <w:b/>
                <w:color w:val="C00000"/>
                <w:sz w:val="20"/>
                <w:szCs w:val="20"/>
                <w:lang w:eastAsia="fr-FR"/>
              </w:rPr>
            </w:pPr>
            <w:r>
              <w:rPr>
                <w:b/>
                <w:color w:val="C00000"/>
                <w:sz w:val="20"/>
                <w:szCs w:val="20"/>
                <w:lang w:eastAsia="fr-FR"/>
              </w:rPr>
              <w:t>Réalisé</w:t>
            </w:r>
            <w:r w:rsidR="00142045">
              <w:rPr>
                <w:b/>
                <w:color w:val="C00000"/>
                <w:sz w:val="20"/>
                <w:szCs w:val="20"/>
                <w:lang w:eastAsia="fr-FR"/>
              </w:rPr>
              <w:t xml:space="preserve"> S</w:t>
            </w:r>
            <w:r w:rsidR="00885A6C">
              <w:rPr>
                <w:b/>
                <w:color w:val="C00000"/>
                <w:sz w:val="20"/>
                <w:szCs w:val="20"/>
                <w:lang w:eastAsia="fr-FR"/>
              </w:rPr>
              <w:t>9</w:t>
            </w:r>
            <w:r w:rsidR="00142045">
              <w:rPr>
                <w:b/>
                <w:color w:val="C00000"/>
                <w:sz w:val="20"/>
                <w:szCs w:val="20"/>
                <w:lang w:eastAsia="fr-FR"/>
              </w:rPr>
              <w:t xml:space="preserve"> – </w:t>
            </w:r>
          </w:p>
          <w:p w14:paraId="2BD74733" w14:textId="77777777" w:rsidR="00142045" w:rsidRDefault="00142045" w:rsidP="00142045">
            <w:pPr>
              <w:rPr>
                <w:b/>
                <w:color w:val="C00000"/>
                <w:sz w:val="20"/>
                <w:szCs w:val="20"/>
                <w:lang w:eastAsia="fr-FR"/>
              </w:rPr>
            </w:pPr>
          </w:p>
          <w:p w14:paraId="7B4CF599" w14:textId="77777777" w:rsidR="00885A6C" w:rsidRDefault="00142045" w:rsidP="00885A6C">
            <w:pPr>
              <w:rPr>
                <w:b/>
                <w:color w:val="C00000"/>
                <w:sz w:val="20"/>
                <w:szCs w:val="20"/>
                <w:lang w:eastAsia="fr-FR"/>
              </w:rPr>
            </w:pPr>
            <w:r>
              <w:rPr>
                <w:bCs/>
                <w:sz w:val="20"/>
                <w:szCs w:val="20"/>
                <w:lang w:eastAsia="fr-FR"/>
              </w:rPr>
              <w:t xml:space="preserve">       </w:t>
            </w:r>
          </w:p>
          <w:p w14:paraId="5276EDF6" w14:textId="77777777" w:rsidR="00885A6C" w:rsidRPr="001B3F38" w:rsidRDefault="00885A6C" w:rsidP="00885A6C">
            <w:pPr>
              <w:rPr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bCs/>
                <w:sz w:val="20"/>
                <w:szCs w:val="20"/>
                <w:lang w:eastAsia="fr-FR"/>
              </w:rPr>
              <w:t xml:space="preserve">       </w:t>
            </w:r>
            <w:r w:rsidRPr="001B3F38">
              <w:rPr>
                <w:bCs/>
                <w:sz w:val="20"/>
                <w:szCs w:val="20"/>
                <w:u w:val="single"/>
                <w:lang w:eastAsia="fr-FR"/>
              </w:rPr>
              <w:t>Axe 1</w:t>
            </w:r>
            <w:r>
              <w:rPr>
                <w:bCs/>
                <w:sz w:val="20"/>
                <w:szCs w:val="20"/>
                <w:u w:val="single"/>
                <w:lang w:eastAsia="fr-FR"/>
              </w:rPr>
              <w:t> </w:t>
            </w:r>
            <w:r w:rsidRPr="001B3F38">
              <w:rPr>
                <w:bCs/>
                <w:sz w:val="20"/>
                <w:szCs w:val="20"/>
                <w:lang w:eastAsia="fr-FR"/>
              </w:rPr>
              <w:t xml:space="preserve">: Léon </w:t>
            </w:r>
            <w:proofErr w:type="spellStart"/>
            <w:r w:rsidRPr="001B3F38">
              <w:rPr>
                <w:bCs/>
                <w:sz w:val="20"/>
                <w:szCs w:val="20"/>
                <w:lang w:eastAsia="fr-FR"/>
              </w:rPr>
              <w:t>Mba</w:t>
            </w:r>
            <w:proofErr w:type="spellEnd"/>
          </w:p>
          <w:p w14:paraId="3793C81D" w14:textId="77777777" w:rsidR="00885A6C" w:rsidRDefault="00885A6C" w:rsidP="00885A6C">
            <w:pPr>
              <w:pStyle w:val="Paragraphedeliste"/>
              <w:numPr>
                <w:ilvl w:val="0"/>
                <w:numId w:val="3"/>
              </w:numPr>
              <w:rPr>
                <w:bCs/>
                <w:sz w:val="20"/>
                <w:szCs w:val="20"/>
                <w:lang w:eastAsia="fr-FR"/>
              </w:rPr>
            </w:pPr>
            <w:r>
              <w:rPr>
                <w:bCs/>
                <w:sz w:val="20"/>
                <w:szCs w:val="20"/>
                <w:lang w:eastAsia="fr-FR"/>
              </w:rPr>
              <w:t xml:space="preserve">Aménagement espace vert P19-P18 – 23 m2 – </w:t>
            </w:r>
            <w:r>
              <w:rPr>
                <w:bCs/>
                <w:color w:val="0070C0"/>
                <w:sz w:val="20"/>
                <w:szCs w:val="20"/>
                <w:lang w:eastAsia="fr-FR"/>
              </w:rPr>
              <w:t>100%</w:t>
            </w:r>
          </w:p>
          <w:p w14:paraId="3B70E0E5" w14:textId="77777777" w:rsidR="00885A6C" w:rsidRDefault="00885A6C" w:rsidP="00885A6C">
            <w:pPr>
              <w:pStyle w:val="Paragraphedeliste"/>
              <w:numPr>
                <w:ilvl w:val="0"/>
                <w:numId w:val="3"/>
              </w:numPr>
              <w:rPr>
                <w:bCs/>
                <w:sz w:val="20"/>
                <w:szCs w:val="20"/>
                <w:lang w:eastAsia="fr-FR"/>
              </w:rPr>
            </w:pPr>
            <w:r>
              <w:rPr>
                <w:bCs/>
                <w:sz w:val="20"/>
                <w:szCs w:val="20"/>
                <w:lang w:eastAsia="fr-FR"/>
              </w:rPr>
              <w:t xml:space="preserve">Coulage trottoir P22-P15 l’autre côté – 13.61 m3 – </w:t>
            </w:r>
            <w:r>
              <w:rPr>
                <w:bCs/>
                <w:color w:val="0070C0"/>
                <w:sz w:val="20"/>
                <w:szCs w:val="20"/>
                <w:lang w:eastAsia="fr-FR"/>
              </w:rPr>
              <w:t>100%</w:t>
            </w:r>
          </w:p>
          <w:p w14:paraId="74707B4B" w14:textId="77777777" w:rsidR="00885A6C" w:rsidRDefault="00885A6C" w:rsidP="00885A6C">
            <w:pPr>
              <w:pStyle w:val="Paragraphedeliste"/>
              <w:numPr>
                <w:ilvl w:val="0"/>
                <w:numId w:val="3"/>
              </w:numPr>
              <w:rPr>
                <w:bCs/>
                <w:sz w:val="20"/>
                <w:szCs w:val="20"/>
                <w:lang w:eastAsia="fr-FR"/>
              </w:rPr>
            </w:pPr>
            <w:r>
              <w:rPr>
                <w:bCs/>
                <w:sz w:val="20"/>
                <w:szCs w:val="20"/>
                <w:lang w:eastAsia="fr-FR"/>
              </w:rPr>
              <w:t xml:space="preserve">Continuité de pose de bordures T2 P18-P10 130.51ml – </w:t>
            </w:r>
            <w:r>
              <w:rPr>
                <w:bCs/>
                <w:color w:val="0070C0"/>
                <w:sz w:val="20"/>
                <w:szCs w:val="20"/>
                <w:lang w:eastAsia="fr-FR"/>
              </w:rPr>
              <w:t>100%</w:t>
            </w:r>
          </w:p>
          <w:p w14:paraId="1A36DEBD" w14:textId="77777777" w:rsidR="00885A6C" w:rsidRDefault="00885A6C" w:rsidP="00885A6C">
            <w:pPr>
              <w:pStyle w:val="Paragraphedeliste"/>
              <w:numPr>
                <w:ilvl w:val="0"/>
                <w:numId w:val="3"/>
              </w:numPr>
              <w:rPr>
                <w:bCs/>
                <w:sz w:val="20"/>
                <w:szCs w:val="20"/>
                <w:lang w:eastAsia="fr-FR"/>
              </w:rPr>
            </w:pPr>
            <w:r>
              <w:rPr>
                <w:bCs/>
                <w:sz w:val="20"/>
                <w:szCs w:val="20"/>
                <w:lang w:eastAsia="fr-FR"/>
              </w:rPr>
              <w:t xml:space="preserve">Finitions muret de protection des trottoirs P30-P22 92.12ml – </w:t>
            </w:r>
            <w:r>
              <w:rPr>
                <w:bCs/>
                <w:color w:val="0070C0"/>
                <w:sz w:val="20"/>
                <w:szCs w:val="20"/>
                <w:lang w:eastAsia="fr-FR"/>
              </w:rPr>
              <w:t>100%</w:t>
            </w:r>
          </w:p>
          <w:p w14:paraId="460BC11E" w14:textId="77777777" w:rsidR="00885A6C" w:rsidRDefault="00885A6C" w:rsidP="00885A6C">
            <w:pPr>
              <w:pStyle w:val="Paragraphedeliste"/>
              <w:numPr>
                <w:ilvl w:val="0"/>
                <w:numId w:val="3"/>
              </w:numPr>
              <w:rPr>
                <w:bCs/>
                <w:sz w:val="20"/>
                <w:szCs w:val="20"/>
                <w:lang w:eastAsia="fr-FR"/>
              </w:rPr>
            </w:pPr>
            <w:r>
              <w:rPr>
                <w:bCs/>
                <w:sz w:val="20"/>
                <w:szCs w:val="20"/>
                <w:lang w:eastAsia="fr-FR"/>
              </w:rPr>
              <w:t xml:space="preserve">Rehausse Mur de soutènement côté buse P21-P15 – 55ml – </w:t>
            </w:r>
            <w:r>
              <w:rPr>
                <w:bCs/>
                <w:color w:val="0070C0"/>
                <w:sz w:val="20"/>
                <w:szCs w:val="20"/>
                <w:lang w:eastAsia="fr-FR"/>
              </w:rPr>
              <w:t>100%</w:t>
            </w:r>
          </w:p>
          <w:p w14:paraId="4BFC682D" w14:textId="77777777" w:rsidR="00885A6C" w:rsidRDefault="00885A6C" w:rsidP="00885A6C">
            <w:pPr>
              <w:pStyle w:val="Paragraphedeliste"/>
              <w:numPr>
                <w:ilvl w:val="0"/>
                <w:numId w:val="3"/>
              </w:numPr>
              <w:rPr>
                <w:bCs/>
                <w:sz w:val="20"/>
                <w:szCs w:val="20"/>
                <w:lang w:eastAsia="fr-FR"/>
              </w:rPr>
            </w:pPr>
            <w:r>
              <w:rPr>
                <w:bCs/>
                <w:sz w:val="20"/>
                <w:szCs w:val="20"/>
                <w:lang w:eastAsia="fr-FR"/>
              </w:rPr>
              <w:t xml:space="preserve">Coulage des dalles tamponnées sur regard (2) – </w:t>
            </w:r>
            <w:r>
              <w:rPr>
                <w:bCs/>
                <w:color w:val="0070C0"/>
                <w:sz w:val="20"/>
                <w:szCs w:val="20"/>
                <w:lang w:eastAsia="fr-FR"/>
              </w:rPr>
              <w:t>100%</w:t>
            </w:r>
          </w:p>
          <w:p w14:paraId="2D355CBE" w14:textId="77777777" w:rsidR="00885A6C" w:rsidRPr="001B3F38" w:rsidRDefault="00885A6C" w:rsidP="00885A6C">
            <w:pPr>
              <w:pStyle w:val="Paragraphedeliste"/>
              <w:ind w:left="1080"/>
              <w:rPr>
                <w:bCs/>
                <w:sz w:val="20"/>
                <w:szCs w:val="20"/>
                <w:lang w:eastAsia="fr-FR"/>
              </w:rPr>
            </w:pPr>
          </w:p>
          <w:p w14:paraId="7333A90E" w14:textId="77777777" w:rsidR="00885A6C" w:rsidRPr="00A42096" w:rsidRDefault="00885A6C" w:rsidP="00885A6C">
            <w:pPr>
              <w:rPr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bCs/>
                <w:sz w:val="20"/>
                <w:szCs w:val="20"/>
                <w:lang w:eastAsia="fr-FR"/>
              </w:rPr>
              <w:t xml:space="preserve">       </w:t>
            </w:r>
            <w:r w:rsidRPr="001B3F38">
              <w:rPr>
                <w:bCs/>
                <w:sz w:val="20"/>
                <w:szCs w:val="20"/>
                <w:u w:val="single"/>
                <w:lang w:eastAsia="fr-FR"/>
              </w:rPr>
              <w:t xml:space="preserve">Axe </w:t>
            </w:r>
            <w:r>
              <w:rPr>
                <w:bCs/>
                <w:sz w:val="20"/>
                <w:szCs w:val="20"/>
                <w:u w:val="single"/>
                <w:lang w:eastAsia="fr-FR"/>
              </w:rPr>
              <w:t>5 </w:t>
            </w:r>
            <w:r w:rsidRPr="001B3F38">
              <w:rPr>
                <w:bCs/>
                <w:sz w:val="20"/>
                <w:szCs w:val="20"/>
                <w:lang w:eastAsia="fr-FR"/>
              </w:rPr>
              <w:t xml:space="preserve">: </w:t>
            </w:r>
            <w:r>
              <w:rPr>
                <w:bCs/>
                <w:sz w:val="20"/>
                <w:szCs w:val="20"/>
                <w:lang w:eastAsia="fr-FR"/>
              </w:rPr>
              <w:t>Voie patrimoine – rondpoint</w:t>
            </w:r>
          </w:p>
          <w:p w14:paraId="1FE97B98" w14:textId="77777777" w:rsidR="00885A6C" w:rsidRDefault="00885A6C" w:rsidP="00885A6C">
            <w:pPr>
              <w:pStyle w:val="Paragraphedeliste"/>
              <w:numPr>
                <w:ilvl w:val="0"/>
                <w:numId w:val="3"/>
              </w:numPr>
              <w:rPr>
                <w:bCs/>
                <w:sz w:val="20"/>
                <w:szCs w:val="20"/>
                <w:lang w:eastAsia="fr-FR"/>
              </w:rPr>
            </w:pPr>
            <w:r>
              <w:rPr>
                <w:bCs/>
                <w:sz w:val="20"/>
                <w:szCs w:val="20"/>
                <w:lang w:eastAsia="fr-FR"/>
              </w:rPr>
              <w:t xml:space="preserve">Pose des bacs à fleurs sur canal patrimoine côté trottoir – 20ml – </w:t>
            </w:r>
            <w:r>
              <w:rPr>
                <w:bCs/>
                <w:color w:val="0070C0"/>
                <w:sz w:val="20"/>
                <w:szCs w:val="20"/>
                <w:lang w:eastAsia="fr-FR"/>
              </w:rPr>
              <w:t>NR</w:t>
            </w:r>
          </w:p>
          <w:p w14:paraId="5B373349" w14:textId="77777777" w:rsidR="00885A6C" w:rsidRDefault="00885A6C" w:rsidP="00885A6C">
            <w:pPr>
              <w:pStyle w:val="Paragraphedeliste"/>
              <w:numPr>
                <w:ilvl w:val="0"/>
                <w:numId w:val="3"/>
              </w:numPr>
              <w:rPr>
                <w:bCs/>
                <w:sz w:val="20"/>
                <w:szCs w:val="20"/>
                <w:lang w:eastAsia="fr-FR"/>
              </w:rPr>
            </w:pPr>
            <w:r>
              <w:rPr>
                <w:bCs/>
                <w:sz w:val="20"/>
                <w:szCs w:val="20"/>
                <w:lang w:eastAsia="fr-FR"/>
              </w:rPr>
              <w:t xml:space="preserve">Continuité d’épaulement en remblais sable du canal patrimoine – 50m3 – </w:t>
            </w:r>
            <w:r>
              <w:rPr>
                <w:bCs/>
                <w:color w:val="0070C0"/>
                <w:sz w:val="20"/>
                <w:szCs w:val="20"/>
                <w:lang w:eastAsia="fr-FR"/>
              </w:rPr>
              <w:t>100%</w:t>
            </w:r>
          </w:p>
          <w:p w14:paraId="6FB752C8" w14:textId="77777777" w:rsidR="00885A6C" w:rsidRDefault="00885A6C" w:rsidP="00885A6C">
            <w:pPr>
              <w:pStyle w:val="Paragraphedeliste"/>
              <w:numPr>
                <w:ilvl w:val="0"/>
                <w:numId w:val="3"/>
              </w:numPr>
              <w:rPr>
                <w:bCs/>
                <w:sz w:val="20"/>
                <w:szCs w:val="20"/>
                <w:lang w:eastAsia="fr-FR"/>
              </w:rPr>
            </w:pPr>
            <w:r>
              <w:rPr>
                <w:bCs/>
                <w:sz w:val="20"/>
                <w:szCs w:val="20"/>
                <w:lang w:eastAsia="fr-FR"/>
              </w:rPr>
              <w:t xml:space="preserve">Aménagement + enrochement de la zone parking – </w:t>
            </w:r>
            <w:r>
              <w:rPr>
                <w:bCs/>
                <w:color w:val="0070C0"/>
                <w:sz w:val="20"/>
                <w:szCs w:val="20"/>
                <w:lang w:eastAsia="fr-FR"/>
              </w:rPr>
              <w:t>NR</w:t>
            </w:r>
          </w:p>
          <w:p w14:paraId="66EFA5A2" w14:textId="77777777" w:rsidR="00885A6C" w:rsidRDefault="00885A6C" w:rsidP="00885A6C">
            <w:pPr>
              <w:pStyle w:val="Paragraphedeliste"/>
              <w:numPr>
                <w:ilvl w:val="0"/>
                <w:numId w:val="3"/>
              </w:numPr>
              <w:rPr>
                <w:bCs/>
                <w:sz w:val="20"/>
                <w:szCs w:val="20"/>
                <w:lang w:eastAsia="fr-FR"/>
              </w:rPr>
            </w:pPr>
            <w:r>
              <w:rPr>
                <w:bCs/>
                <w:sz w:val="20"/>
                <w:szCs w:val="20"/>
                <w:lang w:eastAsia="fr-FR"/>
              </w:rPr>
              <w:t xml:space="preserve">Aménagement + enrochement de la zone plateau sportif – </w:t>
            </w:r>
            <w:r>
              <w:rPr>
                <w:bCs/>
                <w:color w:val="0070C0"/>
                <w:sz w:val="20"/>
                <w:szCs w:val="20"/>
                <w:lang w:eastAsia="fr-FR"/>
              </w:rPr>
              <w:t>NR</w:t>
            </w:r>
          </w:p>
          <w:p w14:paraId="12B2361C" w14:textId="77777777" w:rsidR="00885A6C" w:rsidRPr="001B3F38" w:rsidRDefault="00885A6C" w:rsidP="00885A6C">
            <w:pPr>
              <w:rPr>
                <w:bCs/>
                <w:sz w:val="20"/>
                <w:szCs w:val="20"/>
                <w:lang w:eastAsia="fr-FR"/>
              </w:rPr>
            </w:pPr>
          </w:p>
          <w:p w14:paraId="59D2861E" w14:textId="77777777" w:rsidR="00885A6C" w:rsidRPr="001B3F38" w:rsidRDefault="00885A6C" w:rsidP="00885A6C">
            <w:pPr>
              <w:rPr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bCs/>
                <w:sz w:val="20"/>
                <w:szCs w:val="20"/>
                <w:lang w:eastAsia="fr-FR"/>
              </w:rPr>
              <w:t xml:space="preserve">       </w:t>
            </w:r>
            <w:r w:rsidRPr="001B3F38">
              <w:rPr>
                <w:bCs/>
                <w:sz w:val="20"/>
                <w:szCs w:val="20"/>
                <w:u w:val="single"/>
                <w:lang w:eastAsia="fr-FR"/>
              </w:rPr>
              <w:t xml:space="preserve">Axe </w:t>
            </w:r>
            <w:r>
              <w:rPr>
                <w:bCs/>
                <w:sz w:val="20"/>
                <w:szCs w:val="20"/>
                <w:u w:val="single"/>
                <w:lang w:eastAsia="fr-FR"/>
              </w:rPr>
              <w:t>7 </w:t>
            </w:r>
            <w:r w:rsidRPr="001B3F38">
              <w:rPr>
                <w:bCs/>
                <w:sz w:val="20"/>
                <w:szCs w:val="20"/>
                <w:lang w:eastAsia="fr-FR"/>
              </w:rPr>
              <w:t xml:space="preserve">: </w:t>
            </w:r>
            <w:r>
              <w:rPr>
                <w:bCs/>
                <w:sz w:val="20"/>
                <w:szCs w:val="20"/>
                <w:lang w:eastAsia="fr-FR"/>
              </w:rPr>
              <w:t>Montagne Sainte</w:t>
            </w:r>
          </w:p>
          <w:p w14:paraId="7C7024B5" w14:textId="77777777" w:rsidR="00885A6C" w:rsidRDefault="00885A6C" w:rsidP="00885A6C">
            <w:pPr>
              <w:pStyle w:val="Paragraphedeliste"/>
              <w:numPr>
                <w:ilvl w:val="0"/>
                <w:numId w:val="3"/>
              </w:numPr>
              <w:rPr>
                <w:bCs/>
                <w:sz w:val="20"/>
                <w:szCs w:val="20"/>
                <w:lang w:eastAsia="fr-FR"/>
              </w:rPr>
            </w:pPr>
            <w:r>
              <w:rPr>
                <w:bCs/>
                <w:sz w:val="20"/>
                <w:szCs w:val="20"/>
                <w:lang w:eastAsia="fr-FR"/>
              </w:rPr>
              <w:t xml:space="preserve">Continuité épaulement de canal en remblais de sable – 300m3 – </w:t>
            </w:r>
            <w:r>
              <w:rPr>
                <w:bCs/>
                <w:color w:val="0070C0"/>
                <w:sz w:val="20"/>
                <w:szCs w:val="20"/>
                <w:lang w:eastAsia="fr-FR"/>
              </w:rPr>
              <w:t>100%</w:t>
            </w:r>
          </w:p>
          <w:p w14:paraId="753D1E99" w14:textId="77777777" w:rsidR="00885A6C" w:rsidRDefault="00885A6C" w:rsidP="00885A6C">
            <w:pPr>
              <w:pStyle w:val="Paragraphedeliste"/>
              <w:numPr>
                <w:ilvl w:val="0"/>
                <w:numId w:val="3"/>
              </w:numPr>
              <w:rPr>
                <w:bCs/>
                <w:sz w:val="20"/>
                <w:szCs w:val="20"/>
                <w:lang w:eastAsia="fr-FR"/>
              </w:rPr>
            </w:pPr>
            <w:r>
              <w:rPr>
                <w:bCs/>
                <w:sz w:val="20"/>
                <w:szCs w:val="20"/>
                <w:lang w:eastAsia="fr-FR"/>
              </w:rPr>
              <w:t xml:space="preserve">Pose des caniveaux 50 P6-P11 côté gauche et côté droit – 111ml – </w:t>
            </w:r>
            <w:r>
              <w:rPr>
                <w:bCs/>
                <w:color w:val="0070C0"/>
                <w:sz w:val="20"/>
                <w:szCs w:val="20"/>
                <w:lang w:eastAsia="fr-FR"/>
              </w:rPr>
              <w:t>NR</w:t>
            </w:r>
          </w:p>
          <w:p w14:paraId="44CBD4AF" w14:textId="77777777" w:rsidR="00885A6C" w:rsidRDefault="00885A6C" w:rsidP="00885A6C">
            <w:pPr>
              <w:pStyle w:val="Paragraphedeliste"/>
              <w:numPr>
                <w:ilvl w:val="0"/>
                <w:numId w:val="3"/>
              </w:numPr>
              <w:rPr>
                <w:bCs/>
                <w:sz w:val="20"/>
                <w:szCs w:val="20"/>
                <w:lang w:eastAsia="fr-FR"/>
              </w:rPr>
            </w:pPr>
            <w:r>
              <w:rPr>
                <w:bCs/>
                <w:sz w:val="20"/>
                <w:szCs w:val="20"/>
                <w:lang w:eastAsia="fr-FR"/>
              </w:rPr>
              <w:t xml:space="preserve">Mise en œuvre latérite P6-P11 – 103.13 m3 – </w:t>
            </w:r>
            <w:r>
              <w:rPr>
                <w:bCs/>
                <w:color w:val="0070C0"/>
                <w:sz w:val="20"/>
                <w:szCs w:val="20"/>
                <w:lang w:eastAsia="fr-FR"/>
              </w:rPr>
              <w:t>NR</w:t>
            </w:r>
          </w:p>
          <w:p w14:paraId="5AAB1637" w14:textId="77777777" w:rsidR="00885A6C" w:rsidRDefault="00885A6C" w:rsidP="00885A6C">
            <w:pPr>
              <w:rPr>
                <w:bCs/>
                <w:sz w:val="20"/>
                <w:szCs w:val="20"/>
                <w:lang w:eastAsia="fr-FR"/>
              </w:rPr>
            </w:pPr>
          </w:p>
          <w:p w14:paraId="7080113F" w14:textId="77777777" w:rsidR="00885A6C" w:rsidRPr="001B3F38" w:rsidRDefault="00885A6C" w:rsidP="00885A6C">
            <w:pPr>
              <w:rPr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bCs/>
                <w:sz w:val="20"/>
                <w:szCs w:val="20"/>
                <w:lang w:eastAsia="fr-FR"/>
              </w:rPr>
              <w:t xml:space="preserve">       </w:t>
            </w:r>
            <w:r w:rsidRPr="001B3F38">
              <w:rPr>
                <w:bCs/>
                <w:sz w:val="20"/>
                <w:szCs w:val="20"/>
                <w:u w:val="single"/>
                <w:lang w:eastAsia="fr-FR"/>
              </w:rPr>
              <w:t xml:space="preserve">Axe </w:t>
            </w:r>
            <w:r>
              <w:rPr>
                <w:bCs/>
                <w:sz w:val="20"/>
                <w:szCs w:val="20"/>
                <w:u w:val="single"/>
                <w:lang w:eastAsia="fr-FR"/>
              </w:rPr>
              <w:t>3 </w:t>
            </w:r>
            <w:r w:rsidRPr="001B3F38">
              <w:rPr>
                <w:bCs/>
                <w:sz w:val="20"/>
                <w:szCs w:val="20"/>
                <w:lang w:eastAsia="fr-FR"/>
              </w:rPr>
              <w:t xml:space="preserve">: </w:t>
            </w:r>
            <w:r>
              <w:rPr>
                <w:bCs/>
                <w:sz w:val="20"/>
                <w:szCs w:val="20"/>
                <w:lang w:eastAsia="fr-FR"/>
              </w:rPr>
              <w:t>Marine</w:t>
            </w:r>
          </w:p>
          <w:p w14:paraId="7C2292D9" w14:textId="77777777" w:rsidR="00885A6C" w:rsidRDefault="00885A6C" w:rsidP="00885A6C">
            <w:pPr>
              <w:pStyle w:val="Paragraphedeliste"/>
              <w:numPr>
                <w:ilvl w:val="0"/>
                <w:numId w:val="3"/>
              </w:numPr>
              <w:rPr>
                <w:bCs/>
                <w:sz w:val="20"/>
                <w:szCs w:val="20"/>
                <w:lang w:eastAsia="fr-FR"/>
              </w:rPr>
            </w:pPr>
            <w:r>
              <w:rPr>
                <w:bCs/>
                <w:sz w:val="20"/>
                <w:szCs w:val="20"/>
                <w:lang w:eastAsia="fr-FR"/>
              </w:rPr>
              <w:t xml:space="preserve">Enrochement de la voie – 600 Tonnes – </w:t>
            </w:r>
            <w:r>
              <w:rPr>
                <w:bCs/>
                <w:color w:val="0070C0"/>
                <w:sz w:val="20"/>
                <w:szCs w:val="20"/>
                <w:lang w:eastAsia="fr-FR"/>
              </w:rPr>
              <w:t>NR</w:t>
            </w:r>
          </w:p>
          <w:p w14:paraId="55687D80" w14:textId="77777777" w:rsidR="00885A6C" w:rsidRPr="00473F87" w:rsidRDefault="00885A6C" w:rsidP="00885A6C">
            <w:pPr>
              <w:pStyle w:val="Paragraphedeliste"/>
              <w:numPr>
                <w:ilvl w:val="0"/>
                <w:numId w:val="3"/>
              </w:numPr>
              <w:rPr>
                <w:bCs/>
                <w:sz w:val="20"/>
                <w:szCs w:val="20"/>
                <w:lang w:eastAsia="fr-FR"/>
              </w:rPr>
            </w:pPr>
            <w:r>
              <w:rPr>
                <w:bCs/>
                <w:sz w:val="20"/>
                <w:szCs w:val="20"/>
                <w:lang w:eastAsia="fr-FR"/>
              </w:rPr>
              <w:t xml:space="preserve">Enrochement + BP + radier canal OH5 vers Marine – 20 ml – </w:t>
            </w:r>
            <w:r>
              <w:rPr>
                <w:bCs/>
                <w:color w:val="0070C0"/>
                <w:sz w:val="20"/>
                <w:szCs w:val="20"/>
                <w:lang w:eastAsia="fr-FR"/>
              </w:rPr>
              <w:t>NR</w:t>
            </w:r>
          </w:p>
          <w:p w14:paraId="24A37C48" w14:textId="77777777" w:rsidR="00885A6C" w:rsidRPr="00A42096" w:rsidRDefault="00885A6C" w:rsidP="00885A6C">
            <w:pPr>
              <w:rPr>
                <w:bCs/>
                <w:sz w:val="20"/>
                <w:szCs w:val="20"/>
                <w:lang w:eastAsia="fr-FR"/>
              </w:rPr>
            </w:pPr>
          </w:p>
          <w:p w14:paraId="2EE39566" w14:textId="77777777" w:rsidR="00885A6C" w:rsidRPr="00A42096" w:rsidRDefault="00885A6C" w:rsidP="00885A6C">
            <w:pPr>
              <w:rPr>
                <w:bCs/>
                <w:color w:val="000000" w:themeColor="text1"/>
                <w:sz w:val="20"/>
                <w:szCs w:val="20"/>
                <w:lang w:eastAsia="fr-FR"/>
              </w:rPr>
            </w:pPr>
            <w:r w:rsidRPr="00A42096">
              <w:rPr>
                <w:bCs/>
                <w:color w:val="000000" w:themeColor="text1"/>
                <w:sz w:val="20"/>
                <w:szCs w:val="20"/>
                <w:lang w:eastAsia="fr-FR"/>
              </w:rPr>
              <w:t xml:space="preserve">CA </w:t>
            </w:r>
            <w:r>
              <w:rPr>
                <w:bCs/>
                <w:color w:val="000000" w:themeColor="text1"/>
                <w:sz w:val="20"/>
                <w:szCs w:val="20"/>
                <w:lang w:eastAsia="fr-FR"/>
              </w:rPr>
              <w:t>36</w:t>
            </w:r>
            <w:r w:rsidRPr="00A42096">
              <w:rPr>
                <w:bCs/>
                <w:color w:val="000000" w:themeColor="text1"/>
                <w:sz w:val="20"/>
                <w:szCs w:val="20"/>
                <w:lang w:eastAsia="fr-FR"/>
              </w:rPr>
              <w:t xml:space="preserve"> </w:t>
            </w:r>
            <w:r>
              <w:rPr>
                <w:bCs/>
                <w:color w:val="000000" w:themeColor="text1"/>
                <w:sz w:val="20"/>
                <w:szCs w:val="20"/>
                <w:lang w:eastAsia="fr-FR"/>
              </w:rPr>
              <w:t>000 000</w:t>
            </w:r>
            <w:r w:rsidRPr="00A42096">
              <w:rPr>
                <w:bCs/>
                <w:color w:val="000000" w:themeColor="text1"/>
                <w:sz w:val="20"/>
                <w:szCs w:val="20"/>
                <w:lang w:eastAsia="fr-FR"/>
              </w:rPr>
              <w:t xml:space="preserve"> XAF </w:t>
            </w:r>
            <w:r>
              <w:rPr>
                <w:bCs/>
                <w:sz w:val="20"/>
                <w:szCs w:val="20"/>
                <w:lang w:eastAsia="fr-FR"/>
              </w:rPr>
              <w:t xml:space="preserve">– </w:t>
            </w:r>
            <w:r>
              <w:rPr>
                <w:bCs/>
                <w:color w:val="0070C0"/>
                <w:sz w:val="20"/>
                <w:szCs w:val="20"/>
                <w:lang w:eastAsia="fr-FR"/>
              </w:rPr>
              <w:t>11 000 000 XAF</w:t>
            </w:r>
          </w:p>
          <w:p w14:paraId="6BE72938" w14:textId="77777777" w:rsidR="00885A6C" w:rsidRPr="001B3F38" w:rsidRDefault="00885A6C" w:rsidP="00885A6C">
            <w:pPr>
              <w:rPr>
                <w:bCs/>
                <w:sz w:val="20"/>
                <w:szCs w:val="20"/>
                <w:lang w:eastAsia="fr-FR"/>
              </w:rPr>
            </w:pPr>
          </w:p>
          <w:p w14:paraId="1E2527E8" w14:textId="77777777" w:rsidR="00885A6C" w:rsidRDefault="00885A6C" w:rsidP="00885A6C">
            <w:pPr>
              <w:rPr>
                <w:bCs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bCs/>
                <w:color w:val="000000" w:themeColor="text1"/>
                <w:sz w:val="20"/>
                <w:szCs w:val="20"/>
                <w:lang w:eastAsia="fr-FR"/>
              </w:rPr>
              <w:t>Besoins</w:t>
            </w:r>
          </w:p>
          <w:p w14:paraId="1278ABC0" w14:textId="77777777" w:rsidR="00885A6C" w:rsidRDefault="00885A6C" w:rsidP="00885A6C">
            <w:pPr>
              <w:pStyle w:val="Paragraphedeliste"/>
              <w:numPr>
                <w:ilvl w:val="0"/>
                <w:numId w:val="3"/>
              </w:numPr>
              <w:rPr>
                <w:bCs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bCs/>
                <w:color w:val="000000" w:themeColor="text1"/>
                <w:sz w:val="20"/>
                <w:szCs w:val="20"/>
                <w:lang w:eastAsia="fr-FR"/>
              </w:rPr>
              <w:t xml:space="preserve">Livraison des blocs de latérite </w:t>
            </w:r>
            <w:r>
              <w:rPr>
                <w:bCs/>
                <w:sz w:val="20"/>
                <w:szCs w:val="20"/>
                <w:lang w:eastAsia="fr-FR"/>
              </w:rPr>
              <w:t xml:space="preserve">– </w:t>
            </w:r>
            <w:r>
              <w:rPr>
                <w:bCs/>
                <w:color w:val="0070C0"/>
                <w:sz w:val="20"/>
                <w:szCs w:val="20"/>
                <w:lang w:eastAsia="fr-FR"/>
              </w:rPr>
              <w:t>NR</w:t>
            </w:r>
          </w:p>
          <w:p w14:paraId="6AF91AA7" w14:textId="3A61AEA1" w:rsidR="00473F87" w:rsidRDefault="00473F87" w:rsidP="00473F87">
            <w:pPr>
              <w:rPr>
                <w:bCs/>
                <w:color w:val="000000" w:themeColor="text1"/>
                <w:sz w:val="20"/>
                <w:szCs w:val="20"/>
                <w:lang w:eastAsia="fr-FR"/>
              </w:rPr>
            </w:pPr>
          </w:p>
          <w:p w14:paraId="46C20CDE" w14:textId="1F2F0C57" w:rsidR="00473F87" w:rsidRPr="00473F87" w:rsidRDefault="00473F87" w:rsidP="00473F87">
            <w:pPr>
              <w:rPr>
                <w:bCs/>
                <w:color w:val="000000" w:themeColor="text1"/>
                <w:sz w:val="20"/>
                <w:szCs w:val="20"/>
                <w:lang w:eastAsia="fr-FR"/>
              </w:rPr>
            </w:pPr>
          </w:p>
        </w:tc>
      </w:tr>
      <w:tr w:rsidR="001B3F38" w:rsidRPr="00AA2BBC" w14:paraId="016369B0" w14:textId="77777777" w:rsidTr="006D327B">
        <w:trPr>
          <w:trHeight w:val="124"/>
        </w:trPr>
        <w:tc>
          <w:tcPr>
            <w:tcW w:w="10910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3299467B" w14:textId="5270726B" w:rsidR="00473F87" w:rsidRDefault="00473F87" w:rsidP="00473F87">
            <w:pPr>
              <w:rPr>
                <w:b/>
                <w:color w:val="C00000"/>
                <w:sz w:val="20"/>
                <w:szCs w:val="20"/>
                <w:lang w:eastAsia="fr-FR"/>
              </w:rPr>
            </w:pPr>
            <w:r>
              <w:rPr>
                <w:b/>
                <w:color w:val="C00000"/>
                <w:sz w:val="20"/>
                <w:szCs w:val="20"/>
                <w:lang w:eastAsia="fr-FR"/>
              </w:rPr>
              <w:t>Prévu S</w:t>
            </w:r>
            <w:r w:rsidR="00885A6C">
              <w:rPr>
                <w:b/>
                <w:color w:val="C00000"/>
                <w:sz w:val="20"/>
                <w:szCs w:val="20"/>
                <w:lang w:eastAsia="fr-FR"/>
              </w:rPr>
              <w:t>10</w:t>
            </w:r>
            <w:r>
              <w:rPr>
                <w:b/>
                <w:color w:val="C00000"/>
                <w:sz w:val="20"/>
                <w:szCs w:val="20"/>
                <w:lang w:eastAsia="fr-FR"/>
              </w:rPr>
              <w:t xml:space="preserve"> – </w:t>
            </w:r>
          </w:p>
          <w:p w14:paraId="3A245B57" w14:textId="77777777" w:rsidR="00885A6C" w:rsidRDefault="00885A6C" w:rsidP="00885A6C">
            <w:pPr>
              <w:rPr>
                <w:b/>
                <w:color w:val="C00000"/>
                <w:sz w:val="20"/>
                <w:szCs w:val="20"/>
                <w:lang w:eastAsia="fr-FR"/>
              </w:rPr>
            </w:pPr>
          </w:p>
          <w:p w14:paraId="1FD0F18C" w14:textId="77777777" w:rsidR="00885A6C" w:rsidRPr="001B3F38" w:rsidRDefault="00885A6C" w:rsidP="00885A6C">
            <w:pPr>
              <w:rPr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bCs/>
                <w:sz w:val="20"/>
                <w:szCs w:val="20"/>
                <w:lang w:eastAsia="fr-FR"/>
              </w:rPr>
              <w:t xml:space="preserve">       </w:t>
            </w:r>
            <w:r w:rsidRPr="001B3F38">
              <w:rPr>
                <w:bCs/>
                <w:sz w:val="20"/>
                <w:szCs w:val="20"/>
                <w:u w:val="single"/>
                <w:lang w:eastAsia="fr-FR"/>
              </w:rPr>
              <w:t>Axe 1</w:t>
            </w:r>
            <w:r>
              <w:rPr>
                <w:bCs/>
                <w:sz w:val="20"/>
                <w:szCs w:val="20"/>
                <w:u w:val="single"/>
                <w:lang w:eastAsia="fr-FR"/>
              </w:rPr>
              <w:t> </w:t>
            </w:r>
            <w:r w:rsidRPr="001B3F38">
              <w:rPr>
                <w:bCs/>
                <w:sz w:val="20"/>
                <w:szCs w:val="20"/>
                <w:lang w:eastAsia="fr-FR"/>
              </w:rPr>
              <w:t xml:space="preserve">: Léon </w:t>
            </w:r>
            <w:proofErr w:type="spellStart"/>
            <w:r w:rsidRPr="001B3F38">
              <w:rPr>
                <w:bCs/>
                <w:sz w:val="20"/>
                <w:szCs w:val="20"/>
                <w:lang w:eastAsia="fr-FR"/>
              </w:rPr>
              <w:t>Mba</w:t>
            </w:r>
            <w:proofErr w:type="spellEnd"/>
          </w:p>
          <w:p w14:paraId="2DCF52A4" w14:textId="77777777" w:rsidR="00885A6C" w:rsidRDefault="00885A6C" w:rsidP="00885A6C">
            <w:pPr>
              <w:pStyle w:val="Paragraphedeliste"/>
              <w:numPr>
                <w:ilvl w:val="0"/>
                <w:numId w:val="29"/>
              </w:numPr>
              <w:rPr>
                <w:bCs/>
                <w:sz w:val="20"/>
                <w:szCs w:val="20"/>
                <w:lang w:eastAsia="fr-FR"/>
              </w:rPr>
            </w:pPr>
            <w:r>
              <w:rPr>
                <w:bCs/>
                <w:sz w:val="20"/>
                <w:szCs w:val="20"/>
                <w:lang w:eastAsia="fr-FR"/>
              </w:rPr>
              <w:t xml:space="preserve">Continuité aménagement espace vert P24-P22 36 m2 et </w:t>
            </w:r>
            <w:proofErr w:type="spellStart"/>
            <w:r>
              <w:rPr>
                <w:bCs/>
                <w:sz w:val="20"/>
                <w:szCs w:val="20"/>
                <w:lang w:eastAsia="fr-FR"/>
              </w:rPr>
              <w:t>planting</w:t>
            </w:r>
            <w:proofErr w:type="spellEnd"/>
            <w:r>
              <w:rPr>
                <w:bCs/>
                <w:sz w:val="20"/>
                <w:szCs w:val="20"/>
                <w:lang w:eastAsia="fr-FR"/>
              </w:rPr>
              <w:t xml:space="preserve"> P19-P18 – 23 m2</w:t>
            </w:r>
          </w:p>
          <w:p w14:paraId="05A21BB3" w14:textId="77777777" w:rsidR="00885A6C" w:rsidRDefault="00885A6C" w:rsidP="00885A6C">
            <w:pPr>
              <w:pStyle w:val="Paragraphedeliste"/>
              <w:numPr>
                <w:ilvl w:val="0"/>
                <w:numId w:val="29"/>
              </w:numPr>
              <w:rPr>
                <w:bCs/>
                <w:sz w:val="20"/>
                <w:szCs w:val="20"/>
                <w:lang w:eastAsia="fr-FR"/>
              </w:rPr>
            </w:pPr>
            <w:r>
              <w:rPr>
                <w:bCs/>
                <w:sz w:val="20"/>
                <w:szCs w:val="20"/>
                <w:lang w:eastAsia="fr-FR"/>
              </w:rPr>
              <w:t xml:space="preserve">Coulage trottoir P15-P8 côté mur de soutènement – 7 m3 </w:t>
            </w:r>
          </w:p>
          <w:p w14:paraId="370D4565" w14:textId="77777777" w:rsidR="00885A6C" w:rsidRDefault="00885A6C" w:rsidP="00885A6C">
            <w:pPr>
              <w:pStyle w:val="Paragraphedeliste"/>
              <w:numPr>
                <w:ilvl w:val="0"/>
                <w:numId w:val="29"/>
              </w:numPr>
              <w:rPr>
                <w:bCs/>
                <w:sz w:val="20"/>
                <w:szCs w:val="20"/>
                <w:lang w:eastAsia="fr-FR"/>
              </w:rPr>
            </w:pPr>
            <w:r>
              <w:rPr>
                <w:bCs/>
                <w:sz w:val="20"/>
                <w:szCs w:val="20"/>
                <w:lang w:eastAsia="fr-FR"/>
              </w:rPr>
              <w:lastRenderedPageBreak/>
              <w:t xml:space="preserve">Continuité de pose de bordures T2 P7-P1 51ml </w:t>
            </w:r>
          </w:p>
          <w:p w14:paraId="132C0358" w14:textId="77777777" w:rsidR="00885A6C" w:rsidRDefault="00885A6C" w:rsidP="00885A6C">
            <w:pPr>
              <w:pStyle w:val="Paragraphedeliste"/>
              <w:numPr>
                <w:ilvl w:val="0"/>
                <w:numId w:val="29"/>
              </w:numPr>
              <w:rPr>
                <w:bCs/>
                <w:sz w:val="20"/>
                <w:szCs w:val="20"/>
                <w:lang w:eastAsia="fr-FR"/>
              </w:rPr>
            </w:pPr>
            <w:r>
              <w:rPr>
                <w:bCs/>
                <w:sz w:val="20"/>
                <w:szCs w:val="20"/>
                <w:lang w:eastAsia="fr-FR"/>
              </w:rPr>
              <w:t>Finitions muret de protection des trottoirs P22- P8 160.51ml</w:t>
            </w:r>
          </w:p>
          <w:p w14:paraId="1A88FDAB" w14:textId="77777777" w:rsidR="00885A6C" w:rsidRDefault="00885A6C" w:rsidP="00885A6C">
            <w:pPr>
              <w:pStyle w:val="Paragraphedeliste"/>
              <w:numPr>
                <w:ilvl w:val="0"/>
                <w:numId w:val="29"/>
              </w:numPr>
              <w:rPr>
                <w:bCs/>
                <w:sz w:val="20"/>
                <w:szCs w:val="20"/>
                <w:lang w:eastAsia="fr-FR"/>
              </w:rPr>
            </w:pPr>
            <w:r>
              <w:rPr>
                <w:bCs/>
                <w:sz w:val="20"/>
                <w:szCs w:val="20"/>
                <w:lang w:eastAsia="fr-FR"/>
              </w:rPr>
              <w:t>Rehausse Mur de soutènement côté buse P14-P11</w:t>
            </w:r>
          </w:p>
          <w:p w14:paraId="14785387" w14:textId="77777777" w:rsidR="00885A6C" w:rsidRDefault="00885A6C" w:rsidP="00885A6C">
            <w:pPr>
              <w:pStyle w:val="Paragraphedeliste"/>
              <w:numPr>
                <w:ilvl w:val="0"/>
                <w:numId w:val="29"/>
              </w:numPr>
              <w:rPr>
                <w:bCs/>
                <w:sz w:val="20"/>
                <w:szCs w:val="20"/>
                <w:lang w:eastAsia="fr-FR"/>
              </w:rPr>
            </w:pPr>
            <w:r>
              <w:rPr>
                <w:bCs/>
                <w:sz w:val="20"/>
                <w:szCs w:val="20"/>
                <w:lang w:eastAsia="fr-FR"/>
              </w:rPr>
              <w:t>Démolition mur extérieur boulangerie et kiosques</w:t>
            </w:r>
          </w:p>
          <w:p w14:paraId="672923AE" w14:textId="77777777" w:rsidR="00885A6C" w:rsidRDefault="00885A6C" w:rsidP="00885A6C">
            <w:pPr>
              <w:pStyle w:val="Paragraphedeliste"/>
              <w:numPr>
                <w:ilvl w:val="0"/>
                <w:numId w:val="29"/>
              </w:numPr>
              <w:rPr>
                <w:bCs/>
                <w:sz w:val="20"/>
                <w:szCs w:val="20"/>
                <w:lang w:eastAsia="fr-FR"/>
              </w:rPr>
            </w:pPr>
            <w:r>
              <w:rPr>
                <w:bCs/>
                <w:sz w:val="20"/>
                <w:szCs w:val="20"/>
                <w:lang w:eastAsia="fr-FR"/>
              </w:rPr>
              <w:t>Coulage du parking P9-P7 - 15m3</w:t>
            </w:r>
          </w:p>
          <w:p w14:paraId="304AA88C" w14:textId="77777777" w:rsidR="00885A6C" w:rsidRDefault="00885A6C" w:rsidP="00885A6C">
            <w:pPr>
              <w:pStyle w:val="Paragraphedeliste"/>
              <w:numPr>
                <w:ilvl w:val="0"/>
                <w:numId w:val="29"/>
              </w:numPr>
              <w:rPr>
                <w:bCs/>
                <w:sz w:val="20"/>
                <w:szCs w:val="20"/>
                <w:lang w:eastAsia="fr-FR"/>
              </w:rPr>
            </w:pPr>
            <w:r>
              <w:rPr>
                <w:bCs/>
                <w:sz w:val="20"/>
                <w:szCs w:val="20"/>
                <w:lang w:eastAsia="fr-FR"/>
              </w:rPr>
              <w:t>Coulage BAC P13 – P8 – 63.54m3</w:t>
            </w:r>
          </w:p>
          <w:p w14:paraId="3B30D0A3" w14:textId="77777777" w:rsidR="00885A6C" w:rsidRPr="001B3F38" w:rsidRDefault="00885A6C" w:rsidP="00885A6C">
            <w:pPr>
              <w:pStyle w:val="Paragraphedeliste"/>
              <w:ind w:left="1080"/>
              <w:rPr>
                <w:bCs/>
                <w:sz w:val="20"/>
                <w:szCs w:val="20"/>
                <w:lang w:eastAsia="fr-FR"/>
              </w:rPr>
            </w:pPr>
          </w:p>
          <w:p w14:paraId="5AC0C585" w14:textId="77777777" w:rsidR="00885A6C" w:rsidRPr="00A42096" w:rsidRDefault="00885A6C" w:rsidP="00885A6C">
            <w:pPr>
              <w:rPr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bCs/>
                <w:sz w:val="20"/>
                <w:szCs w:val="20"/>
                <w:lang w:eastAsia="fr-FR"/>
              </w:rPr>
              <w:t xml:space="preserve">       </w:t>
            </w:r>
            <w:r w:rsidRPr="001B3F38">
              <w:rPr>
                <w:bCs/>
                <w:sz w:val="20"/>
                <w:szCs w:val="20"/>
                <w:u w:val="single"/>
                <w:lang w:eastAsia="fr-FR"/>
              </w:rPr>
              <w:t xml:space="preserve">Axe </w:t>
            </w:r>
            <w:r>
              <w:rPr>
                <w:bCs/>
                <w:sz w:val="20"/>
                <w:szCs w:val="20"/>
                <w:u w:val="single"/>
                <w:lang w:eastAsia="fr-FR"/>
              </w:rPr>
              <w:t>5 </w:t>
            </w:r>
            <w:r w:rsidRPr="001B3F38">
              <w:rPr>
                <w:bCs/>
                <w:sz w:val="20"/>
                <w:szCs w:val="20"/>
                <w:lang w:eastAsia="fr-FR"/>
              </w:rPr>
              <w:t xml:space="preserve">: </w:t>
            </w:r>
            <w:r>
              <w:rPr>
                <w:bCs/>
                <w:sz w:val="20"/>
                <w:szCs w:val="20"/>
                <w:lang w:eastAsia="fr-FR"/>
              </w:rPr>
              <w:t>Voie patrimoine – rondpoint</w:t>
            </w:r>
          </w:p>
          <w:p w14:paraId="30666405" w14:textId="77777777" w:rsidR="00885A6C" w:rsidRDefault="00885A6C" w:rsidP="00885A6C">
            <w:pPr>
              <w:pStyle w:val="Paragraphedeliste"/>
              <w:numPr>
                <w:ilvl w:val="0"/>
                <w:numId w:val="29"/>
              </w:numPr>
              <w:rPr>
                <w:bCs/>
                <w:sz w:val="20"/>
                <w:szCs w:val="20"/>
                <w:lang w:eastAsia="fr-FR"/>
              </w:rPr>
            </w:pPr>
            <w:r>
              <w:rPr>
                <w:bCs/>
                <w:sz w:val="20"/>
                <w:szCs w:val="20"/>
                <w:lang w:eastAsia="fr-FR"/>
              </w:rPr>
              <w:t>Pose des bacs à fleurs sur canal patrimoine côté trottoir – 20ml</w:t>
            </w:r>
          </w:p>
          <w:p w14:paraId="6317F273" w14:textId="77777777" w:rsidR="00885A6C" w:rsidRDefault="00885A6C" w:rsidP="00885A6C">
            <w:pPr>
              <w:pStyle w:val="Paragraphedeliste"/>
              <w:numPr>
                <w:ilvl w:val="0"/>
                <w:numId w:val="29"/>
              </w:numPr>
              <w:rPr>
                <w:bCs/>
                <w:sz w:val="20"/>
                <w:szCs w:val="20"/>
                <w:lang w:eastAsia="fr-FR"/>
              </w:rPr>
            </w:pPr>
            <w:r>
              <w:rPr>
                <w:bCs/>
                <w:sz w:val="20"/>
                <w:szCs w:val="20"/>
                <w:lang w:eastAsia="fr-FR"/>
              </w:rPr>
              <w:t xml:space="preserve">Continuité d’épaulement en remblais sable du canal patrimoine – 50m3 </w:t>
            </w:r>
          </w:p>
          <w:p w14:paraId="28BD0F6E" w14:textId="77777777" w:rsidR="00885A6C" w:rsidRDefault="00885A6C" w:rsidP="00885A6C">
            <w:pPr>
              <w:pStyle w:val="Paragraphedeliste"/>
              <w:numPr>
                <w:ilvl w:val="0"/>
                <w:numId w:val="29"/>
              </w:numPr>
              <w:rPr>
                <w:bCs/>
                <w:sz w:val="20"/>
                <w:szCs w:val="20"/>
                <w:lang w:eastAsia="fr-FR"/>
              </w:rPr>
            </w:pPr>
            <w:r>
              <w:rPr>
                <w:bCs/>
                <w:sz w:val="20"/>
                <w:szCs w:val="20"/>
                <w:lang w:eastAsia="fr-FR"/>
              </w:rPr>
              <w:t xml:space="preserve">Aménagement + enrochement de la zone parking </w:t>
            </w:r>
          </w:p>
          <w:p w14:paraId="7805A6C8" w14:textId="77777777" w:rsidR="00885A6C" w:rsidRDefault="00885A6C" w:rsidP="00885A6C">
            <w:pPr>
              <w:pStyle w:val="Paragraphedeliste"/>
              <w:numPr>
                <w:ilvl w:val="0"/>
                <w:numId w:val="29"/>
              </w:numPr>
              <w:rPr>
                <w:bCs/>
                <w:sz w:val="20"/>
                <w:szCs w:val="20"/>
                <w:lang w:eastAsia="fr-FR"/>
              </w:rPr>
            </w:pPr>
            <w:r>
              <w:rPr>
                <w:bCs/>
                <w:sz w:val="20"/>
                <w:szCs w:val="20"/>
                <w:lang w:eastAsia="fr-FR"/>
              </w:rPr>
              <w:t xml:space="preserve">Aménagement + enrochement de la zone plateau sportif </w:t>
            </w:r>
          </w:p>
          <w:p w14:paraId="0BDC2CDD" w14:textId="77777777" w:rsidR="00885A6C" w:rsidRDefault="00885A6C" w:rsidP="00885A6C">
            <w:pPr>
              <w:pStyle w:val="Paragraphedeliste"/>
              <w:numPr>
                <w:ilvl w:val="0"/>
                <w:numId w:val="29"/>
              </w:numPr>
              <w:rPr>
                <w:bCs/>
                <w:sz w:val="20"/>
                <w:szCs w:val="20"/>
                <w:lang w:eastAsia="fr-FR"/>
              </w:rPr>
            </w:pPr>
            <w:r>
              <w:rPr>
                <w:bCs/>
                <w:sz w:val="20"/>
                <w:szCs w:val="20"/>
                <w:lang w:eastAsia="fr-FR"/>
              </w:rPr>
              <w:t>Rechargement en 0/240 P22-P15 - 237m3</w:t>
            </w:r>
          </w:p>
          <w:p w14:paraId="18B1C479" w14:textId="77777777" w:rsidR="00885A6C" w:rsidRDefault="00885A6C" w:rsidP="00885A6C">
            <w:pPr>
              <w:pStyle w:val="Paragraphedeliste"/>
              <w:numPr>
                <w:ilvl w:val="0"/>
                <w:numId w:val="29"/>
              </w:numPr>
              <w:rPr>
                <w:bCs/>
                <w:sz w:val="20"/>
                <w:szCs w:val="20"/>
                <w:lang w:eastAsia="fr-FR"/>
              </w:rPr>
            </w:pPr>
            <w:r>
              <w:rPr>
                <w:bCs/>
                <w:sz w:val="20"/>
                <w:szCs w:val="20"/>
                <w:lang w:eastAsia="fr-FR"/>
              </w:rPr>
              <w:t>Rechargement en GNT P22-P15 – 98.7 m3</w:t>
            </w:r>
          </w:p>
          <w:p w14:paraId="76CB138C" w14:textId="77777777" w:rsidR="00885A6C" w:rsidRPr="001B3F38" w:rsidRDefault="00885A6C" w:rsidP="00885A6C">
            <w:pPr>
              <w:rPr>
                <w:bCs/>
                <w:sz w:val="20"/>
                <w:szCs w:val="20"/>
                <w:lang w:eastAsia="fr-FR"/>
              </w:rPr>
            </w:pPr>
          </w:p>
          <w:p w14:paraId="67B9C789" w14:textId="77777777" w:rsidR="00885A6C" w:rsidRPr="001B3F38" w:rsidRDefault="00885A6C" w:rsidP="00885A6C">
            <w:pPr>
              <w:rPr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bCs/>
                <w:sz w:val="20"/>
                <w:szCs w:val="20"/>
                <w:lang w:eastAsia="fr-FR"/>
              </w:rPr>
              <w:t xml:space="preserve">       </w:t>
            </w:r>
            <w:r w:rsidRPr="001B3F38">
              <w:rPr>
                <w:bCs/>
                <w:sz w:val="20"/>
                <w:szCs w:val="20"/>
                <w:u w:val="single"/>
                <w:lang w:eastAsia="fr-FR"/>
              </w:rPr>
              <w:t xml:space="preserve">Axe </w:t>
            </w:r>
            <w:r>
              <w:rPr>
                <w:bCs/>
                <w:sz w:val="20"/>
                <w:szCs w:val="20"/>
                <w:u w:val="single"/>
                <w:lang w:eastAsia="fr-FR"/>
              </w:rPr>
              <w:t>7 </w:t>
            </w:r>
            <w:r w:rsidRPr="001B3F38">
              <w:rPr>
                <w:bCs/>
                <w:sz w:val="20"/>
                <w:szCs w:val="20"/>
                <w:lang w:eastAsia="fr-FR"/>
              </w:rPr>
              <w:t xml:space="preserve">: </w:t>
            </w:r>
            <w:r>
              <w:rPr>
                <w:bCs/>
                <w:sz w:val="20"/>
                <w:szCs w:val="20"/>
                <w:lang w:eastAsia="fr-FR"/>
              </w:rPr>
              <w:t>Montagne Sainte</w:t>
            </w:r>
          </w:p>
          <w:p w14:paraId="5D28BF57" w14:textId="77777777" w:rsidR="00885A6C" w:rsidRDefault="00885A6C" w:rsidP="00885A6C">
            <w:pPr>
              <w:pStyle w:val="Paragraphedeliste"/>
              <w:numPr>
                <w:ilvl w:val="0"/>
                <w:numId w:val="29"/>
              </w:numPr>
              <w:rPr>
                <w:bCs/>
                <w:sz w:val="20"/>
                <w:szCs w:val="20"/>
                <w:lang w:eastAsia="fr-FR"/>
              </w:rPr>
            </w:pPr>
            <w:r>
              <w:rPr>
                <w:bCs/>
                <w:sz w:val="20"/>
                <w:szCs w:val="20"/>
                <w:lang w:eastAsia="fr-FR"/>
              </w:rPr>
              <w:t xml:space="preserve">Continuité et fin épaulement de canal en remblais de sable – 200m3 </w:t>
            </w:r>
          </w:p>
          <w:p w14:paraId="7F414E02" w14:textId="77777777" w:rsidR="00885A6C" w:rsidRDefault="00885A6C" w:rsidP="00885A6C">
            <w:pPr>
              <w:pStyle w:val="Paragraphedeliste"/>
              <w:numPr>
                <w:ilvl w:val="0"/>
                <w:numId w:val="29"/>
              </w:numPr>
              <w:rPr>
                <w:bCs/>
                <w:sz w:val="20"/>
                <w:szCs w:val="20"/>
                <w:lang w:eastAsia="fr-FR"/>
              </w:rPr>
            </w:pPr>
            <w:r>
              <w:rPr>
                <w:bCs/>
                <w:sz w:val="20"/>
                <w:szCs w:val="20"/>
                <w:lang w:eastAsia="fr-FR"/>
              </w:rPr>
              <w:t xml:space="preserve">Pose des caniveaux 50 P6-P11 côté gauche et côté droit – 111ml </w:t>
            </w:r>
          </w:p>
          <w:p w14:paraId="075AA807" w14:textId="77777777" w:rsidR="00885A6C" w:rsidRDefault="00885A6C" w:rsidP="00885A6C">
            <w:pPr>
              <w:pStyle w:val="Paragraphedeliste"/>
              <w:numPr>
                <w:ilvl w:val="0"/>
                <w:numId w:val="29"/>
              </w:numPr>
              <w:rPr>
                <w:bCs/>
                <w:sz w:val="20"/>
                <w:szCs w:val="20"/>
                <w:lang w:eastAsia="fr-FR"/>
              </w:rPr>
            </w:pPr>
            <w:r>
              <w:rPr>
                <w:bCs/>
                <w:sz w:val="20"/>
                <w:szCs w:val="20"/>
                <w:lang w:eastAsia="fr-FR"/>
              </w:rPr>
              <w:t xml:space="preserve">Mise en œuvre couche de forme (latérite) P6-P11 – 103.13 m3 </w:t>
            </w:r>
          </w:p>
          <w:p w14:paraId="3BECCD6A" w14:textId="77777777" w:rsidR="00885A6C" w:rsidRDefault="00885A6C" w:rsidP="00885A6C">
            <w:pPr>
              <w:rPr>
                <w:bCs/>
                <w:sz w:val="20"/>
                <w:szCs w:val="20"/>
                <w:lang w:eastAsia="fr-FR"/>
              </w:rPr>
            </w:pPr>
          </w:p>
          <w:p w14:paraId="0691302E" w14:textId="77777777" w:rsidR="00885A6C" w:rsidRPr="001B3F38" w:rsidRDefault="00885A6C" w:rsidP="00885A6C">
            <w:pPr>
              <w:rPr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bCs/>
                <w:sz w:val="20"/>
                <w:szCs w:val="20"/>
                <w:lang w:eastAsia="fr-FR"/>
              </w:rPr>
              <w:t xml:space="preserve">       </w:t>
            </w:r>
            <w:r w:rsidRPr="001B3F38">
              <w:rPr>
                <w:bCs/>
                <w:sz w:val="20"/>
                <w:szCs w:val="20"/>
                <w:u w:val="single"/>
                <w:lang w:eastAsia="fr-FR"/>
              </w:rPr>
              <w:t xml:space="preserve">Axe </w:t>
            </w:r>
            <w:r>
              <w:rPr>
                <w:bCs/>
                <w:sz w:val="20"/>
                <w:szCs w:val="20"/>
                <w:u w:val="single"/>
                <w:lang w:eastAsia="fr-FR"/>
              </w:rPr>
              <w:t>3 </w:t>
            </w:r>
            <w:r w:rsidRPr="001B3F38">
              <w:rPr>
                <w:bCs/>
                <w:sz w:val="20"/>
                <w:szCs w:val="20"/>
                <w:lang w:eastAsia="fr-FR"/>
              </w:rPr>
              <w:t xml:space="preserve">: </w:t>
            </w:r>
            <w:r>
              <w:rPr>
                <w:bCs/>
                <w:sz w:val="20"/>
                <w:szCs w:val="20"/>
                <w:lang w:eastAsia="fr-FR"/>
              </w:rPr>
              <w:t>Marine</w:t>
            </w:r>
          </w:p>
          <w:p w14:paraId="0AF211EE" w14:textId="77777777" w:rsidR="00885A6C" w:rsidRDefault="00885A6C" w:rsidP="00885A6C">
            <w:pPr>
              <w:pStyle w:val="Paragraphedeliste"/>
              <w:numPr>
                <w:ilvl w:val="0"/>
                <w:numId w:val="29"/>
              </w:numPr>
              <w:rPr>
                <w:bCs/>
                <w:sz w:val="20"/>
                <w:szCs w:val="20"/>
                <w:lang w:eastAsia="fr-FR"/>
              </w:rPr>
            </w:pPr>
            <w:r>
              <w:rPr>
                <w:bCs/>
                <w:sz w:val="20"/>
                <w:szCs w:val="20"/>
                <w:lang w:eastAsia="fr-FR"/>
              </w:rPr>
              <w:t>Enrochement de la voie – 600 Tonnes</w:t>
            </w:r>
          </w:p>
          <w:p w14:paraId="03A69A4D" w14:textId="77777777" w:rsidR="00885A6C" w:rsidRPr="00473F87" w:rsidRDefault="00885A6C" w:rsidP="00885A6C">
            <w:pPr>
              <w:pStyle w:val="Paragraphedeliste"/>
              <w:numPr>
                <w:ilvl w:val="0"/>
                <w:numId w:val="29"/>
              </w:numPr>
              <w:rPr>
                <w:bCs/>
                <w:sz w:val="20"/>
                <w:szCs w:val="20"/>
                <w:lang w:eastAsia="fr-FR"/>
              </w:rPr>
            </w:pPr>
            <w:r>
              <w:rPr>
                <w:bCs/>
                <w:sz w:val="20"/>
                <w:szCs w:val="20"/>
                <w:lang w:eastAsia="fr-FR"/>
              </w:rPr>
              <w:t xml:space="preserve">Enrochement + BP + radier canal OH5 vers Marine – 20 ml </w:t>
            </w:r>
          </w:p>
          <w:p w14:paraId="297A3059" w14:textId="77777777" w:rsidR="00885A6C" w:rsidRPr="00A42096" w:rsidRDefault="00885A6C" w:rsidP="00885A6C">
            <w:pPr>
              <w:rPr>
                <w:bCs/>
                <w:sz w:val="20"/>
                <w:szCs w:val="20"/>
                <w:lang w:eastAsia="fr-FR"/>
              </w:rPr>
            </w:pPr>
          </w:p>
          <w:p w14:paraId="4F9D9EE6" w14:textId="77777777" w:rsidR="00885A6C" w:rsidRPr="00A42096" w:rsidRDefault="00885A6C" w:rsidP="00885A6C">
            <w:pPr>
              <w:rPr>
                <w:bCs/>
                <w:color w:val="000000" w:themeColor="text1"/>
                <w:sz w:val="20"/>
                <w:szCs w:val="20"/>
                <w:lang w:eastAsia="fr-FR"/>
              </w:rPr>
            </w:pPr>
            <w:r w:rsidRPr="00A42096">
              <w:rPr>
                <w:bCs/>
                <w:color w:val="000000" w:themeColor="text1"/>
                <w:sz w:val="20"/>
                <w:szCs w:val="20"/>
                <w:lang w:eastAsia="fr-FR"/>
              </w:rPr>
              <w:t xml:space="preserve">CA </w:t>
            </w:r>
            <w:r>
              <w:rPr>
                <w:bCs/>
                <w:color w:val="000000" w:themeColor="text1"/>
                <w:sz w:val="20"/>
                <w:szCs w:val="20"/>
                <w:lang w:eastAsia="fr-FR"/>
              </w:rPr>
              <w:t>33</w:t>
            </w:r>
            <w:r w:rsidRPr="00A42096">
              <w:rPr>
                <w:bCs/>
                <w:color w:val="000000" w:themeColor="text1"/>
                <w:sz w:val="20"/>
                <w:szCs w:val="20"/>
                <w:lang w:eastAsia="fr-FR"/>
              </w:rPr>
              <w:t xml:space="preserve"> </w:t>
            </w:r>
            <w:r>
              <w:rPr>
                <w:bCs/>
                <w:color w:val="000000" w:themeColor="text1"/>
                <w:sz w:val="20"/>
                <w:szCs w:val="20"/>
                <w:lang w:eastAsia="fr-FR"/>
              </w:rPr>
              <w:t>000 000</w:t>
            </w:r>
            <w:r w:rsidRPr="00A42096">
              <w:rPr>
                <w:bCs/>
                <w:color w:val="000000" w:themeColor="text1"/>
                <w:sz w:val="20"/>
                <w:szCs w:val="20"/>
                <w:lang w:eastAsia="fr-FR"/>
              </w:rPr>
              <w:t xml:space="preserve"> XAF </w:t>
            </w:r>
          </w:p>
          <w:p w14:paraId="6CE5ABDA" w14:textId="77777777" w:rsidR="00885A6C" w:rsidRPr="001B3F38" w:rsidRDefault="00885A6C" w:rsidP="00885A6C">
            <w:pPr>
              <w:rPr>
                <w:bCs/>
                <w:sz w:val="20"/>
                <w:szCs w:val="20"/>
                <w:lang w:eastAsia="fr-FR"/>
              </w:rPr>
            </w:pPr>
          </w:p>
          <w:p w14:paraId="41FEC348" w14:textId="77777777" w:rsidR="00885A6C" w:rsidRDefault="00885A6C" w:rsidP="00885A6C">
            <w:pPr>
              <w:rPr>
                <w:bCs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bCs/>
                <w:color w:val="000000" w:themeColor="text1"/>
                <w:sz w:val="20"/>
                <w:szCs w:val="20"/>
                <w:lang w:eastAsia="fr-FR"/>
              </w:rPr>
              <w:t>Besoins</w:t>
            </w:r>
          </w:p>
          <w:p w14:paraId="65966903" w14:textId="77777777" w:rsidR="00885A6C" w:rsidRDefault="00885A6C" w:rsidP="00885A6C">
            <w:pPr>
              <w:pStyle w:val="Paragraphedeliste"/>
              <w:numPr>
                <w:ilvl w:val="0"/>
                <w:numId w:val="29"/>
              </w:numPr>
              <w:rPr>
                <w:bCs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bCs/>
                <w:color w:val="000000" w:themeColor="text1"/>
                <w:sz w:val="20"/>
                <w:szCs w:val="20"/>
                <w:lang w:eastAsia="fr-FR"/>
              </w:rPr>
              <w:t xml:space="preserve">Livraison urgente des blocs de latérite </w:t>
            </w:r>
          </w:p>
          <w:p w14:paraId="56477959" w14:textId="77777777" w:rsidR="00885A6C" w:rsidRDefault="00885A6C" w:rsidP="00885A6C">
            <w:pPr>
              <w:pStyle w:val="Paragraphedeliste"/>
              <w:numPr>
                <w:ilvl w:val="0"/>
                <w:numId w:val="29"/>
              </w:numPr>
              <w:rPr>
                <w:bCs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bCs/>
                <w:color w:val="000000" w:themeColor="text1"/>
                <w:sz w:val="20"/>
                <w:szCs w:val="20"/>
                <w:lang w:eastAsia="fr-FR"/>
              </w:rPr>
              <w:t xml:space="preserve">Livraison des caniveaux 50 </w:t>
            </w:r>
          </w:p>
          <w:p w14:paraId="02654061" w14:textId="14C04F4B" w:rsidR="001B3F38" w:rsidRPr="003915C3" w:rsidRDefault="001B3F38" w:rsidP="00885A6C">
            <w:pPr>
              <w:pStyle w:val="Paragraphedeliste"/>
              <w:numPr>
                <w:ilvl w:val="0"/>
                <w:numId w:val="29"/>
              </w:numPr>
              <w:rPr>
                <w:bCs/>
                <w:color w:val="000000" w:themeColor="text1"/>
                <w:sz w:val="20"/>
                <w:szCs w:val="20"/>
                <w:lang w:eastAsia="fr-FR"/>
              </w:rPr>
            </w:pPr>
          </w:p>
        </w:tc>
      </w:tr>
    </w:tbl>
    <w:p w14:paraId="70ADA63A" w14:textId="77777777" w:rsidR="00EF3764" w:rsidRDefault="00EF3764" w:rsidP="00805466">
      <w:pPr>
        <w:pStyle w:val="Pieddepage"/>
        <w:tabs>
          <w:tab w:val="clear" w:pos="4320"/>
          <w:tab w:val="clear" w:pos="8640"/>
        </w:tabs>
        <w:rPr>
          <w:b/>
          <w:u w:val="single"/>
        </w:rPr>
      </w:pPr>
    </w:p>
    <w:p w14:paraId="6E982790" w14:textId="77777777" w:rsidR="0067501C" w:rsidRDefault="0067501C" w:rsidP="00805466">
      <w:pPr>
        <w:pStyle w:val="Pieddepage"/>
        <w:tabs>
          <w:tab w:val="clear" w:pos="4320"/>
          <w:tab w:val="clear" w:pos="8640"/>
        </w:tabs>
        <w:rPr>
          <w:b/>
          <w:u w:val="single"/>
        </w:rPr>
      </w:pPr>
    </w:p>
    <w:tbl>
      <w:tblPr>
        <w:tblStyle w:val="Grilledutableau"/>
        <w:tblW w:w="1091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985"/>
        <w:gridCol w:w="1985"/>
        <w:gridCol w:w="44"/>
        <w:gridCol w:w="2082"/>
        <w:gridCol w:w="2410"/>
        <w:gridCol w:w="2404"/>
      </w:tblGrid>
      <w:tr w:rsidR="0067501C" w:rsidRPr="00BB5894" w14:paraId="6C009181" w14:textId="77777777" w:rsidTr="006D327B">
        <w:trPr>
          <w:trHeight w:val="340"/>
        </w:trPr>
        <w:tc>
          <w:tcPr>
            <w:tcW w:w="10910" w:type="dxa"/>
            <w:gridSpan w:val="6"/>
            <w:noWrap/>
            <w:hideMark/>
          </w:tcPr>
          <w:p w14:paraId="61FAC265" w14:textId="77777777" w:rsidR="0067501C" w:rsidRPr="00BB5894" w:rsidRDefault="0067501C" w:rsidP="000366A5">
            <w:pPr>
              <w:jc w:val="center"/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eastAsia="fr-FR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color w:val="000000"/>
                <w:sz w:val="22"/>
                <w:szCs w:val="22"/>
                <w:lang w:eastAsia="fr-FR"/>
              </w:rPr>
              <w:t>AFFAIRES</w:t>
            </w:r>
          </w:p>
        </w:tc>
      </w:tr>
      <w:tr w:rsidR="0067501C" w:rsidRPr="00AA2BBC" w14:paraId="2430EE72" w14:textId="77777777" w:rsidTr="006D327B">
        <w:trPr>
          <w:trHeight w:val="124"/>
        </w:trPr>
        <w:tc>
          <w:tcPr>
            <w:tcW w:w="10910" w:type="dxa"/>
            <w:gridSpan w:val="6"/>
            <w:tcBorders>
              <w:bottom w:val="single" w:sz="4" w:space="0" w:color="auto"/>
            </w:tcBorders>
            <w:shd w:val="clear" w:color="auto" w:fill="92CDDC" w:themeFill="accent5" w:themeFillTint="99"/>
            <w:noWrap/>
          </w:tcPr>
          <w:p w14:paraId="6CDAE285" w14:textId="36219CCA" w:rsidR="0067501C" w:rsidRPr="001F5370" w:rsidRDefault="00A3794F" w:rsidP="000366A5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>
              <w:rPr>
                <w:b/>
                <w:bCs/>
                <w:color w:val="C00000"/>
              </w:rPr>
              <w:t xml:space="preserve">Chef de </w:t>
            </w:r>
            <w:r w:rsidRPr="00A3794F">
              <w:rPr>
                <w:b/>
                <w:bCs/>
                <w:color w:val="C00000"/>
              </w:rPr>
              <w:t>Projet</w:t>
            </w:r>
            <w:r>
              <w:rPr>
                <w:b/>
                <w:bCs/>
                <w:color w:val="C00000"/>
              </w:rPr>
              <w:t xml:space="preserve"> : </w:t>
            </w:r>
            <w:r w:rsidRPr="00A3794F">
              <w:rPr>
                <w:b/>
                <w:bCs/>
                <w:color w:val="C00000"/>
              </w:rPr>
              <w:t>Gabriel ONDO MVONO</w:t>
            </w:r>
          </w:p>
        </w:tc>
      </w:tr>
      <w:tr w:rsidR="0067501C" w:rsidRPr="00AA2BBC" w14:paraId="0DF2B187" w14:textId="77777777" w:rsidTr="006D327B">
        <w:trPr>
          <w:trHeight w:val="124"/>
        </w:trPr>
        <w:tc>
          <w:tcPr>
            <w:tcW w:w="10910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00245C39" w14:textId="27912A40" w:rsidR="0067501C" w:rsidRPr="0067501C" w:rsidRDefault="0067501C">
            <w:pPr>
              <w:pStyle w:val="Paragraphedeliste"/>
              <w:numPr>
                <w:ilvl w:val="0"/>
                <w:numId w:val="4"/>
              </w:numPr>
              <w:rPr>
                <w:b/>
                <w:bCs/>
                <w:color w:val="002060"/>
                <w:sz w:val="20"/>
                <w:szCs w:val="20"/>
                <w:lang w:eastAsia="fr-FR"/>
              </w:rPr>
            </w:pPr>
            <w:r w:rsidRPr="0067501C">
              <w:rPr>
                <w:b/>
                <w:bCs/>
                <w:color w:val="002060"/>
                <w:sz w:val="20"/>
                <w:szCs w:val="20"/>
              </w:rPr>
              <w:t xml:space="preserve">Marché N°004/ED/MENFPFC/CTRI/2024_Réhabilitation-Extension internat du lycée Charles </w:t>
            </w:r>
          </w:p>
        </w:tc>
      </w:tr>
      <w:tr w:rsidR="0067501C" w:rsidRPr="00AA2BBC" w14:paraId="54AA7DA8" w14:textId="77777777" w:rsidTr="006D327B">
        <w:trPr>
          <w:trHeight w:val="124"/>
        </w:trPr>
        <w:tc>
          <w:tcPr>
            <w:tcW w:w="10910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192428FD" w14:textId="77777777" w:rsidR="00A3794F" w:rsidRDefault="00A3794F" w:rsidP="000366A5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</w:p>
          <w:p w14:paraId="32915213" w14:textId="1418DEB3" w:rsidR="0067501C" w:rsidRDefault="0067501C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Montant Marché :</w:t>
            </w:r>
            <w:r>
              <w:rPr>
                <w:sz w:val="20"/>
                <w:szCs w:val="20"/>
                <w:lang w:eastAsia="fr-FR"/>
              </w:rPr>
              <w:t xml:space="preserve"> 915.426.860 XAF HT</w:t>
            </w:r>
          </w:p>
          <w:p w14:paraId="6EFA299B" w14:textId="001BBF7E" w:rsidR="0067501C" w:rsidRDefault="0067501C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Délai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  <w:r w:rsidR="00CA1A50">
              <w:rPr>
                <w:sz w:val="20"/>
                <w:szCs w:val="20"/>
                <w:lang w:eastAsia="fr-FR"/>
              </w:rPr>
              <w:t>Six</w:t>
            </w:r>
            <w:r>
              <w:rPr>
                <w:sz w:val="20"/>
                <w:szCs w:val="20"/>
                <w:lang w:eastAsia="fr-FR"/>
              </w:rPr>
              <w:t xml:space="preserve"> (6) mois</w:t>
            </w:r>
          </w:p>
          <w:p w14:paraId="0E1B22BC" w14:textId="77777777" w:rsidR="0067501C" w:rsidRPr="001F5370" w:rsidRDefault="0067501C" w:rsidP="000366A5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 xml:space="preserve">Date début : </w:t>
            </w:r>
          </w:p>
          <w:p w14:paraId="421050DA" w14:textId="77777777" w:rsidR="0067501C" w:rsidRDefault="0067501C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Date de fin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</w:p>
          <w:p w14:paraId="06FA8AC6" w14:textId="77777777" w:rsidR="0067501C" w:rsidRPr="00AA2BBC" w:rsidRDefault="0067501C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0A98A3AF" w14:textId="77777777" w:rsidTr="006D327B">
        <w:trPr>
          <w:trHeight w:val="124"/>
        </w:trPr>
        <w:tc>
          <w:tcPr>
            <w:tcW w:w="1985" w:type="dxa"/>
            <w:tcBorders>
              <w:top w:val="single" w:sz="4" w:space="0" w:color="auto"/>
            </w:tcBorders>
            <w:shd w:val="clear" w:color="auto" w:fill="F2F2F2" w:themeFill="background1" w:themeFillShade="F2"/>
            <w:noWrap/>
          </w:tcPr>
          <w:p w14:paraId="2BA38AEC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Mois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3C1540FF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prévisionnel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166B587F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réalisé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2F2EBC28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Ecart</w:t>
            </w:r>
          </w:p>
        </w:tc>
        <w:tc>
          <w:tcPr>
            <w:tcW w:w="2404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2EF510F7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Avancement cumulé%</w:t>
            </w:r>
          </w:p>
        </w:tc>
      </w:tr>
      <w:tr w:rsidR="0067501C" w:rsidRPr="00AA2BBC" w14:paraId="24B8FC63" w14:textId="77777777" w:rsidTr="006D327B">
        <w:trPr>
          <w:trHeight w:val="124"/>
        </w:trPr>
        <w:tc>
          <w:tcPr>
            <w:tcW w:w="1985" w:type="dxa"/>
            <w:shd w:val="clear" w:color="auto" w:fill="F2F2F2" w:themeFill="background1" w:themeFillShade="F2"/>
            <w:noWrap/>
          </w:tcPr>
          <w:p w14:paraId="17E78303" w14:textId="77777777" w:rsidR="0067501C" w:rsidRPr="00AA2BBC" w:rsidRDefault="0067501C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Janv-2026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2799D120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52F87398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20776630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1F97FC5B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245AD6CE" w14:textId="77777777" w:rsidTr="006D327B">
        <w:trPr>
          <w:trHeight w:val="124"/>
        </w:trPr>
        <w:tc>
          <w:tcPr>
            <w:tcW w:w="1985" w:type="dxa"/>
            <w:shd w:val="clear" w:color="auto" w:fill="F2F2F2" w:themeFill="background1" w:themeFillShade="F2"/>
            <w:noWrap/>
          </w:tcPr>
          <w:p w14:paraId="67B726D2" w14:textId="77777777" w:rsidR="0067501C" w:rsidRPr="00AA2BBC" w:rsidRDefault="0067501C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Fév-2026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785943B7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1387C63C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5ACC9DEC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76D3546D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1A5219FF" w14:textId="77777777" w:rsidTr="006D327B">
        <w:trPr>
          <w:trHeight w:val="124"/>
        </w:trPr>
        <w:tc>
          <w:tcPr>
            <w:tcW w:w="1985" w:type="dxa"/>
            <w:shd w:val="clear" w:color="auto" w:fill="F2F2F2" w:themeFill="background1" w:themeFillShade="F2"/>
            <w:noWrap/>
          </w:tcPr>
          <w:p w14:paraId="4BEF6464" w14:textId="77777777" w:rsidR="0067501C" w:rsidRPr="00AA2BBC" w:rsidRDefault="0067501C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Mars-2026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39EB3C13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106C8663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2E6C4381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0A6686E8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7AC37B5B" w14:textId="77777777" w:rsidTr="006D327B">
        <w:trPr>
          <w:trHeight w:val="124"/>
        </w:trPr>
        <w:tc>
          <w:tcPr>
            <w:tcW w:w="10910" w:type="dxa"/>
            <w:gridSpan w:val="6"/>
            <w:shd w:val="clear" w:color="auto" w:fill="FFFFFF" w:themeFill="background1"/>
            <w:noWrap/>
          </w:tcPr>
          <w:p w14:paraId="5ABC0974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63321B39" w14:textId="77777777" w:rsidTr="006D327B">
        <w:trPr>
          <w:trHeight w:val="124"/>
        </w:trPr>
        <w:tc>
          <w:tcPr>
            <w:tcW w:w="10910" w:type="dxa"/>
            <w:gridSpan w:val="6"/>
            <w:shd w:val="clear" w:color="auto" w:fill="F2F2F2" w:themeFill="background1" w:themeFillShade="F2"/>
            <w:noWrap/>
          </w:tcPr>
          <w:p w14:paraId="3860588E" w14:textId="77777777" w:rsidR="0067501C" w:rsidRPr="00F13D3B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Etat d’avancement des Etudes :</w:t>
            </w:r>
          </w:p>
        </w:tc>
      </w:tr>
      <w:tr w:rsidR="0067501C" w:rsidRPr="00AA2BBC" w14:paraId="3C15D0AC" w14:textId="77777777" w:rsidTr="006D327B">
        <w:trPr>
          <w:trHeight w:val="124"/>
        </w:trPr>
        <w:tc>
          <w:tcPr>
            <w:tcW w:w="4014" w:type="dxa"/>
            <w:gridSpan w:val="3"/>
            <w:shd w:val="clear" w:color="auto" w:fill="F2F2F2" w:themeFill="background1" w:themeFillShade="F2"/>
            <w:noWrap/>
          </w:tcPr>
          <w:p w14:paraId="144B392B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shd w:val="clear" w:color="auto" w:fill="F2F2F2" w:themeFill="background1" w:themeFillShade="F2"/>
          </w:tcPr>
          <w:p w14:paraId="24DCE9D5" w14:textId="77777777" w:rsidR="0067501C" w:rsidRPr="00F13D3B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Avancement %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4A036798" w14:textId="77777777" w:rsidR="0067501C" w:rsidRPr="00F13D3B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Dépôt à l’administration</w:t>
            </w:r>
          </w:p>
        </w:tc>
        <w:tc>
          <w:tcPr>
            <w:tcW w:w="2404" w:type="dxa"/>
            <w:shd w:val="clear" w:color="auto" w:fill="F2F2F2" w:themeFill="background1" w:themeFillShade="F2"/>
          </w:tcPr>
          <w:p w14:paraId="7FAA1C8A" w14:textId="77777777" w:rsidR="0067501C" w:rsidRPr="00F13D3B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Etat de validation par l’administration</w:t>
            </w:r>
          </w:p>
        </w:tc>
      </w:tr>
      <w:tr w:rsidR="0067501C" w:rsidRPr="00AA2BBC" w14:paraId="581C366E" w14:textId="77777777" w:rsidTr="006D327B">
        <w:trPr>
          <w:trHeight w:val="124"/>
        </w:trPr>
        <w:tc>
          <w:tcPr>
            <w:tcW w:w="4014" w:type="dxa"/>
            <w:gridSpan w:val="3"/>
            <w:shd w:val="clear" w:color="auto" w:fill="F2F2F2" w:themeFill="background1" w:themeFillShade="F2"/>
            <w:noWrap/>
          </w:tcPr>
          <w:p w14:paraId="2BF317C0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APS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27E2DC3F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452818E7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2E5042B7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63C13944" w14:textId="77777777" w:rsidTr="006D327B">
        <w:trPr>
          <w:trHeight w:val="124"/>
        </w:trPr>
        <w:tc>
          <w:tcPr>
            <w:tcW w:w="4014" w:type="dxa"/>
            <w:gridSpan w:val="3"/>
            <w:shd w:val="clear" w:color="auto" w:fill="F2F2F2" w:themeFill="background1" w:themeFillShade="F2"/>
            <w:noWrap/>
          </w:tcPr>
          <w:p w14:paraId="4D60EC88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APD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1A5EFDB1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49373270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6596C2EF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697D9DA8" w14:textId="77777777" w:rsidTr="006D327B">
        <w:trPr>
          <w:trHeight w:val="124"/>
        </w:trPr>
        <w:tc>
          <w:tcPr>
            <w:tcW w:w="4014" w:type="dxa"/>
            <w:gridSpan w:val="3"/>
            <w:shd w:val="clear" w:color="auto" w:fill="F2F2F2" w:themeFill="background1" w:themeFillShade="F2"/>
            <w:noWrap/>
          </w:tcPr>
          <w:p w14:paraId="06BEDBDE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EXE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63059848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68AFEAAE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3FCAFDF6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03C14F42" w14:textId="77777777" w:rsidTr="006D327B">
        <w:trPr>
          <w:trHeight w:val="124"/>
        </w:trPr>
        <w:tc>
          <w:tcPr>
            <w:tcW w:w="4014" w:type="dxa"/>
            <w:gridSpan w:val="3"/>
            <w:shd w:val="clear" w:color="auto" w:fill="F2F2F2" w:themeFill="background1" w:themeFillShade="F2"/>
            <w:noWrap/>
          </w:tcPr>
          <w:p w14:paraId="13162753" w14:textId="77777777" w:rsidR="0067501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Géotechnique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53EF6734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22571DBE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031CD26D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5FC75EC3" w14:textId="77777777" w:rsidTr="006D327B">
        <w:trPr>
          <w:trHeight w:val="124"/>
        </w:trPr>
        <w:tc>
          <w:tcPr>
            <w:tcW w:w="4014" w:type="dxa"/>
            <w:gridSpan w:val="3"/>
            <w:shd w:val="clear" w:color="auto" w:fill="F2F2F2" w:themeFill="background1" w:themeFillShade="F2"/>
            <w:noWrap/>
          </w:tcPr>
          <w:p w14:paraId="2A0A382C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Hydrologique/hydraulique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6519CC5C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29C1D4F4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0C13699D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3B65621C" w14:textId="77777777" w:rsidTr="006D327B">
        <w:trPr>
          <w:trHeight w:val="124"/>
        </w:trPr>
        <w:tc>
          <w:tcPr>
            <w:tcW w:w="4014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  <w:noWrap/>
          </w:tcPr>
          <w:p w14:paraId="7E8B378D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EIES / Notice EIES</w:t>
            </w:r>
          </w:p>
        </w:tc>
        <w:tc>
          <w:tcPr>
            <w:tcW w:w="2082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3DDF1ED3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33AE4F35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412173D4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6AE2DE1C" w14:textId="77777777" w:rsidTr="009767F3">
        <w:trPr>
          <w:trHeight w:val="1550"/>
        </w:trPr>
        <w:tc>
          <w:tcPr>
            <w:tcW w:w="10910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2F4A04EC" w14:textId="77777777" w:rsidR="009767F3" w:rsidRDefault="0067501C" w:rsidP="009767F3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973152">
              <w:rPr>
                <w:b/>
                <w:bCs/>
                <w:sz w:val="20"/>
                <w:szCs w:val="20"/>
                <w:lang w:eastAsia="fr-FR"/>
              </w:rPr>
              <w:t>Avancement des travaux/ prévisions :</w:t>
            </w:r>
          </w:p>
          <w:p w14:paraId="620AE44D" w14:textId="77777777" w:rsidR="009767F3" w:rsidRDefault="009767F3" w:rsidP="009767F3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6C84820" w14:textId="77777777" w:rsidR="009767F3" w:rsidRDefault="009767F3" w:rsidP="009767F3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7965E18" w14:textId="77777777" w:rsidR="009767F3" w:rsidRDefault="009767F3" w:rsidP="009767F3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88699C4" w14:textId="77777777" w:rsidR="009767F3" w:rsidRDefault="009767F3" w:rsidP="009767F3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1BE38DE" w14:textId="77777777" w:rsidR="009767F3" w:rsidRDefault="009767F3" w:rsidP="009767F3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2833617" w14:textId="77777777" w:rsidR="009767F3" w:rsidRDefault="009767F3" w:rsidP="009767F3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24FD69A" w14:textId="77777777" w:rsidR="009767F3" w:rsidRDefault="009767F3" w:rsidP="009767F3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1761A7C" w14:textId="36A760EE" w:rsidR="009767F3" w:rsidRPr="009767F3" w:rsidRDefault="009767F3" w:rsidP="009767F3">
            <w:pPr>
              <w:rPr>
                <w:b/>
                <w:bCs/>
                <w:sz w:val="20"/>
                <w:szCs w:val="20"/>
                <w:lang w:eastAsia="fr-FR"/>
              </w:rPr>
            </w:pPr>
          </w:p>
        </w:tc>
      </w:tr>
    </w:tbl>
    <w:p w14:paraId="68D5A75B" w14:textId="77777777" w:rsidR="0067501C" w:rsidRDefault="0067501C" w:rsidP="00805466">
      <w:pPr>
        <w:pStyle w:val="Pieddepage"/>
        <w:tabs>
          <w:tab w:val="clear" w:pos="4320"/>
          <w:tab w:val="clear" w:pos="8640"/>
        </w:tabs>
        <w:rPr>
          <w:b/>
          <w:u w:val="single"/>
        </w:rPr>
      </w:pPr>
    </w:p>
    <w:tbl>
      <w:tblPr>
        <w:tblStyle w:val="Grilledutableau"/>
        <w:tblW w:w="1091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985"/>
        <w:gridCol w:w="1985"/>
        <w:gridCol w:w="44"/>
        <w:gridCol w:w="2082"/>
        <w:gridCol w:w="2410"/>
        <w:gridCol w:w="2404"/>
      </w:tblGrid>
      <w:tr w:rsidR="0067501C" w:rsidRPr="00BB5894" w14:paraId="3DEEFB39" w14:textId="77777777" w:rsidTr="006D327B">
        <w:trPr>
          <w:trHeight w:val="340"/>
        </w:trPr>
        <w:tc>
          <w:tcPr>
            <w:tcW w:w="10910" w:type="dxa"/>
            <w:gridSpan w:val="6"/>
            <w:noWrap/>
            <w:hideMark/>
          </w:tcPr>
          <w:p w14:paraId="37CFE773" w14:textId="77777777" w:rsidR="0067501C" w:rsidRPr="00BB5894" w:rsidRDefault="0067501C" w:rsidP="000366A5">
            <w:pPr>
              <w:jc w:val="center"/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eastAsia="fr-FR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color w:val="000000"/>
                <w:sz w:val="22"/>
                <w:szCs w:val="22"/>
                <w:lang w:eastAsia="fr-FR"/>
              </w:rPr>
              <w:t>AFFAIRES</w:t>
            </w:r>
          </w:p>
        </w:tc>
      </w:tr>
      <w:tr w:rsidR="0067501C" w:rsidRPr="00AA2BBC" w14:paraId="7204E6CC" w14:textId="77777777" w:rsidTr="006D327B">
        <w:trPr>
          <w:trHeight w:val="124"/>
        </w:trPr>
        <w:tc>
          <w:tcPr>
            <w:tcW w:w="10910" w:type="dxa"/>
            <w:gridSpan w:val="6"/>
            <w:tcBorders>
              <w:bottom w:val="single" w:sz="4" w:space="0" w:color="auto"/>
            </w:tcBorders>
            <w:shd w:val="clear" w:color="auto" w:fill="92CDDC" w:themeFill="accent5" w:themeFillTint="99"/>
            <w:noWrap/>
          </w:tcPr>
          <w:p w14:paraId="14288862" w14:textId="45DAC298" w:rsidR="0067501C" w:rsidRPr="001F5370" w:rsidRDefault="00A3794F" w:rsidP="000366A5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>
              <w:rPr>
                <w:b/>
                <w:bCs/>
                <w:color w:val="C00000"/>
              </w:rPr>
              <w:t xml:space="preserve">Chef de </w:t>
            </w:r>
            <w:r w:rsidRPr="00A3794F">
              <w:rPr>
                <w:b/>
                <w:bCs/>
                <w:color w:val="C00000"/>
              </w:rPr>
              <w:t>Projet</w:t>
            </w:r>
            <w:r>
              <w:rPr>
                <w:b/>
                <w:bCs/>
                <w:color w:val="C00000"/>
              </w:rPr>
              <w:t xml:space="preserve"> : </w:t>
            </w:r>
            <w:r w:rsidRPr="00A3794F">
              <w:rPr>
                <w:b/>
                <w:bCs/>
                <w:color w:val="C00000"/>
              </w:rPr>
              <w:t>Gabriel ONDO MVONO</w:t>
            </w:r>
          </w:p>
        </w:tc>
      </w:tr>
      <w:tr w:rsidR="0067501C" w:rsidRPr="00AA2BBC" w14:paraId="64B4BE03" w14:textId="77777777" w:rsidTr="006D327B">
        <w:trPr>
          <w:trHeight w:val="124"/>
        </w:trPr>
        <w:tc>
          <w:tcPr>
            <w:tcW w:w="10910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2F36CF20" w14:textId="6DB17A82" w:rsidR="0067501C" w:rsidRPr="0067501C" w:rsidRDefault="0067501C">
            <w:pPr>
              <w:pStyle w:val="Paragraphedeliste"/>
              <w:numPr>
                <w:ilvl w:val="0"/>
                <w:numId w:val="4"/>
              </w:numPr>
              <w:rPr>
                <w:b/>
                <w:bCs/>
                <w:color w:val="002060"/>
                <w:sz w:val="20"/>
                <w:szCs w:val="20"/>
                <w:lang w:eastAsia="fr-FR"/>
              </w:rPr>
            </w:pPr>
            <w:r w:rsidRPr="0067501C">
              <w:rPr>
                <w:b/>
                <w:bCs/>
                <w:color w:val="002060"/>
                <w:sz w:val="20"/>
                <w:szCs w:val="20"/>
              </w:rPr>
              <w:t>Marché N°34/MTP/SG/2025_Travaux de réhabilitation de l’USTM / Travaux complémentaires</w:t>
            </w:r>
          </w:p>
        </w:tc>
      </w:tr>
      <w:tr w:rsidR="0067501C" w:rsidRPr="00AA2BBC" w14:paraId="35753650" w14:textId="77777777" w:rsidTr="006D327B">
        <w:trPr>
          <w:trHeight w:val="124"/>
        </w:trPr>
        <w:tc>
          <w:tcPr>
            <w:tcW w:w="10910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5A612EEB" w14:textId="77777777" w:rsidR="00A3794F" w:rsidRDefault="00A3794F" w:rsidP="0067501C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</w:p>
          <w:p w14:paraId="04EA6C8F" w14:textId="74682505" w:rsidR="0067501C" w:rsidRDefault="0067501C" w:rsidP="0067501C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Montant Marché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  <w:r w:rsidRPr="00550D69">
              <w:rPr>
                <w:sz w:val="20"/>
                <w:szCs w:val="20"/>
                <w:lang w:eastAsia="fr-FR"/>
              </w:rPr>
              <w:t>1</w:t>
            </w:r>
            <w:r>
              <w:rPr>
                <w:sz w:val="20"/>
                <w:szCs w:val="20"/>
                <w:lang w:eastAsia="fr-FR"/>
              </w:rPr>
              <w:t>.</w:t>
            </w:r>
            <w:r w:rsidRPr="00550D69">
              <w:rPr>
                <w:sz w:val="20"/>
                <w:szCs w:val="20"/>
                <w:lang w:eastAsia="fr-FR"/>
              </w:rPr>
              <w:t>979</w:t>
            </w:r>
            <w:r>
              <w:rPr>
                <w:sz w:val="20"/>
                <w:szCs w:val="20"/>
                <w:lang w:eastAsia="fr-FR"/>
              </w:rPr>
              <w:t>.</w:t>
            </w:r>
            <w:r w:rsidRPr="00550D69">
              <w:rPr>
                <w:sz w:val="20"/>
                <w:szCs w:val="20"/>
                <w:lang w:eastAsia="fr-FR"/>
              </w:rPr>
              <w:t>462</w:t>
            </w:r>
            <w:r>
              <w:rPr>
                <w:sz w:val="20"/>
                <w:szCs w:val="20"/>
                <w:lang w:eastAsia="fr-FR"/>
              </w:rPr>
              <w:t>.</w:t>
            </w:r>
            <w:r w:rsidRPr="00550D69">
              <w:rPr>
                <w:sz w:val="20"/>
                <w:szCs w:val="20"/>
                <w:lang w:eastAsia="fr-FR"/>
              </w:rPr>
              <w:t xml:space="preserve">755 </w:t>
            </w:r>
            <w:r>
              <w:rPr>
                <w:sz w:val="20"/>
                <w:szCs w:val="20"/>
                <w:lang w:eastAsia="fr-FR"/>
              </w:rPr>
              <w:t>XAF HT</w:t>
            </w:r>
          </w:p>
          <w:p w14:paraId="08ACD65A" w14:textId="689FA999" w:rsidR="0067501C" w:rsidRDefault="0067501C" w:rsidP="0067501C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Délai :</w:t>
            </w:r>
            <w:r>
              <w:rPr>
                <w:sz w:val="20"/>
                <w:szCs w:val="20"/>
                <w:lang w:eastAsia="fr-FR"/>
              </w:rPr>
              <w:t xml:space="preserve"> Douze (12) mois</w:t>
            </w:r>
          </w:p>
          <w:p w14:paraId="69A7EF98" w14:textId="77777777" w:rsidR="0067501C" w:rsidRPr="001F5370" w:rsidRDefault="0067501C" w:rsidP="0067501C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 xml:space="preserve">Date début : </w:t>
            </w:r>
          </w:p>
          <w:p w14:paraId="6A9F7D32" w14:textId="77777777" w:rsidR="0067501C" w:rsidRDefault="0067501C" w:rsidP="0067501C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Date de fin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</w:p>
          <w:p w14:paraId="0392E559" w14:textId="77777777" w:rsidR="0067501C" w:rsidRPr="00AA2BBC" w:rsidRDefault="0067501C" w:rsidP="0067501C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3E4EA749" w14:textId="77777777" w:rsidTr="006D327B">
        <w:trPr>
          <w:trHeight w:val="124"/>
        </w:trPr>
        <w:tc>
          <w:tcPr>
            <w:tcW w:w="1985" w:type="dxa"/>
            <w:tcBorders>
              <w:top w:val="single" w:sz="4" w:space="0" w:color="auto"/>
            </w:tcBorders>
            <w:shd w:val="clear" w:color="auto" w:fill="F2F2F2" w:themeFill="background1" w:themeFillShade="F2"/>
            <w:noWrap/>
          </w:tcPr>
          <w:p w14:paraId="6CB170A1" w14:textId="77777777" w:rsidR="0067501C" w:rsidRPr="00C113B2" w:rsidRDefault="0067501C" w:rsidP="0067501C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Mois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6E3ABAF5" w14:textId="77777777" w:rsidR="0067501C" w:rsidRPr="00C113B2" w:rsidRDefault="0067501C" w:rsidP="0067501C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prévisionnel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5E234D8D" w14:textId="77777777" w:rsidR="0067501C" w:rsidRPr="00C113B2" w:rsidRDefault="0067501C" w:rsidP="0067501C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réalisé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0B630081" w14:textId="77777777" w:rsidR="0067501C" w:rsidRPr="00C113B2" w:rsidRDefault="0067501C" w:rsidP="0067501C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Ecart</w:t>
            </w:r>
          </w:p>
        </w:tc>
        <w:tc>
          <w:tcPr>
            <w:tcW w:w="2404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70170603" w14:textId="77777777" w:rsidR="0067501C" w:rsidRPr="00C113B2" w:rsidRDefault="0067501C" w:rsidP="0067501C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Avancement cumulé%</w:t>
            </w:r>
          </w:p>
        </w:tc>
      </w:tr>
      <w:tr w:rsidR="0067501C" w:rsidRPr="00AA2BBC" w14:paraId="15DC3161" w14:textId="77777777" w:rsidTr="006D327B">
        <w:trPr>
          <w:trHeight w:val="124"/>
        </w:trPr>
        <w:tc>
          <w:tcPr>
            <w:tcW w:w="1985" w:type="dxa"/>
            <w:shd w:val="clear" w:color="auto" w:fill="F2F2F2" w:themeFill="background1" w:themeFillShade="F2"/>
            <w:noWrap/>
          </w:tcPr>
          <w:p w14:paraId="54581DAD" w14:textId="77777777" w:rsidR="0067501C" w:rsidRPr="00AA2BBC" w:rsidRDefault="0067501C" w:rsidP="0067501C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Janv-2026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53774E43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23024712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296D3224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5D29562F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10E76EE9" w14:textId="77777777" w:rsidTr="006D327B">
        <w:trPr>
          <w:trHeight w:val="124"/>
        </w:trPr>
        <w:tc>
          <w:tcPr>
            <w:tcW w:w="1985" w:type="dxa"/>
            <w:shd w:val="clear" w:color="auto" w:fill="F2F2F2" w:themeFill="background1" w:themeFillShade="F2"/>
            <w:noWrap/>
          </w:tcPr>
          <w:p w14:paraId="3B5F03B8" w14:textId="77777777" w:rsidR="0067501C" w:rsidRPr="00AA2BBC" w:rsidRDefault="0067501C" w:rsidP="0067501C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Fév-2026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471E8D80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7A27314D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4C9B53F4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7DF09094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68217C3B" w14:textId="77777777" w:rsidTr="006D327B">
        <w:trPr>
          <w:trHeight w:val="124"/>
        </w:trPr>
        <w:tc>
          <w:tcPr>
            <w:tcW w:w="1985" w:type="dxa"/>
            <w:shd w:val="clear" w:color="auto" w:fill="F2F2F2" w:themeFill="background1" w:themeFillShade="F2"/>
            <w:noWrap/>
          </w:tcPr>
          <w:p w14:paraId="19969EEA" w14:textId="77777777" w:rsidR="0067501C" w:rsidRPr="00AA2BBC" w:rsidRDefault="0067501C" w:rsidP="0067501C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Mars-2026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425B2850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3E264C78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5E507567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4FB4DA24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2A5129E1" w14:textId="77777777" w:rsidTr="006D327B">
        <w:trPr>
          <w:trHeight w:val="124"/>
        </w:trPr>
        <w:tc>
          <w:tcPr>
            <w:tcW w:w="10910" w:type="dxa"/>
            <w:gridSpan w:val="6"/>
            <w:shd w:val="clear" w:color="auto" w:fill="FFFFFF" w:themeFill="background1"/>
            <w:noWrap/>
          </w:tcPr>
          <w:p w14:paraId="67A7C583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1BCF1446" w14:textId="77777777" w:rsidTr="006D327B">
        <w:trPr>
          <w:trHeight w:val="124"/>
        </w:trPr>
        <w:tc>
          <w:tcPr>
            <w:tcW w:w="10910" w:type="dxa"/>
            <w:gridSpan w:val="6"/>
            <w:shd w:val="clear" w:color="auto" w:fill="F2F2F2" w:themeFill="background1" w:themeFillShade="F2"/>
            <w:noWrap/>
          </w:tcPr>
          <w:p w14:paraId="06C056D0" w14:textId="77777777" w:rsidR="0067501C" w:rsidRPr="00F13D3B" w:rsidRDefault="0067501C" w:rsidP="0067501C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Etat d’avancement des Etudes :</w:t>
            </w:r>
          </w:p>
        </w:tc>
      </w:tr>
      <w:tr w:rsidR="0067501C" w:rsidRPr="00AA2BBC" w14:paraId="657C9B35" w14:textId="77777777" w:rsidTr="006D327B">
        <w:trPr>
          <w:trHeight w:val="124"/>
        </w:trPr>
        <w:tc>
          <w:tcPr>
            <w:tcW w:w="4014" w:type="dxa"/>
            <w:gridSpan w:val="3"/>
            <w:shd w:val="clear" w:color="auto" w:fill="F2F2F2" w:themeFill="background1" w:themeFillShade="F2"/>
            <w:noWrap/>
          </w:tcPr>
          <w:p w14:paraId="7249896F" w14:textId="77777777" w:rsidR="0067501C" w:rsidRPr="00AA2BBC" w:rsidRDefault="0067501C" w:rsidP="0067501C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shd w:val="clear" w:color="auto" w:fill="F2F2F2" w:themeFill="background1" w:themeFillShade="F2"/>
          </w:tcPr>
          <w:p w14:paraId="0A2A5685" w14:textId="77777777" w:rsidR="0067501C" w:rsidRPr="00F13D3B" w:rsidRDefault="0067501C" w:rsidP="0067501C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Avancement %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1545F513" w14:textId="77777777" w:rsidR="0067501C" w:rsidRPr="00F13D3B" w:rsidRDefault="0067501C" w:rsidP="0067501C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Dépôt à l’administration</w:t>
            </w:r>
          </w:p>
        </w:tc>
        <w:tc>
          <w:tcPr>
            <w:tcW w:w="2404" w:type="dxa"/>
            <w:shd w:val="clear" w:color="auto" w:fill="F2F2F2" w:themeFill="background1" w:themeFillShade="F2"/>
          </w:tcPr>
          <w:p w14:paraId="37D79BB1" w14:textId="77777777" w:rsidR="0067501C" w:rsidRPr="00F13D3B" w:rsidRDefault="0067501C" w:rsidP="0067501C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Etat de validation par l’administration</w:t>
            </w:r>
          </w:p>
        </w:tc>
      </w:tr>
      <w:tr w:rsidR="0067501C" w:rsidRPr="00AA2BBC" w14:paraId="44E56E1C" w14:textId="77777777" w:rsidTr="006D327B">
        <w:trPr>
          <w:trHeight w:val="124"/>
        </w:trPr>
        <w:tc>
          <w:tcPr>
            <w:tcW w:w="4014" w:type="dxa"/>
            <w:gridSpan w:val="3"/>
            <w:shd w:val="clear" w:color="auto" w:fill="F2F2F2" w:themeFill="background1" w:themeFillShade="F2"/>
            <w:noWrap/>
          </w:tcPr>
          <w:p w14:paraId="785B2C26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APS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5CB99D39" w14:textId="77777777" w:rsidR="0067501C" w:rsidRPr="00AA2BBC" w:rsidRDefault="0067501C" w:rsidP="0067501C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57D17171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18F9DECF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201B7DE5" w14:textId="77777777" w:rsidTr="006D327B">
        <w:trPr>
          <w:trHeight w:val="124"/>
        </w:trPr>
        <w:tc>
          <w:tcPr>
            <w:tcW w:w="4014" w:type="dxa"/>
            <w:gridSpan w:val="3"/>
            <w:shd w:val="clear" w:color="auto" w:fill="F2F2F2" w:themeFill="background1" w:themeFillShade="F2"/>
            <w:noWrap/>
          </w:tcPr>
          <w:p w14:paraId="30BE09E1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APD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058DD130" w14:textId="77777777" w:rsidR="0067501C" w:rsidRPr="00AA2BBC" w:rsidRDefault="0067501C" w:rsidP="0067501C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2C9EC6C0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623B82F3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449EF60F" w14:textId="77777777" w:rsidTr="006D327B">
        <w:trPr>
          <w:trHeight w:val="124"/>
        </w:trPr>
        <w:tc>
          <w:tcPr>
            <w:tcW w:w="4014" w:type="dxa"/>
            <w:gridSpan w:val="3"/>
            <w:shd w:val="clear" w:color="auto" w:fill="F2F2F2" w:themeFill="background1" w:themeFillShade="F2"/>
            <w:noWrap/>
          </w:tcPr>
          <w:p w14:paraId="59B976F5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EXE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3B157AC2" w14:textId="77777777" w:rsidR="0067501C" w:rsidRPr="00AA2BBC" w:rsidRDefault="0067501C" w:rsidP="0067501C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42133194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7561D115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057A2B71" w14:textId="77777777" w:rsidTr="006D327B">
        <w:trPr>
          <w:trHeight w:val="124"/>
        </w:trPr>
        <w:tc>
          <w:tcPr>
            <w:tcW w:w="4014" w:type="dxa"/>
            <w:gridSpan w:val="3"/>
            <w:shd w:val="clear" w:color="auto" w:fill="F2F2F2" w:themeFill="background1" w:themeFillShade="F2"/>
            <w:noWrap/>
          </w:tcPr>
          <w:p w14:paraId="215278CA" w14:textId="77777777" w:rsidR="0067501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Géotechnique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73F0A0F7" w14:textId="77777777" w:rsidR="0067501C" w:rsidRPr="00AA2BBC" w:rsidRDefault="0067501C" w:rsidP="0067501C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715C1DC9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75EFA42C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132F379F" w14:textId="77777777" w:rsidTr="006D327B">
        <w:trPr>
          <w:trHeight w:val="124"/>
        </w:trPr>
        <w:tc>
          <w:tcPr>
            <w:tcW w:w="4014" w:type="dxa"/>
            <w:gridSpan w:val="3"/>
            <w:shd w:val="clear" w:color="auto" w:fill="F2F2F2" w:themeFill="background1" w:themeFillShade="F2"/>
            <w:noWrap/>
          </w:tcPr>
          <w:p w14:paraId="3AE1407A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Hydrologique/hydraulique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6E736B86" w14:textId="77777777" w:rsidR="0067501C" w:rsidRPr="00AA2BBC" w:rsidRDefault="0067501C" w:rsidP="0067501C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5CF0E066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1FDD987A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37200D3E" w14:textId="77777777" w:rsidTr="006D327B">
        <w:trPr>
          <w:trHeight w:val="124"/>
        </w:trPr>
        <w:tc>
          <w:tcPr>
            <w:tcW w:w="4014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  <w:noWrap/>
          </w:tcPr>
          <w:p w14:paraId="15758430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EIES / Notice EIES</w:t>
            </w:r>
          </w:p>
        </w:tc>
        <w:tc>
          <w:tcPr>
            <w:tcW w:w="2082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585CEC78" w14:textId="77777777" w:rsidR="0067501C" w:rsidRPr="00AA2BBC" w:rsidRDefault="0067501C" w:rsidP="0067501C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7FE898EC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193F9411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7E516EA2" w14:textId="77777777" w:rsidTr="006D327B">
        <w:trPr>
          <w:trHeight w:val="124"/>
        </w:trPr>
        <w:tc>
          <w:tcPr>
            <w:tcW w:w="4014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</w:tcPr>
          <w:p w14:paraId="63A8DEC9" w14:textId="77777777" w:rsidR="0067501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077A800" w14:textId="77777777" w:rsidR="0067501C" w:rsidRPr="00AA2BBC" w:rsidRDefault="0067501C" w:rsidP="0067501C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974DFD0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43BB2A45" w14:textId="77777777" w:rsidR="0067501C" w:rsidRPr="00AA2BBC" w:rsidRDefault="0067501C" w:rsidP="0067501C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20EE6A73" w14:textId="77777777" w:rsidTr="009767F3">
        <w:trPr>
          <w:trHeight w:val="2389"/>
        </w:trPr>
        <w:tc>
          <w:tcPr>
            <w:tcW w:w="10910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150E2754" w14:textId="77777777" w:rsidR="0067501C" w:rsidRDefault="0067501C" w:rsidP="0067501C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973152">
              <w:rPr>
                <w:b/>
                <w:bCs/>
                <w:sz w:val="20"/>
                <w:szCs w:val="20"/>
                <w:lang w:eastAsia="fr-FR"/>
              </w:rPr>
              <w:t>Avancement des travaux/ prévisions :</w:t>
            </w:r>
          </w:p>
          <w:p w14:paraId="70239A96" w14:textId="77777777" w:rsidR="0067501C" w:rsidRPr="00973152" w:rsidRDefault="0067501C" w:rsidP="0067501C">
            <w:pPr>
              <w:rPr>
                <w:b/>
                <w:bCs/>
                <w:sz w:val="20"/>
                <w:szCs w:val="20"/>
                <w:lang w:eastAsia="fr-FR"/>
              </w:rPr>
            </w:pPr>
          </w:p>
        </w:tc>
      </w:tr>
    </w:tbl>
    <w:p w14:paraId="65D1E6F5" w14:textId="77777777" w:rsidR="0067501C" w:rsidRDefault="0067501C" w:rsidP="00805466">
      <w:pPr>
        <w:pStyle w:val="Pieddepage"/>
        <w:tabs>
          <w:tab w:val="clear" w:pos="4320"/>
          <w:tab w:val="clear" w:pos="8640"/>
        </w:tabs>
        <w:rPr>
          <w:b/>
          <w:u w:val="single"/>
        </w:rPr>
      </w:pPr>
    </w:p>
    <w:tbl>
      <w:tblPr>
        <w:tblStyle w:val="Grilledutableau"/>
        <w:tblW w:w="1091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985"/>
        <w:gridCol w:w="1985"/>
        <w:gridCol w:w="44"/>
        <w:gridCol w:w="2082"/>
        <w:gridCol w:w="2410"/>
        <w:gridCol w:w="2404"/>
      </w:tblGrid>
      <w:tr w:rsidR="0067501C" w:rsidRPr="00BB5894" w14:paraId="75B2F316" w14:textId="77777777" w:rsidTr="00A6269A">
        <w:trPr>
          <w:trHeight w:val="340"/>
        </w:trPr>
        <w:tc>
          <w:tcPr>
            <w:tcW w:w="10910" w:type="dxa"/>
            <w:gridSpan w:val="6"/>
            <w:noWrap/>
            <w:hideMark/>
          </w:tcPr>
          <w:p w14:paraId="4E0D779F" w14:textId="77777777" w:rsidR="0067501C" w:rsidRPr="00BB5894" w:rsidRDefault="0067501C" w:rsidP="000366A5">
            <w:pPr>
              <w:jc w:val="center"/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eastAsia="fr-FR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color w:val="000000"/>
                <w:sz w:val="22"/>
                <w:szCs w:val="22"/>
                <w:lang w:eastAsia="fr-FR"/>
              </w:rPr>
              <w:t>AFFAIRES</w:t>
            </w:r>
          </w:p>
        </w:tc>
      </w:tr>
      <w:tr w:rsidR="0067501C" w:rsidRPr="00AA2BBC" w14:paraId="306EC8A2" w14:textId="77777777" w:rsidTr="00A6269A">
        <w:trPr>
          <w:trHeight w:val="124"/>
        </w:trPr>
        <w:tc>
          <w:tcPr>
            <w:tcW w:w="10910" w:type="dxa"/>
            <w:gridSpan w:val="6"/>
            <w:tcBorders>
              <w:bottom w:val="single" w:sz="4" w:space="0" w:color="auto"/>
            </w:tcBorders>
            <w:shd w:val="clear" w:color="auto" w:fill="92CDDC" w:themeFill="accent5" w:themeFillTint="99"/>
            <w:noWrap/>
          </w:tcPr>
          <w:p w14:paraId="6D249B82" w14:textId="295F05BC" w:rsidR="0067501C" w:rsidRPr="001F5370" w:rsidRDefault="00A3794F" w:rsidP="000366A5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>
              <w:rPr>
                <w:b/>
                <w:bCs/>
                <w:color w:val="C00000"/>
              </w:rPr>
              <w:t xml:space="preserve">Chef de </w:t>
            </w:r>
            <w:r w:rsidRPr="00A3794F">
              <w:rPr>
                <w:b/>
                <w:bCs/>
                <w:color w:val="C00000"/>
              </w:rPr>
              <w:t>Projet</w:t>
            </w:r>
            <w:r>
              <w:rPr>
                <w:b/>
                <w:bCs/>
                <w:color w:val="C00000"/>
              </w:rPr>
              <w:t xml:space="preserve"> : </w:t>
            </w:r>
            <w:r w:rsidRPr="00A3794F">
              <w:rPr>
                <w:b/>
                <w:bCs/>
                <w:color w:val="C00000"/>
              </w:rPr>
              <w:t>Gabriel ONDO MVONO</w:t>
            </w:r>
          </w:p>
        </w:tc>
      </w:tr>
      <w:tr w:rsidR="0067501C" w:rsidRPr="00AA2BBC" w14:paraId="764604C5" w14:textId="77777777" w:rsidTr="00A6269A">
        <w:trPr>
          <w:trHeight w:val="124"/>
        </w:trPr>
        <w:tc>
          <w:tcPr>
            <w:tcW w:w="10910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7FBFA5BB" w14:textId="49960EB0" w:rsidR="0067501C" w:rsidRPr="0067501C" w:rsidRDefault="0067501C">
            <w:pPr>
              <w:pStyle w:val="Paragraphedeliste"/>
              <w:numPr>
                <w:ilvl w:val="0"/>
                <w:numId w:val="4"/>
              </w:numPr>
              <w:rPr>
                <w:b/>
                <w:bCs/>
                <w:color w:val="002060"/>
                <w:sz w:val="20"/>
                <w:szCs w:val="20"/>
                <w:lang w:eastAsia="fr-FR"/>
              </w:rPr>
            </w:pPr>
            <w:r w:rsidRPr="0067501C">
              <w:rPr>
                <w:b/>
                <w:bCs/>
                <w:color w:val="002060"/>
                <w:sz w:val="20"/>
                <w:szCs w:val="20"/>
              </w:rPr>
              <w:t>Marché N°95/MTPC/SG/2025_</w:t>
            </w:r>
            <w:r w:rsidRPr="0067501C">
              <w:rPr>
                <w:b/>
                <w:bCs/>
                <w:color w:val="002060"/>
              </w:rPr>
              <w:t xml:space="preserve"> </w:t>
            </w:r>
            <w:r w:rsidRPr="0067501C">
              <w:rPr>
                <w:b/>
                <w:bCs/>
                <w:color w:val="002060"/>
                <w:sz w:val="20"/>
                <w:szCs w:val="20"/>
              </w:rPr>
              <w:t>Travaux de réaménagement des voiries du Cinquième Arrondissement, quartier LALALA.</w:t>
            </w:r>
          </w:p>
        </w:tc>
      </w:tr>
      <w:tr w:rsidR="0067501C" w:rsidRPr="00AA2BBC" w14:paraId="78B20AB5" w14:textId="77777777" w:rsidTr="00A6269A">
        <w:trPr>
          <w:trHeight w:val="124"/>
        </w:trPr>
        <w:tc>
          <w:tcPr>
            <w:tcW w:w="10910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10C29A60" w14:textId="77777777" w:rsidR="00A3794F" w:rsidRDefault="00A3794F" w:rsidP="000366A5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</w:p>
          <w:p w14:paraId="7731F3EC" w14:textId="458B6C32" w:rsidR="0067501C" w:rsidRDefault="0067501C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Montant Marché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  <w:r w:rsidRPr="0020774F">
              <w:rPr>
                <w:sz w:val="20"/>
                <w:szCs w:val="20"/>
                <w:lang w:eastAsia="fr-FR"/>
              </w:rPr>
              <w:t>3</w:t>
            </w:r>
            <w:r>
              <w:rPr>
                <w:sz w:val="20"/>
                <w:szCs w:val="20"/>
                <w:lang w:eastAsia="fr-FR"/>
              </w:rPr>
              <w:t>.</w:t>
            </w:r>
            <w:r w:rsidRPr="0020774F">
              <w:rPr>
                <w:sz w:val="20"/>
                <w:szCs w:val="20"/>
                <w:lang w:eastAsia="fr-FR"/>
              </w:rPr>
              <w:t>064</w:t>
            </w:r>
            <w:r>
              <w:rPr>
                <w:sz w:val="20"/>
                <w:szCs w:val="20"/>
                <w:lang w:eastAsia="fr-FR"/>
              </w:rPr>
              <w:t>.</w:t>
            </w:r>
            <w:r w:rsidRPr="0020774F">
              <w:rPr>
                <w:sz w:val="20"/>
                <w:szCs w:val="20"/>
                <w:lang w:eastAsia="fr-FR"/>
              </w:rPr>
              <w:t>441</w:t>
            </w:r>
            <w:r>
              <w:rPr>
                <w:sz w:val="20"/>
                <w:szCs w:val="20"/>
                <w:lang w:eastAsia="fr-FR"/>
              </w:rPr>
              <w:t>.</w:t>
            </w:r>
            <w:r w:rsidRPr="0020774F">
              <w:rPr>
                <w:sz w:val="20"/>
                <w:szCs w:val="20"/>
                <w:lang w:eastAsia="fr-FR"/>
              </w:rPr>
              <w:t xml:space="preserve">838 </w:t>
            </w:r>
            <w:r>
              <w:rPr>
                <w:sz w:val="20"/>
                <w:szCs w:val="20"/>
                <w:lang w:eastAsia="fr-FR"/>
              </w:rPr>
              <w:t>XAF HT</w:t>
            </w:r>
          </w:p>
          <w:p w14:paraId="6B01B605" w14:textId="663D68CE" w:rsidR="0067501C" w:rsidRDefault="0067501C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Délai :</w:t>
            </w:r>
            <w:r>
              <w:rPr>
                <w:sz w:val="20"/>
                <w:szCs w:val="20"/>
                <w:lang w:eastAsia="fr-FR"/>
              </w:rPr>
              <w:t xml:space="preserve"> Dix (10) mois</w:t>
            </w:r>
          </w:p>
          <w:p w14:paraId="3BB0DE65" w14:textId="77777777" w:rsidR="0067501C" w:rsidRPr="001F5370" w:rsidRDefault="0067501C" w:rsidP="000366A5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 xml:space="preserve">Date début : </w:t>
            </w:r>
          </w:p>
          <w:p w14:paraId="0B5096D8" w14:textId="77777777" w:rsidR="0067501C" w:rsidRDefault="0067501C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Date de fin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</w:p>
          <w:p w14:paraId="2DB7A141" w14:textId="77777777" w:rsidR="0067501C" w:rsidRPr="00AA2BBC" w:rsidRDefault="0067501C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3592935E" w14:textId="77777777" w:rsidTr="00A6269A">
        <w:trPr>
          <w:trHeight w:val="124"/>
        </w:trPr>
        <w:tc>
          <w:tcPr>
            <w:tcW w:w="1985" w:type="dxa"/>
            <w:tcBorders>
              <w:top w:val="single" w:sz="4" w:space="0" w:color="auto"/>
            </w:tcBorders>
            <w:shd w:val="clear" w:color="auto" w:fill="F2F2F2" w:themeFill="background1" w:themeFillShade="F2"/>
            <w:noWrap/>
          </w:tcPr>
          <w:p w14:paraId="6151C8A0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Mois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198A7A2B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prévisionnel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707D8781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réalisé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1AC44F6F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Ecart</w:t>
            </w:r>
          </w:p>
        </w:tc>
        <w:tc>
          <w:tcPr>
            <w:tcW w:w="2404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78281AA1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Avancement cumulé%</w:t>
            </w:r>
          </w:p>
        </w:tc>
      </w:tr>
      <w:tr w:rsidR="0067501C" w:rsidRPr="00AA2BBC" w14:paraId="14A302F8" w14:textId="77777777" w:rsidTr="00A6269A">
        <w:trPr>
          <w:trHeight w:val="124"/>
        </w:trPr>
        <w:tc>
          <w:tcPr>
            <w:tcW w:w="1985" w:type="dxa"/>
            <w:shd w:val="clear" w:color="auto" w:fill="F2F2F2" w:themeFill="background1" w:themeFillShade="F2"/>
            <w:noWrap/>
          </w:tcPr>
          <w:p w14:paraId="69FB4076" w14:textId="77777777" w:rsidR="0067501C" w:rsidRPr="00AA2BBC" w:rsidRDefault="0067501C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Janv-2026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66E4DCEF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74FCB681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1DF27278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791E25F4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6BBFE85B" w14:textId="77777777" w:rsidTr="00A6269A">
        <w:trPr>
          <w:trHeight w:val="124"/>
        </w:trPr>
        <w:tc>
          <w:tcPr>
            <w:tcW w:w="1985" w:type="dxa"/>
            <w:shd w:val="clear" w:color="auto" w:fill="F2F2F2" w:themeFill="background1" w:themeFillShade="F2"/>
            <w:noWrap/>
          </w:tcPr>
          <w:p w14:paraId="4CB5AB5A" w14:textId="77777777" w:rsidR="0067501C" w:rsidRPr="00AA2BBC" w:rsidRDefault="0067501C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Fév-2026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707B6B91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49DA8BA4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602BF70E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11B1C42F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3020E1C0" w14:textId="77777777" w:rsidTr="00A6269A">
        <w:trPr>
          <w:trHeight w:val="124"/>
        </w:trPr>
        <w:tc>
          <w:tcPr>
            <w:tcW w:w="1985" w:type="dxa"/>
            <w:shd w:val="clear" w:color="auto" w:fill="F2F2F2" w:themeFill="background1" w:themeFillShade="F2"/>
            <w:noWrap/>
          </w:tcPr>
          <w:p w14:paraId="3C41EE7C" w14:textId="77777777" w:rsidR="0067501C" w:rsidRPr="00AA2BBC" w:rsidRDefault="0067501C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Mars-2026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4866D59A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2C1D4485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79DA7868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4D4A22AB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113DB2E8" w14:textId="77777777" w:rsidTr="00A6269A">
        <w:trPr>
          <w:trHeight w:val="124"/>
        </w:trPr>
        <w:tc>
          <w:tcPr>
            <w:tcW w:w="10910" w:type="dxa"/>
            <w:gridSpan w:val="6"/>
            <w:shd w:val="clear" w:color="auto" w:fill="FFFFFF" w:themeFill="background1"/>
            <w:noWrap/>
          </w:tcPr>
          <w:p w14:paraId="78813E3D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6DC7004C" w14:textId="77777777" w:rsidTr="00A6269A">
        <w:trPr>
          <w:trHeight w:val="124"/>
        </w:trPr>
        <w:tc>
          <w:tcPr>
            <w:tcW w:w="10910" w:type="dxa"/>
            <w:gridSpan w:val="6"/>
            <w:shd w:val="clear" w:color="auto" w:fill="F2F2F2" w:themeFill="background1" w:themeFillShade="F2"/>
            <w:noWrap/>
          </w:tcPr>
          <w:p w14:paraId="070534CB" w14:textId="77777777" w:rsidR="0067501C" w:rsidRPr="00F13D3B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Etat d’avancement des Etudes :</w:t>
            </w:r>
          </w:p>
        </w:tc>
      </w:tr>
      <w:tr w:rsidR="0067501C" w:rsidRPr="00AA2BBC" w14:paraId="4A6DEBA0" w14:textId="77777777" w:rsidTr="00A6269A">
        <w:trPr>
          <w:trHeight w:val="124"/>
        </w:trPr>
        <w:tc>
          <w:tcPr>
            <w:tcW w:w="4014" w:type="dxa"/>
            <w:gridSpan w:val="3"/>
            <w:shd w:val="clear" w:color="auto" w:fill="F2F2F2" w:themeFill="background1" w:themeFillShade="F2"/>
            <w:noWrap/>
          </w:tcPr>
          <w:p w14:paraId="0663586D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shd w:val="clear" w:color="auto" w:fill="F2F2F2" w:themeFill="background1" w:themeFillShade="F2"/>
          </w:tcPr>
          <w:p w14:paraId="2C4407F8" w14:textId="77777777" w:rsidR="0067501C" w:rsidRPr="00F13D3B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Avancement %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48F27BAD" w14:textId="77777777" w:rsidR="0067501C" w:rsidRPr="00F13D3B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Dépôt à l’administration</w:t>
            </w:r>
          </w:p>
        </w:tc>
        <w:tc>
          <w:tcPr>
            <w:tcW w:w="2404" w:type="dxa"/>
            <w:shd w:val="clear" w:color="auto" w:fill="F2F2F2" w:themeFill="background1" w:themeFillShade="F2"/>
          </w:tcPr>
          <w:p w14:paraId="197F79BC" w14:textId="77777777" w:rsidR="0067501C" w:rsidRPr="00F13D3B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Etat de validation par l’administration</w:t>
            </w:r>
          </w:p>
        </w:tc>
      </w:tr>
      <w:tr w:rsidR="0067501C" w:rsidRPr="00AA2BBC" w14:paraId="7041E28D" w14:textId="77777777" w:rsidTr="00A6269A">
        <w:trPr>
          <w:trHeight w:val="124"/>
        </w:trPr>
        <w:tc>
          <w:tcPr>
            <w:tcW w:w="4014" w:type="dxa"/>
            <w:gridSpan w:val="3"/>
            <w:shd w:val="clear" w:color="auto" w:fill="F2F2F2" w:themeFill="background1" w:themeFillShade="F2"/>
            <w:noWrap/>
          </w:tcPr>
          <w:p w14:paraId="75F53A27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APS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5BC4F2FC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2DAAA176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060105A3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4E89A695" w14:textId="77777777" w:rsidTr="00A6269A">
        <w:trPr>
          <w:trHeight w:val="124"/>
        </w:trPr>
        <w:tc>
          <w:tcPr>
            <w:tcW w:w="4014" w:type="dxa"/>
            <w:gridSpan w:val="3"/>
            <w:shd w:val="clear" w:color="auto" w:fill="F2F2F2" w:themeFill="background1" w:themeFillShade="F2"/>
            <w:noWrap/>
          </w:tcPr>
          <w:p w14:paraId="2A9D3F19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APD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6D8A6FEE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72F4F318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3A1EE6D1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583DF77C" w14:textId="77777777" w:rsidTr="00A6269A">
        <w:trPr>
          <w:trHeight w:val="124"/>
        </w:trPr>
        <w:tc>
          <w:tcPr>
            <w:tcW w:w="4014" w:type="dxa"/>
            <w:gridSpan w:val="3"/>
            <w:shd w:val="clear" w:color="auto" w:fill="F2F2F2" w:themeFill="background1" w:themeFillShade="F2"/>
            <w:noWrap/>
          </w:tcPr>
          <w:p w14:paraId="11C886FC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EXE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54EF37C1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783AC884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022B7541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4069D7AF" w14:textId="77777777" w:rsidTr="00A6269A">
        <w:trPr>
          <w:trHeight w:val="124"/>
        </w:trPr>
        <w:tc>
          <w:tcPr>
            <w:tcW w:w="4014" w:type="dxa"/>
            <w:gridSpan w:val="3"/>
            <w:shd w:val="clear" w:color="auto" w:fill="F2F2F2" w:themeFill="background1" w:themeFillShade="F2"/>
            <w:noWrap/>
          </w:tcPr>
          <w:p w14:paraId="5C4C24B7" w14:textId="77777777" w:rsidR="0067501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Géotechnique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70297B0F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0262F4F3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295BC38E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354F0E15" w14:textId="77777777" w:rsidTr="00A6269A">
        <w:trPr>
          <w:trHeight w:val="124"/>
        </w:trPr>
        <w:tc>
          <w:tcPr>
            <w:tcW w:w="4014" w:type="dxa"/>
            <w:gridSpan w:val="3"/>
            <w:shd w:val="clear" w:color="auto" w:fill="F2F2F2" w:themeFill="background1" w:themeFillShade="F2"/>
            <w:noWrap/>
          </w:tcPr>
          <w:p w14:paraId="37842ECA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Hydrologique/hydraulique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6503C988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5D57518D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79E084AE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6093CCAE" w14:textId="77777777" w:rsidTr="00A6269A">
        <w:trPr>
          <w:trHeight w:val="124"/>
        </w:trPr>
        <w:tc>
          <w:tcPr>
            <w:tcW w:w="4014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  <w:noWrap/>
          </w:tcPr>
          <w:p w14:paraId="34DC13AC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EIES / Notice EIES</w:t>
            </w:r>
          </w:p>
        </w:tc>
        <w:tc>
          <w:tcPr>
            <w:tcW w:w="2082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79EB715E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586912B7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51FFE227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06F5A505" w14:textId="77777777" w:rsidTr="00A6269A">
        <w:trPr>
          <w:trHeight w:val="124"/>
        </w:trPr>
        <w:tc>
          <w:tcPr>
            <w:tcW w:w="4014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</w:tcPr>
          <w:p w14:paraId="2120193D" w14:textId="77777777" w:rsidR="0067501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774ED75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BC69978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5CFA3CA6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596B7569" w14:textId="77777777" w:rsidTr="00A6269A">
        <w:trPr>
          <w:trHeight w:val="2687"/>
        </w:trPr>
        <w:tc>
          <w:tcPr>
            <w:tcW w:w="10910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18C855D5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973152">
              <w:rPr>
                <w:b/>
                <w:bCs/>
                <w:sz w:val="20"/>
                <w:szCs w:val="20"/>
                <w:lang w:eastAsia="fr-FR"/>
              </w:rPr>
              <w:lastRenderedPageBreak/>
              <w:t>Avancement des travaux/ prévisions :</w:t>
            </w:r>
          </w:p>
          <w:p w14:paraId="526014D4" w14:textId="374A58CB" w:rsidR="005A734E" w:rsidRDefault="005A734E" w:rsidP="005A734E">
            <w:pPr>
              <w:rPr>
                <w:color w:val="000000" w:themeColor="text1"/>
                <w:sz w:val="20"/>
                <w:szCs w:val="20"/>
                <w:lang w:eastAsia="fr-FR"/>
              </w:rPr>
            </w:pPr>
          </w:p>
          <w:p w14:paraId="3CBA81A0" w14:textId="77777777" w:rsidR="00885A6C" w:rsidRDefault="00885A6C" w:rsidP="00885A6C">
            <w:pPr>
              <w:rPr>
                <w:b/>
                <w:bCs/>
                <w:color w:val="C00000"/>
                <w:sz w:val="20"/>
                <w:szCs w:val="20"/>
                <w:lang w:eastAsia="fr-FR"/>
              </w:rPr>
            </w:pPr>
            <w:r>
              <w:rPr>
                <w:b/>
                <w:bCs/>
                <w:color w:val="C00000"/>
                <w:sz w:val="20"/>
                <w:szCs w:val="20"/>
                <w:lang w:eastAsia="fr-FR"/>
              </w:rPr>
              <w:t>Réalisé S8</w:t>
            </w:r>
            <w:r w:rsidRPr="002D4ABB">
              <w:rPr>
                <w:b/>
                <w:bCs/>
                <w:color w:val="C00000"/>
                <w:sz w:val="20"/>
                <w:szCs w:val="20"/>
                <w:lang w:eastAsia="fr-FR"/>
              </w:rPr>
              <w:t xml:space="preserve"> –</w:t>
            </w:r>
            <w:r>
              <w:rPr>
                <w:b/>
                <w:bCs/>
                <w:color w:val="C00000"/>
                <w:sz w:val="20"/>
                <w:szCs w:val="20"/>
                <w:lang w:eastAsia="fr-FR"/>
              </w:rPr>
              <w:t xml:space="preserve"> </w:t>
            </w:r>
          </w:p>
          <w:p w14:paraId="5A0BAFEA" w14:textId="77777777" w:rsidR="00885A6C" w:rsidRDefault="00885A6C" w:rsidP="00885A6C">
            <w:pPr>
              <w:rPr>
                <w:b/>
                <w:bCs/>
                <w:color w:val="C00000"/>
                <w:sz w:val="20"/>
                <w:szCs w:val="20"/>
                <w:lang w:eastAsia="fr-FR"/>
              </w:rPr>
            </w:pPr>
          </w:p>
          <w:p w14:paraId="0D688737" w14:textId="77777777" w:rsidR="00885A6C" w:rsidRPr="00DC1A7A" w:rsidRDefault="00885A6C" w:rsidP="00885A6C">
            <w:pPr>
              <w:rPr>
                <w:sz w:val="20"/>
                <w:szCs w:val="20"/>
                <w:lang w:eastAsia="fr-FR"/>
              </w:rPr>
            </w:pPr>
            <w:r>
              <w:rPr>
                <w:b/>
                <w:bCs/>
                <w:color w:val="C00000"/>
                <w:sz w:val="20"/>
                <w:szCs w:val="20"/>
                <w:lang w:eastAsia="fr-FR"/>
              </w:rPr>
              <w:t xml:space="preserve">     </w:t>
            </w:r>
            <w:r w:rsidRPr="00DC1A7A">
              <w:rPr>
                <w:sz w:val="20"/>
                <w:szCs w:val="20"/>
                <w:lang w:eastAsia="fr-FR"/>
              </w:rPr>
              <w:t>TRAVAUX PREPARATOIRES</w:t>
            </w:r>
          </w:p>
          <w:p w14:paraId="7E180F56" w14:textId="77777777" w:rsidR="00885A6C" w:rsidRDefault="00885A6C" w:rsidP="00885A6C">
            <w:pPr>
              <w:pStyle w:val="Paragraphedeliste"/>
              <w:numPr>
                <w:ilvl w:val="0"/>
                <w:numId w:val="3"/>
              </w:numPr>
              <w:rPr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color w:val="000000" w:themeColor="text1"/>
                <w:sz w:val="20"/>
                <w:szCs w:val="20"/>
                <w:lang w:eastAsia="fr-FR"/>
              </w:rPr>
              <w:t xml:space="preserve">Aménagement de la plateforme de la base vie (zone 2) </w:t>
            </w:r>
            <w:r>
              <w:rPr>
                <w:bCs/>
                <w:sz w:val="20"/>
                <w:szCs w:val="20"/>
                <w:lang w:eastAsia="fr-FR"/>
              </w:rPr>
              <w:t xml:space="preserve">– </w:t>
            </w:r>
            <w:r>
              <w:rPr>
                <w:bCs/>
                <w:color w:val="0070C0"/>
                <w:sz w:val="20"/>
                <w:szCs w:val="20"/>
                <w:lang w:eastAsia="fr-FR"/>
              </w:rPr>
              <w:t>100%</w:t>
            </w:r>
          </w:p>
          <w:p w14:paraId="7C114595" w14:textId="77777777" w:rsidR="00885A6C" w:rsidRDefault="00885A6C" w:rsidP="00885A6C">
            <w:pPr>
              <w:pStyle w:val="Paragraphedeliste"/>
              <w:numPr>
                <w:ilvl w:val="0"/>
                <w:numId w:val="3"/>
              </w:numPr>
              <w:rPr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color w:val="000000" w:themeColor="text1"/>
                <w:sz w:val="20"/>
                <w:szCs w:val="20"/>
                <w:lang w:eastAsia="fr-FR"/>
              </w:rPr>
              <w:t xml:space="preserve">Début construction de la clôture de la base vie </w:t>
            </w:r>
            <w:r>
              <w:rPr>
                <w:bCs/>
                <w:sz w:val="20"/>
                <w:szCs w:val="20"/>
                <w:lang w:eastAsia="fr-FR"/>
              </w:rPr>
              <w:t xml:space="preserve">– </w:t>
            </w:r>
            <w:r>
              <w:rPr>
                <w:bCs/>
                <w:color w:val="0070C0"/>
                <w:sz w:val="20"/>
                <w:szCs w:val="20"/>
                <w:lang w:eastAsia="fr-FR"/>
              </w:rPr>
              <w:t>NR</w:t>
            </w:r>
          </w:p>
          <w:p w14:paraId="3DA76256" w14:textId="77777777" w:rsidR="00885A6C" w:rsidRDefault="00885A6C" w:rsidP="00885A6C">
            <w:pPr>
              <w:pStyle w:val="Paragraphedeliste"/>
              <w:numPr>
                <w:ilvl w:val="0"/>
                <w:numId w:val="3"/>
              </w:numPr>
              <w:rPr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color w:val="000000" w:themeColor="text1"/>
                <w:sz w:val="20"/>
                <w:szCs w:val="20"/>
                <w:lang w:eastAsia="fr-FR"/>
              </w:rPr>
              <w:t xml:space="preserve">Plan d’installation de chantier </w:t>
            </w:r>
            <w:r>
              <w:rPr>
                <w:bCs/>
                <w:sz w:val="20"/>
                <w:szCs w:val="20"/>
                <w:lang w:eastAsia="fr-FR"/>
              </w:rPr>
              <w:t xml:space="preserve">– </w:t>
            </w:r>
            <w:r>
              <w:rPr>
                <w:bCs/>
                <w:color w:val="0070C0"/>
                <w:sz w:val="20"/>
                <w:szCs w:val="20"/>
                <w:lang w:eastAsia="fr-FR"/>
              </w:rPr>
              <w:t>100%</w:t>
            </w:r>
          </w:p>
          <w:p w14:paraId="597444CC" w14:textId="77777777" w:rsidR="00885A6C" w:rsidRPr="008B0B02" w:rsidRDefault="00885A6C" w:rsidP="00885A6C">
            <w:pPr>
              <w:pStyle w:val="Paragraphedeliste"/>
              <w:numPr>
                <w:ilvl w:val="0"/>
                <w:numId w:val="3"/>
              </w:numPr>
              <w:rPr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color w:val="000000" w:themeColor="text1"/>
                <w:sz w:val="20"/>
                <w:szCs w:val="20"/>
                <w:lang w:eastAsia="fr-FR"/>
              </w:rPr>
              <w:t xml:space="preserve">Mobilisation des engins : 1 niveleuse / 1 compacteur 15T / 1 compacteur 90 </w:t>
            </w:r>
            <w:r>
              <w:rPr>
                <w:bCs/>
                <w:sz w:val="20"/>
                <w:szCs w:val="20"/>
                <w:lang w:eastAsia="fr-FR"/>
              </w:rPr>
              <w:t xml:space="preserve">– </w:t>
            </w:r>
            <w:r>
              <w:rPr>
                <w:bCs/>
                <w:color w:val="0070C0"/>
                <w:sz w:val="20"/>
                <w:szCs w:val="20"/>
                <w:lang w:eastAsia="fr-FR"/>
              </w:rPr>
              <w:t xml:space="preserve">1 compacteur 15T qui vient du JB </w:t>
            </w:r>
          </w:p>
          <w:p w14:paraId="5C8031DB" w14:textId="77777777" w:rsidR="00885A6C" w:rsidRDefault="00885A6C" w:rsidP="00885A6C">
            <w:pPr>
              <w:pStyle w:val="Paragraphedeliste"/>
              <w:numPr>
                <w:ilvl w:val="0"/>
                <w:numId w:val="3"/>
              </w:numPr>
              <w:rPr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color w:val="000000" w:themeColor="text1"/>
                <w:sz w:val="20"/>
                <w:szCs w:val="20"/>
                <w:lang w:eastAsia="fr-FR"/>
              </w:rPr>
              <w:t xml:space="preserve">Validation de la polygonale en interne </w:t>
            </w:r>
            <w:r>
              <w:rPr>
                <w:bCs/>
                <w:sz w:val="20"/>
                <w:szCs w:val="20"/>
                <w:lang w:eastAsia="fr-FR"/>
              </w:rPr>
              <w:t xml:space="preserve">– </w:t>
            </w:r>
            <w:r>
              <w:rPr>
                <w:bCs/>
                <w:color w:val="0070C0"/>
                <w:sz w:val="20"/>
                <w:szCs w:val="20"/>
                <w:lang w:eastAsia="fr-FR"/>
              </w:rPr>
              <w:t>100%</w:t>
            </w:r>
          </w:p>
          <w:p w14:paraId="3D05800A" w14:textId="77777777" w:rsidR="00885A6C" w:rsidRDefault="00885A6C" w:rsidP="00885A6C">
            <w:pPr>
              <w:pStyle w:val="Paragraphedeliste"/>
              <w:numPr>
                <w:ilvl w:val="0"/>
                <w:numId w:val="3"/>
              </w:numPr>
              <w:rPr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color w:val="000000" w:themeColor="text1"/>
                <w:sz w:val="20"/>
                <w:szCs w:val="20"/>
                <w:lang w:eastAsia="fr-FR"/>
              </w:rPr>
              <w:t xml:space="preserve">Sondage du sol en place des pénétrantes 6,5,4,3 par le labo </w:t>
            </w:r>
            <w:r>
              <w:rPr>
                <w:bCs/>
                <w:sz w:val="20"/>
                <w:szCs w:val="20"/>
                <w:lang w:eastAsia="fr-FR"/>
              </w:rPr>
              <w:t xml:space="preserve">– </w:t>
            </w:r>
            <w:r>
              <w:rPr>
                <w:bCs/>
                <w:color w:val="0070C0"/>
                <w:sz w:val="20"/>
                <w:szCs w:val="20"/>
                <w:lang w:eastAsia="fr-FR"/>
              </w:rPr>
              <w:t>100%</w:t>
            </w:r>
          </w:p>
          <w:p w14:paraId="170DE58A" w14:textId="77777777" w:rsidR="00885A6C" w:rsidRDefault="00885A6C" w:rsidP="00885A6C">
            <w:pPr>
              <w:pStyle w:val="Paragraphedeliste"/>
              <w:numPr>
                <w:ilvl w:val="0"/>
                <w:numId w:val="3"/>
              </w:numPr>
              <w:rPr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color w:val="000000" w:themeColor="text1"/>
                <w:sz w:val="20"/>
                <w:szCs w:val="20"/>
                <w:lang w:eastAsia="fr-FR"/>
              </w:rPr>
              <w:t xml:space="preserve">Lancer études hydrauliques et hydrologiques </w:t>
            </w:r>
            <w:r>
              <w:rPr>
                <w:bCs/>
                <w:sz w:val="20"/>
                <w:szCs w:val="20"/>
                <w:lang w:eastAsia="fr-FR"/>
              </w:rPr>
              <w:t xml:space="preserve">– </w:t>
            </w:r>
            <w:r>
              <w:rPr>
                <w:bCs/>
                <w:color w:val="0070C0"/>
                <w:sz w:val="20"/>
                <w:szCs w:val="20"/>
                <w:lang w:eastAsia="fr-FR"/>
              </w:rPr>
              <w:t>100%</w:t>
            </w:r>
          </w:p>
          <w:p w14:paraId="0B2B93D0" w14:textId="77777777" w:rsidR="00885A6C" w:rsidRDefault="00885A6C" w:rsidP="00885A6C">
            <w:pPr>
              <w:rPr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color w:val="000000" w:themeColor="text1"/>
                <w:sz w:val="20"/>
                <w:szCs w:val="20"/>
                <w:lang w:eastAsia="fr-FR"/>
              </w:rPr>
              <w:t xml:space="preserve">    </w:t>
            </w:r>
          </w:p>
          <w:p w14:paraId="21D23A47" w14:textId="77777777" w:rsidR="00885A6C" w:rsidRPr="00F46E9B" w:rsidRDefault="00885A6C" w:rsidP="00885A6C">
            <w:pPr>
              <w:rPr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color w:val="000000" w:themeColor="text1"/>
                <w:sz w:val="20"/>
                <w:szCs w:val="20"/>
                <w:lang w:eastAsia="fr-FR"/>
              </w:rPr>
              <w:t xml:space="preserve">    DORSALE</w:t>
            </w:r>
          </w:p>
          <w:p w14:paraId="1912739D" w14:textId="77777777" w:rsidR="00885A6C" w:rsidRDefault="00885A6C" w:rsidP="00885A6C">
            <w:pPr>
              <w:pStyle w:val="Paragraphedeliste"/>
              <w:numPr>
                <w:ilvl w:val="0"/>
                <w:numId w:val="3"/>
              </w:numPr>
              <w:rPr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color w:val="000000" w:themeColor="text1"/>
                <w:sz w:val="20"/>
                <w:szCs w:val="20"/>
                <w:lang w:eastAsia="fr-FR"/>
              </w:rPr>
              <w:t xml:space="preserve">Nettoyage générale de l’emprise de la dorsale </w:t>
            </w:r>
            <w:r>
              <w:rPr>
                <w:bCs/>
                <w:sz w:val="20"/>
                <w:szCs w:val="20"/>
                <w:lang w:eastAsia="fr-FR"/>
              </w:rPr>
              <w:t xml:space="preserve">– </w:t>
            </w:r>
            <w:r>
              <w:rPr>
                <w:bCs/>
                <w:color w:val="0070C0"/>
                <w:sz w:val="20"/>
                <w:szCs w:val="20"/>
                <w:lang w:eastAsia="fr-FR"/>
              </w:rPr>
              <w:t>NR</w:t>
            </w:r>
          </w:p>
          <w:p w14:paraId="73E9FBE3" w14:textId="77777777" w:rsidR="00885A6C" w:rsidRDefault="00885A6C" w:rsidP="00885A6C">
            <w:pPr>
              <w:pStyle w:val="Paragraphedeliste"/>
              <w:numPr>
                <w:ilvl w:val="0"/>
                <w:numId w:val="3"/>
              </w:numPr>
              <w:rPr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color w:val="000000" w:themeColor="text1"/>
                <w:sz w:val="20"/>
                <w:szCs w:val="20"/>
                <w:lang w:eastAsia="fr-FR"/>
              </w:rPr>
              <w:t xml:space="preserve">Identification des poteaux et compteurs d’eau SEEG et </w:t>
            </w:r>
            <w:proofErr w:type="spellStart"/>
            <w:r>
              <w:rPr>
                <w:color w:val="000000" w:themeColor="text1"/>
                <w:sz w:val="20"/>
                <w:szCs w:val="20"/>
                <w:lang w:eastAsia="fr-FR"/>
              </w:rPr>
              <w:t>Sinohydro</w:t>
            </w:r>
            <w:proofErr w:type="spellEnd"/>
            <w:r>
              <w:rPr>
                <w:color w:val="000000" w:themeColor="text1"/>
                <w:sz w:val="20"/>
                <w:szCs w:val="20"/>
                <w:lang w:eastAsia="fr-FR"/>
              </w:rPr>
              <w:t xml:space="preserve"> </w:t>
            </w:r>
            <w:r>
              <w:rPr>
                <w:bCs/>
                <w:sz w:val="20"/>
                <w:szCs w:val="20"/>
                <w:lang w:eastAsia="fr-FR"/>
              </w:rPr>
              <w:t xml:space="preserve">– </w:t>
            </w:r>
            <w:r>
              <w:rPr>
                <w:bCs/>
                <w:color w:val="0070C0"/>
                <w:sz w:val="20"/>
                <w:szCs w:val="20"/>
                <w:lang w:eastAsia="fr-FR"/>
              </w:rPr>
              <w:t>100%</w:t>
            </w:r>
          </w:p>
          <w:p w14:paraId="727139F5" w14:textId="77777777" w:rsidR="00885A6C" w:rsidRDefault="00885A6C" w:rsidP="00885A6C">
            <w:pPr>
              <w:rPr>
                <w:color w:val="000000" w:themeColor="text1"/>
                <w:sz w:val="20"/>
                <w:szCs w:val="20"/>
                <w:lang w:eastAsia="fr-FR"/>
              </w:rPr>
            </w:pPr>
          </w:p>
          <w:p w14:paraId="7CC96E00" w14:textId="77777777" w:rsidR="00885A6C" w:rsidRPr="00F46E9B" w:rsidRDefault="00885A6C" w:rsidP="00885A6C">
            <w:pPr>
              <w:rPr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color w:val="000000" w:themeColor="text1"/>
                <w:sz w:val="20"/>
                <w:szCs w:val="20"/>
                <w:lang w:eastAsia="fr-FR"/>
              </w:rPr>
              <w:t xml:space="preserve">    PENETRANTES</w:t>
            </w:r>
          </w:p>
          <w:p w14:paraId="568DFBE5" w14:textId="77777777" w:rsidR="00885A6C" w:rsidRDefault="00885A6C" w:rsidP="00885A6C">
            <w:pPr>
              <w:pStyle w:val="Paragraphedeliste"/>
              <w:numPr>
                <w:ilvl w:val="0"/>
                <w:numId w:val="3"/>
              </w:numPr>
              <w:rPr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color w:val="000000" w:themeColor="text1"/>
                <w:sz w:val="20"/>
                <w:szCs w:val="20"/>
                <w:lang w:eastAsia="fr-FR"/>
              </w:rPr>
              <w:t xml:space="preserve">Nettoyage générale des pénétrantes 6,5,4,3 et 2 </w:t>
            </w:r>
            <w:r>
              <w:rPr>
                <w:bCs/>
                <w:sz w:val="20"/>
                <w:szCs w:val="20"/>
                <w:lang w:eastAsia="fr-FR"/>
              </w:rPr>
              <w:t xml:space="preserve">– </w:t>
            </w:r>
            <w:r>
              <w:rPr>
                <w:bCs/>
                <w:color w:val="0070C0"/>
                <w:sz w:val="20"/>
                <w:szCs w:val="20"/>
                <w:lang w:eastAsia="fr-FR"/>
              </w:rPr>
              <w:t>NR</w:t>
            </w:r>
          </w:p>
          <w:p w14:paraId="200570D0" w14:textId="77777777" w:rsidR="00885A6C" w:rsidRDefault="00885A6C" w:rsidP="00885A6C">
            <w:pPr>
              <w:pStyle w:val="Paragraphedeliste"/>
              <w:numPr>
                <w:ilvl w:val="0"/>
                <w:numId w:val="3"/>
              </w:numPr>
              <w:rPr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color w:val="000000" w:themeColor="text1"/>
                <w:sz w:val="20"/>
                <w:szCs w:val="20"/>
                <w:lang w:eastAsia="fr-FR"/>
              </w:rPr>
              <w:t xml:space="preserve">Identification des poteaux et compteurs d’eau SEEG et </w:t>
            </w:r>
            <w:proofErr w:type="spellStart"/>
            <w:r>
              <w:rPr>
                <w:color w:val="000000" w:themeColor="text1"/>
                <w:sz w:val="20"/>
                <w:szCs w:val="20"/>
                <w:lang w:eastAsia="fr-FR"/>
              </w:rPr>
              <w:t>Sinohydro</w:t>
            </w:r>
            <w:proofErr w:type="spellEnd"/>
            <w:r>
              <w:rPr>
                <w:color w:val="000000" w:themeColor="text1"/>
                <w:sz w:val="20"/>
                <w:szCs w:val="20"/>
                <w:lang w:eastAsia="fr-FR"/>
              </w:rPr>
              <w:t xml:space="preserve"> </w:t>
            </w:r>
            <w:r>
              <w:rPr>
                <w:bCs/>
                <w:sz w:val="20"/>
                <w:szCs w:val="20"/>
                <w:lang w:eastAsia="fr-FR"/>
              </w:rPr>
              <w:t xml:space="preserve">– </w:t>
            </w:r>
            <w:r>
              <w:rPr>
                <w:bCs/>
                <w:color w:val="0070C0"/>
                <w:sz w:val="20"/>
                <w:szCs w:val="20"/>
                <w:lang w:eastAsia="fr-FR"/>
              </w:rPr>
              <w:t>100%</w:t>
            </w:r>
          </w:p>
          <w:p w14:paraId="0BC58F44" w14:textId="77777777" w:rsidR="00885A6C" w:rsidRDefault="00885A6C" w:rsidP="00885A6C">
            <w:pPr>
              <w:pStyle w:val="Paragraphedeliste"/>
              <w:ind w:left="1080"/>
              <w:rPr>
                <w:color w:val="000000" w:themeColor="text1"/>
                <w:sz w:val="20"/>
                <w:szCs w:val="20"/>
                <w:lang w:eastAsia="fr-FR"/>
              </w:rPr>
            </w:pPr>
          </w:p>
          <w:p w14:paraId="3515E3EB" w14:textId="77777777" w:rsidR="00885A6C" w:rsidRDefault="00885A6C" w:rsidP="00885A6C">
            <w:pPr>
              <w:rPr>
                <w:b/>
                <w:bCs/>
                <w:color w:val="C00000"/>
                <w:sz w:val="20"/>
                <w:szCs w:val="20"/>
                <w:lang w:eastAsia="fr-FR"/>
              </w:rPr>
            </w:pPr>
            <w:r>
              <w:rPr>
                <w:b/>
                <w:bCs/>
                <w:color w:val="C00000"/>
                <w:sz w:val="20"/>
                <w:szCs w:val="20"/>
                <w:lang w:eastAsia="fr-FR"/>
              </w:rPr>
              <w:t>Prévu S9</w:t>
            </w:r>
            <w:r w:rsidRPr="002D4ABB">
              <w:rPr>
                <w:b/>
                <w:bCs/>
                <w:color w:val="C00000"/>
                <w:sz w:val="20"/>
                <w:szCs w:val="20"/>
                <w:lang w:eastAsia="fr-FR"/>
              </w:rPr>
              <w:t xml:space="preserve"> –</w:t>
            </w:r>
            <w:r>
              <w:rPr>
                <w:b/>
                <w:bCs/>
                <w:color w:val="C00000"/>
                <w:sz w:val="20"/>
                <w:szCs w:val="20"/>
                <w:lang w:eastAsia="fr-FR"/>
              </w:rPr>
              <w:t xml:space="preserve"> </w:t>
            </w:r>
          </w:p>
          <w:p w14:paraId="23D57B66" w14:textId="77777777" w:rsidR="00885A6C" w:rsidRDefault="00885A6C" w:rsidP="00885A6C">
            <w:pPr>
              <w:rPr>
                <w:b/>
                <w:bCs/>
                <w:color w:val="C00000"/>
                <w:sz w:val="20"/>
                <w:szCs w:val="20"/>
                <w:lang w:eastAsia="fr-FR"/>
              </w:rPr>
            </w:pPr>
          </w:p>
          <w:p w14:paraId="4FEBC767" w14:textId="77777777" w:rsidR="00885A6C" w:rsidRPr="00DC1A7A" w:rsidRDefault="00885A6C" w:rsidP="00885A6C">
            <w:pPr>
              <w:rPr>
                <w:sz w:val="20"/>
                <w:szCs w:val="20"/>
                <w:lang w:eastAsia="fr-FR"/>
              </w:rPr>
            </w:pPr>
            <w:r>
              <w:rPr>
                <w:b/>
                <w:bCs/>
                <w:color w:val="C00000"/>
                <w:sz w:val="20"/>
                <w:szCs w:val="20"/>
                <w:lang w:eastAsia="fr-FR"/>
              </w:rPr>
              <w:t xml:space="preserve">     </w:t>
            </w:r>
            <w:r w:rsidRPr="00DC1A7A">
              <w:rPr>
                <w:sz w:val="20"/>
                <w:szCs w:val="20"/>
                <w:lang w:eastAsia="fr-FR"/>
              </w:rPr>
              <w:t>TRAVAUX PREPARATOIRES</w:t>
            </w:r>
          </w:p>
          <w:p w14:paraId="234DA1F9" w14:textId="77777777" w:rsidR="00885A6C" w:rsidRDefault="00885A6C" w:rsidP="00885A6C">
            <w:pPr>
              <w:pStyle w:val="Paragraphedeliste"/>
              <w:numPr>
                <w:ilvl w:val="0"/>
                <w:numId w:val="3"/>
              </w:numPr>
              <w:rPr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color w:val="000000" w:themeColor="text1"/>
                <w:sz w:val="20"/>
                <w:szCs w:val="20"/>
                <w:lang w:eastAsia="fr-FR"/>
              </w:rPr>
              <w:t xml:space="preserve">Début construction de la clôture de la base vie </w:t>
            </w:r>
          </w:p>
          <w:p w14:paraId="744B81FB" w14:textId="77777777" w:rsidR="00885A6C" w:rsidRPr="008B0B02" w:rsidRDefault="00885A6C" w:rsidP="00885A6C">
            <w:pPr>
              <w:pStyle w:val="Paragraphedeliste"/>
              <w:numPr>
                <w:ilvl w:val="0"/>
                <w:numId w:val="3"/>
              </w:numPr>
              <w:rPr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color w:val="000000" w:themeColor="text1"/>
                <w:sz w:val="20"/>
                <w:szCs w:val="20"/>
                <w:lang w:eastAsia="fr-FR"/>
              </w:rPr>
              <w:t xml:space="preserve">Mobilisation des engins : 1 compacteur 15T </w:t>
            </w:r>
          </w:p>
          <w:p w14:paraId="0FC660B0" w14:textId="77777777" w:rsidR="00885A6C" w:rsidRPr="00981681" w:rsidRDefault="00885A6C" w:rsidP="00885A6C">
            <w:pPr>
              <w:pStyle w:val="Paragraphedeliste"/>
              <w:numPr>
                <w:ilvl w:val="0"/>
                <w:numId w:val="3"/>
              </w:numPr>
              <w:rPr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color w:val="000000" w:themeColor="text1"/>
                <w:sz w:val="20"/>
                <w:szCs w:val="20"/>
                <w:lang w:eastAsia="fr-FR"/>
              </w:rPr>
              <w:t>Validation de la polygonale avec le MTPC</w:t>
            </w:r>
          </w:p>
          <w:p w14:paraId="487805FF" w14:textId="77777777" w:rsidR="00885A6C" w:rsidRPr="00C75794" w:rsidRDefault="00885A6C" w:rsidP="00885A6C">
            <w:pPr>
              <w:pStyle w:val="Paragraphedeliste"/>
              <w:numPr>
                <w:ilvl w:val="0"/>
                <w:numId w:val="3"/>
              </w:numPr>
              <w:rPr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color w:val="000000" w:themeColor="text1"/>
                <w:sz w:val="20"/>
                <w:szCs w:val="20"/>
                <w:lang w:eastAsia="fr-FR"/>
              </w:rPr>
              <w:t>Continuité études hydrauliques et hydrologiques</w:t>
            </w:r>
          </w:p>
          <w:p w14:paraId="3F8ADB1B" w14:textId="77777777" w:rsidR="00885A6C" w:rsidRDefault="00885A6C" w:rsidP="00885A6C">
            <w:pPr>
              <w:rPr>
                <w:color w:val="000000" w:themeColor="text1"/>
                <w:sz w:val="20"/>
                <w:szCs w:val="20"/>
                <w:lang w:eastAsia="fr-FR"/>
              </w:rPr>
            </w:pPr>
          </w:p>
          <w:p w14:paraId="4D0481FC" w14:textId="77777777" w:rsidR="00885A6C" w:rsidRPr="00F46E9B" w:rsidRDefault="00885A6C" w:rsidP="00885A6C">
            <w:pPr>
              <w:rPr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color w:val="000000" w:themeColor="text1"/>
                <w:sz w:val="20"/>
                <w:szCs w:val="20"/>
                <w:lang w:eastAsia="fr-FR"/>
              </w:rPr>
              <w:t xml:space="preserve">    PENETRANTES</w:t>
            </w:r>
          </w:p>
          <w:p w14:paraId="40FB7EF5" w14:textId="77777777" w:rsidR="00885A6C" w:rsidRDefault="00885A6C" w:rsidP="00885A6C">
            <w:pPr>
              <w:pStyle w:val="Paragraphedeliste"/>
              <w:numPr>
                <w:ilvl w:val="0"/>
                <w:numId w:val="3"/>
              </w:numPr>
              <w:rPr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color w:val="000000" w:themeColor="text1"/>
                <w:sz w:val="20"/>
                <w:szCs w:val="20"/>
                <w:lang w:eastAsia="fr-FR"/>
              </w:rPr>
              <w:t>Nettoyage des pénétrantes 9 et 6</w:t>
            </w:r>
          </w:p>
          <w:p w14:paraId="0B4251C0" w14:textId="77777777" w:rsidR="00885A6C" w:rsidRPr="00C75794" w:rsidRDefault="00885A6C" w:rsidP="00885A6C">
            <w:pPr>
              <w:pStyle w:val="Paragraphedeliste"/>
              <w:numPr>
                <w:ilvl w:val="0"/>
                <w:numId w:val="3"/>
              </w:numPr>
              <w:rPr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color w:val="000000" w:themeColor="text1"/>
                <w:sz w:val="20"/>
                <w:szCs w:val="20"/>
                <w:lang w:eastAsia="fr-FR"/>
              </w:rPr>
              <w:t xml:space="preserve">Implantation d’axes des caniveaux </w:t>
            </w:r>
          </w:p>
          <w:p w14:paraId="3FE50DAD" w14:textId="77777777" w:rsidR="00E65B09" w:rsidRDefault="00E65B09" w:rsidP="00E65B09">
            <w:pPr>
              <w:pStyle w:val="Paragraphedeliste"/>
              <w:ind w:left="1080"/>
              <w:rPr>
                <w:color w:val="000000" w:themeColor="text1"/>
                <w:sz w:val="20"/>
                <w:szCs w:val="20"/>
                <w:lang w:eastAsia="fr-FR"/>
              </w:rPr>
            </w:pPr>
          </w:p>
          <w:p w14:paraId="3A3D423B" w14:textId="42625E81" w:rsidR="005A734E" w:rsidRPr="005A734E" w:rsidRDefault="005A734E" w:rsidP="005A734E">
            <w:pPr>
              <w:rPr>
                <w:color w:val="000000" w:themeColor="text1"/>
                <w:sz w:val="20"/>
                <w:szCs w:val="20"/>
                <w:lang w:eastAsia="fr-FR"/>
              </w:rPr>
            </w:pPr>
          </w:p>
          <w:p w14:paraId="3848BC45" w14:textId="061FFAB6" w:rsidR="009354B9" w:rsidRPr="009354B9" w:rsidRDefault="009354B9" w:rsidP="009354B9">
            <w:pPr>
              <w:tabs>
                <w:tab w:val="left" w:pos="1200"/>
              </w:tabs>
              <w:rPr>
                <w:sz w:val="20"/>
                <w:szCs w:val="20"/>
                <w:lang w:eastAsia="fr-FR"/>
              </w:rPr>
            </w:pPr>
          </w:p>
        </w:tc>
      </w:tr>
    </w:tbl>
    <w:p w14:paraId="6D360FEA" w14:textId="77777777" w:rsidR="0067501C" w:rsidRDefault="0067501C" w:rsidP="00805466">
      <w:pPr>
        <w:pStyle w:val="Pieddepage"/>
        <w:tabs>
          <w:tab w:val="clear" w:pos="4320"/>
          <w:tab w:val="clear" w:pos="8640"/>
        </w:tabs>
        <w:rPr>
          <w:b/>
          <w:u w:val="single"/>
        </w:rPr>
      </w:pPr>
    </w:p>
    <w:tbl>
      <w:tblPr>
        <w:tblStyle w:val="Grilledutableau"/>
        <w:tblW w:w="1091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985"/>
        <w:gridCol w:w="1985"/>
        <w:gridCol w:w="44"/>
        <w:gridCol w:w="2082"/>
        <w:gridCol w:w="2410"/>
        <w:gridCol w:w="2404"/>
      </w:tblGrid>
      <w:tr w:rsidR="0067501C" w:rsidRPr="00BB5894" w14:paraId="1C14F8EF" w14:textId="77777777" w:rsidTr="00C91E36">
        <w:trPr>
          <w:trHeight w:val="340"/>
        </w:trPr>
        <w:tc>
          <w:tcPr>
            <w:tcW w:w="10910" w:type="dxa"/>
            <w:gridSpan w:val="6"/>
            <w:noWrap/>
            <w:hideMark/>
          </w:tcPr>
          <w:p w14:paraId="070313A3" w14:textId="77777777" w:rsidR="0067501C" w:rsidRPr="00BB5894" w:rsidRDefault="0067501C" w:rsidP="000366A5">
            <w:pPr>
              <w:jc w:val="center"/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eastAsia="fr-FR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color w:val="000000"/>
                <w:sz w:val="22"/>
                <w:szCs w:val="22"/>
                <w:lang w:eastAsia="fr-FR"/>
              </w:rPr>
              <w:t>AFFAIRES</w:t>
            </w:r>
          </w:p>
        </w:tc>
      </w:tr>
      <w:tr w:rsidR="0067501C" w:rsidRPr="00AA2BBC" w14:paraId="3EE4C763" w14:textId="77777777" w:rsidTr="00C91E36">
        <w:trPr>
          <w:trHeight w:val="124"/>
        </w:trPr>
        <w:tc>
          <w:tcPr>
            <w:tcW w:w="10910" w:type="dxa"/>
            <w:gridSpan w:val="6"/>
            <w:tcBorders>
              <w:bottom w:val="single" w:sz="4" w:space="0" w:color="auto"/>
            </w:tcBorders>
            <w:shd w:val="clear" w:color="auto" w:fill="92CDDC" w:themeFill="accent5" w:themeFillTint="99"/>
            <w:noWrap/>
          </w:tcPr>
          <w:p w14:paraId="6B9E9C73" w14:textId="3B17A80C" w:rsidR="0067501C" w:rsidRPr="001F5370" w:rsidRDefault="001466E4" w:rsidP="000366A5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>
              <w:rPr>
                <w:b/>
                <w:bCs/>
                <w:color w:val="C00000"/>
              </w:rPr>
              <w:t>Conducteur de travaux</w:t>
            </w:r>
            <w:r w:rsidR="00A3794F">
              <w:rPr>
                <w:b/>
                <w:bCs/>
                <w:color w:val="C00000"/>
              </w:rPr>
              <w:t xml:space="preserve"> : </w:t>
            </w:r>
            <w:r>
              <w:rPr>
                <w:b/>
                <w:bCs/>
                <w:color w:val="C00000"/>
              </w:rPr>
              <w:t>Xavier NGUEMA</w:t>
            </w:r>
          </w:p>
        </w:tc>
      </w:tr>
      <w:tr w:rsidR="0067501C" w:rsidRPr="00AA2BBC" w14:paraId="4316934D" w14:textId="77777777" w:rsidTr="00C91E36">
        <w:trPr>
          <w:trHeight w:val="124"/>
        </w:trPr>
        <w:tc>
          <w:tcPr>
            <w:tcW w:w="10910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50721182" w14:textId="1596AC67" w:rsidR="0067501C" w:rsidRPr="0067501C" w:rsidRDefault="0067501C">
            <w:pPr>
              <w:pStyle w:val="Paragraphedeliste"/>
              <w:numPr>
                <w:ilvl w:val="0"/>
                <w:numId w:val="4"/>
              </w:numPr>
              <w:rPr>
                <w:b/>
                <w:bCs/>
                <w:color w:val="002060"/>
                <w:sz w:val="20"/>
                <w:szCs w:val="20"/>
                <w:lang w:eastAsia="fr-FR"/>
              </w:rPr>
            </w:pPr>
            <w:r w:rsidRPr="0067501C">
              <w:rPr>
                <w:b/>
                <w:bCs/>
                <w:color w:val="002060"/>
                <w:sz w:val="20"/>
                <w:szCs w:val="20"/>
              </w:rPr>
              <w:t>Marché N°91/MTPC/SG/2025_Aménagement de la voie Bel-Air</w:t>
            </w:r>
            <w:r w:rsidRPr="0067501C">
              <w:rPr>
                <w:b/>
                <w:bCs/>
                <w:color w:val="002060"/>
                <w:sz w:val="20"/>
                <w:szCs w:val="20"/>
                <w:lang w:eastAsia="fr-FR"/>
              </w:rPr>
              <w:t xml:space="preserve"> </w:t>
            </w:r>
          </w:p>
        </w:tc>
      </w:tr>
      <w:tr w:rsidR="0067501C" w:rsidRPr="00AA2BBC" w14:paraId="7E81741C" w14:textId="77777777" w:rsidTr="00C91E36">
        <w:trPr>
          <w:trHeight w:val="124"/>
        </w:trPr>
        <w:tc>
          <w:tcPr>
            <w:tcW w:w="10910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757D1978" w14:textId="77777777" w:rsidR="00A3794F" w:rsidRDefault="00A3794F" w:rsidP="000366A5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</w:p>
          <w:p w14:paraId="541DBA1A" w14:textId="29D1ECFB" w:rsidR="0067501C" w:rsidRDefault="0067501C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Montant Marché :</w:t>
            </w:r>
            <w:r>
              <w:rPr>
                <w:sz w:val="20"/>
                <w:szCs w:val="20"/>
                <w:lang w:eastAsia="fr-FR"/>
              </w:rPr>
              <w:t> ???  XAF HT</w:t>
            </w:r>
          </w:p>
          <w:p w14:paraId="31CE1C92" w14:textId="1C0AF6DE" w:rsidR="0067501C" w:rsidRDefault="0067501C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Délai :</w:t>
            </w:r>
            <w:r>
              <w:rPr>
                <w:sz w:val="20"/>
                <w:szCs w:val="20"/>
                <w:lang w:eastAsia="fr-FR"/>
              </w:rPr>
              <w:t xml:space="preserve">  mois</w:t>
            </w:r>
          </w:p>
          <w:p w14:paraId="4B2AD472" w14:textId="77777777" w:rsidR="0067501C" w:rsidRPr="001F5370" w:rsidRDefault="0067501C" w:rsidP="000366A5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 xml:space="preserve">Date début : </w:t>
            </w:r>
          </w:p>
          <w:p w14:paraId="4524F739" w14:textId="77777777" w:rsidR="0067501C" w:rsidRDefault="0067501C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Date de fin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</w:p>
          <w:p w14:paraId="362D2F6F" w14:textId="77777777" w:rsidR="0067501C" w:rsidRPr="00AA2BBC" w:rsidRDefault="0067501C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19FC02F6" w14:textId="77777777" w:rsidTr="00C91E36">
        <w:trPr>
          <w:trHeight w:val="124"/>
        </w:trPr>
        <w:tc>
          <w:tcPr>
            <w:tcW w:w="1985" w:type="dxa"/>
            <w:tcBorders>
              <w:top w:val="single" w:sz="4" w:space="0" w:color="auto"/>
            </w:tcBorders>
            <w:shd w:val="clear" w:color="auto" w:fill="F2F2F2" w:themeFill="background1" w:themeFillShade="F2"/>
            <w:noWrap/>
          </w:tcPr>
          <w:p w14:paraId="47505E9E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Mois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714AA465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prévisionnel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57919E17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réalisé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086ACBAC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Ecart</w:t>
            </w:r>
          </w:p>
        </w:tc>
        <w:tc>
          <w:tcPr>
            <w:tcW w:w="2404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04144DDE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Avancement cumulé%</w:t>
            </w:r>
          </w:p>
        </w:tc>
      </w:tr>
      <w:tr w:rsidR="0067501C" w:rsidRPr="00AA2BBC" w14:paraId="0035CF19" w14:textId="77777777" w:rsidTr="00C91E36">
        <w:trPr>
          <w:trHeight w:val="124"/>
        </w:trPr>
        <w:tc>
          <w:tcPr>
            <w:tcW w:w="1985" w:type="dxa"/>
            <w:shd w:val="clear" w:color="auto" w:fill="F2F2F2" w:themeFill="background1" w:themeFillShade="F2"/>
            <w:noWrap/>
          </w:tcPr>
          <w:p w14:paraId="1E1CDFDA" w14:textId="77777777" w:rsidR="0067501C" w:rsidRPr="00AA2BBC" w:rsidRDefault="0067501C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Janv-2026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54C46D36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0E9E813E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71D0EC15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76FDC32F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48B5138D" w14:textId="77777777" w:rsidTr="00C91E36">
        <w:trPr>
          <w:trHeight w:val="124"/>
        </w:trPr>
        <w:tc>
          <w:tcPr>
            <w:tcW w:w="1985" w:type="dxa"/>
            <w:shd w:val="clear" w:color="auto" w:fill="F2F2F2" w:themeFill="background1" w:themeFillShade="F2"/>
            <w:noWrap/>
          </w:tcPr>
          <w:p w14:paraId="2B56B0A6" w14:textId="77777777" w:rsidR="0067501C" w:rsidRPr="00AA2BBC" w:rsidRDefault="0067501C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Fév-2026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37C39D7C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667D635B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73597492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49D9EF10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6E658C8E" w14:textId="77777777" w:rsidTr="00C91E36">
        <w:trPr>
          <w:trHeight w:val="124"/>
        </w:trPr>
        <w:tc>
          <w:tcPr>
            <w:tcW w:w="1985" w:type="dxa"/>
            <w:shd w:val="clear" w:color="auto" w:fill="F2F2F2" w:themeFill="background1" w:themeFillShade="F2"/>
            <w:noWrap/>
          </w:tcPr>
          <w:p w14:paraId="65BBE0C9" w14:textId="77777777" w:rsidR="0067501C" w:rsidRPr="00AA2BBC" w:rsidRDefault="0067501C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Mars-2026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73AB73AE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1381D34C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7693D276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1FFE007D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259F00F5" w14:textId="77777777" w:rsidTr="00C91E36">
        <w:trPr>
          <w:trHeight w:val="124"/>
        </w:trPr>
        <w:tc>
          <w:tcPr>
            <w:tcW w:w="10910" w:type="dxa"/>
            <w:gridSpan w:val="6"/>
            <w:shd w:val="clear" w:color="auto" w:fill="FFFFFF" w:themeFill="background1"/>
            <w:noWrap/>
          </w:tcPr>
          <w:p w14:paraId="48CE18EC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43FB24ED" w14:textId="77777777" w:rsidTr="00C91E36">
        <w:trPr>
          <w:trHeight w:val="124"/>
        </w:trPr>
        <w:tc>
          <w:tcPr>
            <w:tcW w:w="10910" w:type="dxa"/>
            <w:gridSpan w:val="6"/>
            <w:shd w:val="clear" w:color="auto" w:fill="F2F2F2" w:themeFill="background1" w:themeFillShade="F2"/>
            <w:noWrap/>
          </w:tcPr>
          <w:p w14:paraId="5FF48E12" w14:textId="77777777" w:rsidR="0067501C" w:rsidRPr="00F13D3B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Etat d’avancement des Etudes :</w:t>
            </w:r>
          </w:p>
        </w:tc>
      </w:tr>
      <w:tr w:rsidR="0067501C" w:rsidRPr="00AA2BBC" w14:paraId="569CE7A0" w14:textId="77777777" w:rsidTr="00C91E36">
        <w:trPr>
          <w:trHeight w:val="124"/>
        </w:trPr>
        <w:tc>
          <w:tcPr>
            <w:tcW w:w="4014" w:type="dxa"/>
            <w:gridSpan w:val="3"/>
            <w:shd w:val="clear" w:color="auto" w:fill="F2F2F2" w:themeFill="background1" w:themeFillShade="F2"/>
            <w:noWrap/>
          </w:tcPr>
          <w:p w14:paraId="14C47084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shd w:val="clear" w:color="auto" w:fill="F2F2F2" w:themeFill="background1" w:themeFillShade="F2"/>
          </w:tcPr>
          <w:p w14:paraId="4F1D3851" w14:textId="77777777" w:rsidR="0067501C" w:rsidRPr="00F13D3B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Avancement %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2F065664" w14:textId="77777777" w:rsidR="0067501C" w:rsidRPr="00F13D3B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Dépôt à l’administration</w:t>
            </w:r>
          </w:p>
        </w:tc>
        <w:tc>
          <w:tcPr>
            <w:tcW w:w="2404" w:type="dxa"/>
            <w:shd w:val="clear" w:color="auto" w:fill="F2F2F2" w:themeFill="background1" w:themeFillShade="F2"/>
          </w:tcPr>
          <w:p w14:paraId="212D0170" w14:textId="77777777" w:rsidR="0067501C" w:rsidRPr="00F13D3B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Etat de validation par l’administration</w:t>
            </w:r>
          </w:p>
        </w:tc>
      </w:tr>
      <w:tr w:rsidR="0067501C" w:rsidRPr="00AA2BBC" w14:paraId="15B049D6" w14:textId="77777777" w:rsidTr="00C91E36">
        <w:trPr>
          <w:trHeight w:val="124"/>
        </w:trPr>
        <w:tc>
          <w:tcPr>
            <w:tcW w:w="4014" w:type="dxa"/>
            <w:gridSpan w:val="3"/>
            <w:shd w:val="clear" w:color="auto" w:fill="F2F2F2" w:themeFill="background1" w:themeFillShade="F2"/>
            <w:noWrap/>
          </w:tcPr>
          <w:p w14:paraId="5C6EB8F8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APS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1EBAE5C0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030CC08F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1B43DE35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3CA39BAE" w14:textId="77777777" w:rsidTr="00C91E36">
        <w:trPr>
          <w:trHeight w:val="124"/>
        </w:trPr>
        <w:tc>
          <w:tcPr>
            <w:tcW w:w="4014" w:type="dxa"/>
            <w:gridSpan w:val="3"/>
            <w:shd w:val="clear" w:color="auto" w:fill="F2F2F2" w:themeFill="background1" w:themeFillShade="F2"/>
            <w:noWrap/>
          </w:tcPr>
          <w:p w14:paraId="270D522A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APD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4515CA4F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6FFF0340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252CA430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4E2A6C1E" w14:textId="77777777" w:rsidTr="00C91E36">
        <w:trPr>
          <w:trHeight w:val="124"/>
        </w:trPr>
        <w:tc>
          <w:tcPr>
            <w:tcW w:w="4014" w:type="dxa"/>
            <w:gridSpan w:val="3"/>
            <w:shd w:val="clear" w:color="auto" w:fill="F2F2F2" w:themeFill="background1" w:themeFillShade="F2"/>
            <w:noWrap/>
          </w:tcPr>
          <w:p w14:paraId="6B983EAC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EXE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4AA92BDE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5704C654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6D3966D2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5727D7F4" w14:textId="77777777" w:rsidTr="00C91E36">
        <w:trPr>
          <w:trHeight w:val="124"/>
        </w:trPr>
        <w:tc>
          <w:tcPr>
            <w:tcW w:w="4014" w:type="dxa"/>
            <w:gridSpan w:val="3"/>
            <w:shd w:val="clear" w:color="auto" w:fill="F2F2F2" w:themeFill="background1" w:themeFillShade="F2"/>
            <w:noWrap/>
          </w:tcPr>
          <w:p w14:paraId="4C828F0B" w14:textId="77777777" w:rsidR="0067501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Géotechnique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47B67229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3D466E94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520CFBE1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73CF78D4" w14:textId="77777777" w:rsidTr="00C91E36">
        <w:trPr>
          <w:trHeight w:val="124"/>
        </w:trPr>
        <w:tc>
          <w:tcPr>
            <w:tcW w:w="4014" w:type="dxa"/>
            <w:gridSpan w:val="3"/>
            <w:shd w:val="clear" w:color="auto" w:fill="F2F2F2" w:themeFill="background1" w:themeFillShade="F2"/>
            <w:noWrap/>
          </w:tcPr>
          <w:p w14:paraId="2E949717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Hydrologique/hydraulique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157512F7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47655DC1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16CA8EA8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33C4F78D" w14:textId="77777777" w:rsidTr="00C91E36">
        <w:trPr>
          <w:trHeight w:val="124"/>
        </w:trPr>
        <w:tc>
          <w:tcPr>
            <w:tcW w:w="4014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  <w:noWrap/>
          </w:tcPr>
          <w:p w14:paraId="795B46E3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EIES / Notice EIES</w:t>
            </w:r>
          </w:p>
        </w:tc>
        <w:tc>
          <w:tcPr>
            <w:tcW w:w="2082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3DBB65A1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5936B25F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2265BB08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380CA625" w14:textId="77777777" w:rsidTr="00C91E36">
        <w:trPr>
          <w:trHeight w:val="124"/>
        </w:trPr>
        <w:tc>
          <w:tcPr>
            <w:tcW w:w="4014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</w:tcPr>
          <w:p w14:paraId="2659A74D" w14:textId="77777777" w:rsidR="0067501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8740EF6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76ED2F9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71A091F7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72F2B839" w14:textId="77777777" w:rsidTr="0019337C">
        <w:trPr>
          <w:trHeight w:val="8467"/>
        </w:trPr>
        <w:tc>
          <w:tcPr>
            <w:tcW w:w="10910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584EA531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973152">
              <w:rPr>
                <w:b/>
                <w:bCs/>
                <w:sz w:val="20"/>
                <w:szCs w:val="20"/>
                <w:lang w:eastAsia="fr-FR"/>
              </w:rPr>
              <w:lastRenderedPageBreak/>
              <w:t>Avancement des travaux/ prévisions :</w:t>
            </w:r>
          </w:p>
          <w:p w14:paraId="5FDAF7F3" w14:textId="7F28347B" w:rsidR="00444048" w:rsidRDefault="00444048" w:rsidP="009C64AD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F59DC66" w14:textId="77777777" w:rsidR="009C64AD" w:rsidRDefault="009C64AD" w:rsidP="009C64AD">
            <w:pPr>
              <w:rPr>
                <w:b/>
                <w:bCs/>
                <w:color w:val="C00000"/>
                <w:sz w:val="20"/>
                <w:szCs w:val="20"/>
                <w:lang w:eastAsia="fr-FR"/>
              </w:rPr>
            </w:pPr>
            <w:r>
              <w:rPr>
                <w:b/>
                <w:bCs/>
                <w:color w:val="C00000"/>
                <w:sz w:val="20"/>
                <w:szCs w:val="20"/>
                <w:lang w:eastAsia="fr-FR"/>
              </w:rPr>
              <w:t>Prévu S7</w:t>
            </w:r>
            <w:r w:rsidRPr="002D4ABB">
              <w:rPr>
                <w:b/>
                <w:bCs/>
                <w:color w:val="C00000"/>
                <w:sz w:val="20"/>
                <w:szCs w:val="20"/>
                <w:lang w:eastAsia="fr-FR"/>
              </w:rPr>
              <w:t xml:space="preserve"> –</w:t>
            </w:r>
            <w:r>
              <w:rPr>
                <w:b/>
                <w:bCs/>
                <w:color w:val="C00000"/>
                <w:sz w:val="20"/>
                <w:szCs w:val="20"/>
                <w:lang w:eastAsia="fr-FR"/>
              </w:rPr>
              <w:t xml:space="preserve"> </w:t>
            </w:r>
          </w:p>
          <w:p w14:paraId="556903CE" w14:textId="77777777" w:rsidR="009C64AD" w:rsidRDefault="009C64AD" w:rsidP="009C64AD">
            <w:pPr>
              <w:rPr>
                <w:b/>
                <w:bCs/>
                <w:color w:val="C00000"/>
                <w:sz w:val="20"/>
                <w:szCs w:val="20"/>
                <w:lang w:eastAsia="fr-FR"/>
              </w:rPr>
            </w:pPr>
          </w:p>
          <w:p w14:paraId="44724181" w14:textId="00FC76A4" w:rsidR="009C64AD" w:rsidRDefault="009C64AD" w:rsidP="009C64AD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Polygonale et implantation de l’emprise avec côte d’assainissement</w:t>
            </w:r>
            <w:r w:rsidR="00A75592">
              <w:rPr>
                <w:sz w:val="20"/>
                <w:szCs w:val="20"/>
                <w:lang w:eastAsia="fr-FR"/>
              </w:rPr>
              <w:t xml:space="preserve"> - Ok</w:t>
            </w:r>
          </w:p>
          <w:p w14:paraId="1204D1E9" w14:textId="121C603E" w:rsidR="009C64AD" w:rsidRDefault="009C64AD" w:rsidP="009C64AD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Consultation et validation des sous-traitant</w:t>
            </w:r>
            <w:r w:rsidR="00A75592">
              <w:rPr>
                <w:sz w:val="20"/>
                <w:szCs w:val="20"/>
                <w:lang w:eastAsia="fr-FR"/>
              </w:rPr>
              <w:t xml:space="preserve"> – Ok </w:t>
            </w:r>
          </w:p>
          <w:p w14:paraId="0B0891EA" w14:textId="4A69EFBC" w:rsidR="009C64AD" w:rsidRDefault="009C64AD" w:rsidP="009C64AD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Devis pour travaux des toilettes</w:t>
            </w:r>
            <w:r w:rsidR="00A75592">
              <w:rPr>
                <w:sz w:val="20"/>
                <w:szCs w:val="20"/>
                <w:lang w:eastAsia="fr-FR"/>
              </w:rPr>
              <w:t xml:space="preserve"> – ok </w:t>
            </w:r>
          </w:p>
          <w:p w14:paraId="28C3778B" w14:textId="2CC811ED" w:rsidR="009C64AD" w:rsidRDefault="009C64AD" w:rsidP="009C64AD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Prévoir présentation ICG</w:t>
            </w:r>
            <w:r w:rsidR="00A75592">
              <w:rPr>
                <w:sz w:val="20"/>
                <w:szCs w:val="20"/>
                <w:lang w:eastAsia="fr-FR"/>
              </w:rPr>
              <w:t xml:space="preserve"> – NR </w:t>
            </w:r>
          </w:p>
          <w:p w14:paraId="3A66138B" w14:textId="78F016C8" w:rsidR="009C64AD" w:rsidRDefault="009C64AD" w:rsidP="009C64AD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Continuité et fin de la clôture</w:t>
            </w:r>
            <w:r w:rsidR="00A75592">
              <w:rPr>
                <w:sz w:val="20"/>
                <w:szCs w:val="20"/>
                <w:lang w:eastAsia="fr-FR"/>
              </w:rPr>
              <w:t xml:space="preserve"> – Ok </w:t>
            </w:r>
          </w:p>
          <w:p w14:paraId="667126B4" w14:textId="24177B05" w:rsidR="009C64AD" w:rsidRDefault="009C64AD" w:rsidP="009C64AD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 xml:space="preserve">Prévoir </w:t>
            </w:r>
            <w:r w:rsidR="00A75592">
              <w:rPr>
                <w:sz w:val="20"/>
                <w:szCs w:val="20"/>
                <w:lang w:eastAsia="fr-FR"/>
              </w:rPr>
              <w:t xml:space="preserve">courrier </w:t>
            </w:r>
            <w:r>
              <w:rPr>
                <w:sz w:val="20"/>
                <w:szCs w:val="20"/>
                <w:lang w:eastAsia="fr-FR"/>
              </w:rPr>
              <w:t>raccordement eau et électricité</w:t>
            </w:r>
            <w:r w:rsidR="00A75592">
              <w:rPr>
                <w:sz w:val="20"/>
                <w:szCs w:val="20"/>
                <w:lang w:eastAsia="fr-FR"/>
              </w:rPr>
              <w:t xml:space="preserve"> – Ok 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</w:p>
          <w:p w14:paraId="23DC9BE5" w14:textId="77777777" w:rsidR="00A75592" w:rsidRDefault="009C64AD" w:rsidP="009C64AD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 xml:space="preserve">Passation Gabriel </w:t>
            </w:r>
            <w:r w:rsidRPr="009C64AD">
              <w:rPr>
                <w:sz w:val="20"/>
                <w:szCs w:val="20"/>
                <w:lang w:eastAsia="fr-FR"/>
              </w:rPr>
              <w:sym w:font="Wingdings" w:char="F0E0"/>
            </w:r>
            <w:r>
              <w:rPr>
                <w:sz w:val="20"/>
                <w:szCs w:val="20"/>
                <w:lang w:eastAsia="fr-FR"/>
              </w:rPr>
              <w:t xml:space="preserve"> </w:t>
            </w:r>
            <w:r w:rsidR="006854DC">
              <w:rPr>
                <w:sz w:val="20"/>
                <w:szCs w:val="20"/>
                <w:lang w:eastAsia="fr-FR"/>
              </w:rPr>
              <w:t>Xavier</w:t>
            </w:r>
            <w:r w:rsidR="00A75592">
              <w:rPr>
                <w:sz w:val="20"/>
                <w:szCs w:val="20"/>
                <w:lang w:eastAsia="fr-FR"/>
              </w:rPr>
              <w:t xml:space="preserve"> – Ok</w:t>
            </w:r>
          </w:p>
          <w:p w14:paraId="1FF2839C" w14:textId="6B4537B9" w:rsidR="009C64AD" w:rsidRPr="00A75592" w:rsidRDefault="00A75592" w:rsidP="009C64AD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 xml:space="preserve">Essais de portance et sondage – Ok  </w:t>
            </w:r>
          </w:p>
          <w:p w14:paraId="1373B534" w14:textId="77A4CC92" w:rsidR="009C64AD" w:rsidRPr="00A75592" w:rsidRDefault="009C64AD" w:rsidP="00A75592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  <w:lang w:eastAsia="fr-FR"/>
              </w:rPr>
            </w:pPr>
            <w:r w:rsidRPr="00A75592">
              <w:rPr>
                <w:color w:val="000000" w:themeColor="text1"/>
                <w:sz w:val="20"/>
                <w:szCs w:val="20"/>
                <w:lang w:eastAsia="fr-FR"/>
              </w:rPr>
              <w:t>CA 5 000 000 XAF –</w:t>
            </w:r>
            <w:r w:rsidR="00A75592" w:rsidRPr="00A75592">
              <w:rPr>
                <w:color w:val="000000" w:themeColor="text1"/>
                <w:sz w:val="20"/>
                <w:szCs w:val="20"/>
                <w:lang w:eastAsia="fr-FR"/>
              </w:rPr>
              <w:t xml:space="preserve"> 5 231 471 XAF</w:t>
            </w:r>
          </w:p>
          <w:p w14:paraId="14677407" w14:textId="77777777" w:rsidR="00444048" w:rsidRPr="00444048" w:rsidRDefault="00444048" w:rsidP="00444048">
            <w:pPr>
              <w:rPr>
                <w:sz w:val="20"/>
                <w:szCs w:val="20"/>
                <w:lang w:eastAsia="fr-FR"/>
              </w:rPr>
            </w:pPr>
          </w:p>
          <w:p w14:paraId="22815665" w14:textId="1B297BE8" w:rsidR="0067501C" w:rsidRDefault="00A75592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Prévu S8</w:t>
            </w:r>
          </w:p>
          <w:p w14:paraId="41331DF9" w14:textId="58CF42EC" w:rsidR="00A75592" w:rsidRPr="00DB44DD" w:rsidRDefault="00DB44DD" w:rsidP="00A75592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 xml:space="preserve">CA </w:t>
            </w:r>
            <w:r w:rsidRPr="00DB44DD">
              <w:rPr>
                <w:sz w:val="20"/>
                <w:szCs w:val="20"/>
                <w:lang w:eastAsia="fr-FR"/>
              </w:rPr>
              <w:t xml:space="preserve">30 000 000 </w:t>
            </w:r>
            <w:r>
              <w:rPr>
                <w:sz w:val="20"/>
                <w:szCs w:val="20"/>
                <w:lang w:eastAsia="fr-FR"/>
              </w:rPr>
              <w:t>XAF</w:t>
            </w:r>
          </w:p>
          <w:p w14:paraId="5920E937" w14:textId="4847BC7F" w:rsidR="00DB44DD" w:rsidRPr="00DB44DD" w:rsidRDefault="00DB44DD" w:rsidP="00A75592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  <w:lang w:eastAsia="fr-FR"/>
              </w:rPr>
            </w:pPr>
            <w:r w:rsidRPr="00DB44DD">
              <w:rPr>
                <w:sz w:val="20"/>
                <w:szCs w:val="20"/>
                <w:lang w:eastAsia="fr-FR"/>
              </w:rPr>
              <w:t>Consultation des SST (SOW et ?)</w:t>
            </w:r>
          </w:p>
          <w:p w14:paraId="27EDB147" w14:textId="7247D2B8" w:rsidR="00DB44DD" w:rsidRPr="00DB44DD" w:rsidRDefault="00DB44DD" w:rsidP="00A75592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  <w:lang w:eastAsia="fr-FR"/>
              </w:rPr>
            </w:pPr>
            <w:r w:rsidRPr="00DB44DD">
              <w:rPr>
                <w:sz w:val="20"/>
                <w:szCs w:val="20"/>
                <w:lang w:eastAsia="fr-FR"/>
              </w:rPr>
              <w:t>Implantation et construction des atelier base vie</w:t>
            </w:r>
          </w:p>
          <w:p w14:paraId="6C0932BE" w14:textId="56926CFE" w:rsidR="00DB44DD" w:rsidRPr="00DB44DD" w:rsidRDefault="00DB44DD" w:rsidP="00A75592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  <w:lang w:eastAsia="fr-FR"/>
              </w:rPr>
            </w:pPr>
            <w:r w:rsidRPr="00DB44DD">
              <w:rPr>
                <w:sz w:val="20"/>
                <w:szCs w:val="20"/>
                <w:lang w:eastAsia="fr-FR"/>
              </w:rPr>
              <w:t>Présentation avec ICG</w:t>
            </w:r>
          </w:p>
          <w:p w14:paraId="33CDC363" w14:textId="04468B08" w:rsidR="00DB44DD" w:rsidRPr="00DB44DD" w:rsidRDefault="00DB44DD" w:rsidP="00A75592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  <w:lang w:eastAsia="fr-FR"/>
              </w:rPr>
            </w:pPr>
            <w:r w:rsidRPr="00DB44DD">
              <w:rPr>
                <w:sz w:val="20"/>
                <w:szCs w:val="20"/>
                <w:lang w:eastAsia="fr-FR"/>
              </w:rPr>
              <w:t xml:space="preserve">Suite travaux GEOTHEC, essais au pénétromètre </w:t>
            </w:r>
          </w:p>
          <w:p w14:paraId="24345370" w14:textId="7057CD52" w:rsidR="00DB44DD" w:rsidRPr="00DB44DD" w:rsidRDefault="00DB44DD" w:rsidP="00A75592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  <w:lang w:eastAsia="fr-FR"/>
              </w:rPr>
            </w:pPr>
            <w:r w:rsidRPr="00DB44DD">
              <w:rPr>
                <w:sz w:val="20"/>
                <w:szCs w:val="20"/>
                <w:lang w:eastAsia="fr-FR"/>
              </w:rPr>
              <w:t>Contrôle et ajustement des implantations et suite nivellement de la PST</w:t>
            </w:r>
          </w:p>
          <w:p w14:paraId="2EA5795C" w14:textId="0FE56804" w:rsidR="00DB44DD" w:rsidRPr="00DB44DD" w:rsidRDefault="00DB44DD" w:rsidP="00A75592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  <w:lang w:eastAsia="fr-FR"/>
              </w:rPr>
            </w:pPr>
            <w:r w:rsidRPr="00DB44DD">
              <w:rPr>
                <w:sz w:val="20"/>
                <w:szCs w:val="20"/>
                <w:lang w:eastAsia="fr-FR"/>
              </w:rPr>
              <w:t>MAJ physique des bâtisses impactées par le projet</w:t>
            </w:r>
          </w:p>
          <w:p w14:paraId="5BEB60D6" w14:textId="7E4570E9" w:rsidR="00DB44DD" w:rsidRDefault="00DB44DD" w:rsidP="00A75592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  <w:lang w:eastAsia="fr-FR"/>
              </w:rPr>
            </w:pPr>
            <w:r w:rsidRPr="00DB44DD">
              <w:rPr>
                <w:sz w:val="20"/>
                <w:szCs w:val="20"/>
                <w:lang w:eastAsia="fr-FR"/>
              </w:rPr>
              <w:t>Courrier à l’Administration sur cadre bâti impacté par le projet</w:t>
            </w:r>
          </w:p>
          <w:p w14:paraId="7FA7B30C" w14:textId="632E9F0B" w:rsidR="00DB44DD" w:rsidRDefault="00DB44DD" w:rsidP="00DB44DD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Appro divers en matériaux</w:t>
            </w:r>
          </w:p>
          <w:p w14:paraId="03543164" w14:textId="4608BBF9" w:rsidR="00DB44DD" w:rsidRDefault="00DB44DD" w:rsidP="00DB44DD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Constat d’état des lieux avec l’huissier</w:t>
            </w:r>
          </w:p>
          <w:p w14:paraId="4B3899C9" w14:textId="11292A84" w:rsidR="00DB44DD" w:rsidRDefault="00DB44DD" w:rsidP="00DB44DD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Courrier à la SEEG, Gabon Télécom, CNE</w:t>
            </w:r>
          </w:p>
          <w:p w14:paraId="69032248" w14:textId="77777777" w:rsidR="00DB44DD" w:rsidRDefault="00DB44DD" w:rsidP="00DB44DD">
            <w:pPr>
              <w:rPr>
                <w:sz w:val="20"/>
                <w:szCs w:val="20"/>
                <w:lang w:eastAsia="fr-FR"/>
              </w:rPr>
            </w:pPr>
          </w:p>
          <w:p w14:paraId="7C886ABB" w14:textId="28D0B02B" w:rsidR="00DB44DD" w:rsidRPr="00DB44DD" w:rsidRDefault="00DB44DD" w:rsidP="00DB44DD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DB44DD">
              <w:rPr>
                <w:b/>
                <w:bCs/>
                <w:sz w:val="20"/>
                <w:szCs w:val="20"/>
                <w:lang w:eastAsia="fr-FR"/>
              </w:rPr>
              <w:t xml:space="preserve">Point bloquant </w:t>
            </w:r>
          </w:p>
          <w:p w14:paraId="4F00D8AF" w14:textId="77777777" w:rsidR="00DB44DD" w:rsidRDefault="00DB44DD" w:rsidP="00DB44DD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Accès au chantier</w:t>
            </w:r>
          </w:p>
          <w:p w14:paraId="5F6844A8" w14:textId="77777777" w:rsidR="00E10EF8" w:rsidRDefault="00E10EF8" w:rsidP="00DB44DD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Retard ICG</w:t>
            </w:r>
          </w:p>
          <w:p w14:paraId="50399599" w14:textId="77777777" w:rsidR="00E10EF8" w:rsidRDefault="00E10EF8" w:rsidP="00DB44DD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 xml:space="preserve">Réseau à déplacer </w:t>
            </w:r>
          </w:p>
          <w:p w14:paraId="64FF3469" w14:textId="1E11BB6E" w:rsidR="00DB44DD" w:rsidRPr="00DB44DD" w:rsidRDefault="00E10EF8" w:rsidP="00DB44DD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Inconfort des équipes base vie</w:t>
            </w:r>
            <w:r w:rsidR="00DB44DD">
              <w:rPr>
                <w:sz w:val="20"/>
                <w:szCs w:val="20"/>
                <w:lang w:eastAsia="fr-FR"/>
              </w:rPr>
              <w:t xml:space="preserve"> </w:t>
            </w:r>
          </w:p>
          <w:p w14:paraId="56DC1A03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4DEBD34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00D651D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0C93B3E" w14:textId="77777777" w:rsidR="0067501C" w:rsidRPr="00973152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</w:tc>
      </w:tr>
    </w:tbl>
    <w:p w14:paraId="4EE8AA4B" w14:textId="10942D22" w:rsidR="0067501C" w:rsidRDefault="0067501C" w:rsidP="00805466">
      <w:pPr>
        <w:pStyle w:val="Pieddepage"/>
        <w:tabs>
          <w:tab w:val="clear" w:pos="4320"/>
          <w:tab w:val="clear" w:pos="8640"/>
        </w:tabs>
        <w:rPr>
          <w:b/>
          <w:u w:val="single"/>
        </w:rPr>
      </w:pPr>
    </w:p>
    <w:tbl>
      <w:tblPr>
        <w:tblStyle w:val="Grilledutableau"/>
        <w:tblW w:w="10768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843"/>
        <w:gridCol w:w="1985"/>
        <w:gridCol w:w="44"/>
        <w:gridCol w:w="2082"/>
        <w:gridCol w:w="2410"/>
        <w:gridCol w:w="2404"/>
      </w:tblGrid>
      <w:tr w:rsidR="0067501C" w:rsidRPr="00BB5894" w14:paraId="12C408B4" w14:textId="77777777" w:rsidTr="006D327B">
        <w:trPr>
          <w:trHeight w:val="340"/>
        </w:trPr>
        <w:tc>
          <w:tcPr>
            <w:tcW w:w="10768" w:type="dxa"/>
            <w:gridSpan w:val="6"/>
            <w:noWrap/>
            <w:hideMark/>
          </w:tcPr>
          <w:p w14:paraId="3BED1ED1" w14:textId="77777777" w:rsidR="0067501C" w:rsidRPr="00BB5894" w:rsidRDefault="0067501C" w:rsidP="000366A5">
            <w:pPr>
              <w:jc w:val="center"/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eastAsia="fr-FR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color w:val="000000"/>
                <w:sz w:val="22"/>
                <w:szCs w:val="22"/>
                <w:lang w:eastAsia="fr-FR"/>
              </w:rPr>
              <w:t>AFFAIRES</w:t>
            </w:r>
          </w:p>
        </w:tc>
      </w:tr>
      <w:tr w:rsidR="0067501C" w:rsidRPr="00AA2BBC" w14:paraId="48D826FE" w14:textId="77777777" w:rsidTr="006D327B">
        <w:trPr>
          <w:trHeight w:val="124"/>
        </w:trPr>
        <w:tc>
          <w:tcPr>
            <w:tcW w:w="10768" w:type="dxa"/>
            <w:gridSpan w:val="6"/>
            <w:tcBorders>
              <w:bottom w:val="single" w:sz="4" w:space="0" w:color="auto"/>
            </w:tcBorders>
            <w:shd w:val="clear" w:color="auto" w:fill="92CDDC" w:themeFill="accent5" w:themeFillTint="99"/>
            <w:noWrap/>
          </w:tcPr>
          <w:p w14:paraId="058E8D87" w14:textId="4F7BFDF1" w:rsidR="0067501C" w:rsidRPr="001F5370" w:rsidRDefault="00A3794F" w:rsidP="000366A5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>
              <w:rPr>
                <w:b/>
                <w:bCs/>
                <w:color w:val="C00000"/>
              </w:rPr>
              <w:t xml:space="preserve">Chef de </w:t>
            </w:r>
            <w:r w:rsidRPr="00A3794F">
              <w:rPr>
                <w:b/>
                <w:bCs/>
                <w:color w:val="C00000"/>
              </w:rPr>
              <w:t>Projet</w:t>
            </w:r>
            <w:r>
              <w:rPr>
                <w:b/>
                <w:bCs/>
                <w:color w:val="C00000"/>
              </w:rPr>
              <w:t xml:space="preserve"> : </w:t>
            </w:r>
            <w:r w:rsidRPr="00A3794F">
              <w:rPr>
                <w:b/>
                <w:bCs/>
                <w:color w:val="C00000"/>
              </w:rPr>
              <w:t>Gabriel ONDO MVONO</w:t>
            </w:r>
          </w:p>
        </w:tc>
      </w:tr>
      <w:tr w:rsidR="0067501C" w:rsidRPr="00AA2BBC" w14:paraId="58CEB7C7" w14:textId="77777777" w:rsidTr="006D327B">
        <w:trPr>
          <w:trHeight w:val="124"/>
        </w:trPr>
        <w:tc>
          <w:tcPr>
            <w:tcW w:w="10768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2E06E011" w14:textId="0293DF42" w:rsidR="0067501C" w:rsidRPr="00CA1A50" w:rsidRDefault="00CA1A50">
            <w:pPr>
              <w:pStyle w:val="Paragraphedeliste"/>
              <w:numPr>
                <w:ilvl w:val="0"/>
                <w:numId w:val="4"/>
              </w:numPr>
              <w:rPr>
                <w:b/>
                <w:bCs/>
                <w:color w:val="002060"/>
                <w:sz w:val="20"/>
                <w:szCs w:val="20"/>
                <w:lang w:eastAsia="fr-FR"/>
              </w:rPr>
            </w:pPr>
            <w:r w:rsidRPr="00CA1A50">
              <w:rPr>
                <w:b/>
                <w:bCs/>
                <w:color w:val="002060"/>
                <w:sz w:val="20"/>
                <w:szCs w:val="20"/>
              </w:rPr>
              <w:t xml:space="preserve">Maurel &amp; </w:t>
            </w:r>
            <w:proofErr w:type="spellStart"/>
            <w:r w:rsidRPr="00CA1A50">
              <w:rPr>
                <w:b/>
                <w:bCs/>
                <w:color w:val="002060"/>
                <w:sz w:val="20"/>
                <w:szCs w:val="20"/>
              </w:rPr>
              <w:t>Prom_Gare</w:t>
            </w:r>
            <w:proofErr w:type="spellEnd"/>
            <w:r w:rsidRPr="00CA1A50">
              <w:rPr>
                <w:b/>
                <w:bCs/>
                <w:color w:val="002060"/>
                <w:sz w:val="20"/>
                <w:szCs w:val="20"/>
              </w:rPr>
              <w:t xml:space="preserve"> fluviale de Lambaréné</w:t>
            </w:r>
            <w:r w:rsidRPr="00CA1A50">
              <w:rPr>
                <w:b/>
                <w:bCs/>
                <w:color w:val="002060"/>
                <w:sz w:val="20"/>
                <w:szCs w:val="20"/>
                <w:lang w:eastAsia="fr-FR"/>
              </w:rPr>
              <w:t xml:space="preserve"> </w:t>
            </w:r>
          </w:p>
        </w:tc>
      </w:tr>
      <w:tr w:rsidR="0067501C" w:rsidRPr="00AA2BBC" w14:paraId="625F5058" w14:textId="77777777" w:rsidTr="006D327B">
        <w:trPr>
          <w:trHeight w:val="124"/>
        </w:trPr>
        <w:tc>
          <w:tcPr>
            <w:tcW w:w="1076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78D9E9A8" w14:textId="77777777" w:rsidR="00A3794F" w:rsidRDefault="00A3794F" w:rsidP="000366A5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</w:p>
          <w:p w14:paraId="0D6D31B3" w14:textId="62C9F571" w:rsidR="0067501C" w:rsidRDefault="0067501C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Montant Marché :</w:t>
            </w:r>
            <w:r>
              <w:rPr>
                <w:sz w:val="20"/>
                <w:szCs w:val="20"/>
                <w:lang w:eastAsia="fr-FR"/>
              </w:rPr>
              <w:t xml:space="preserve"> XAF HT</w:t>
            </w:r>
          </w:p>
          <w:p w14:paraId="0F92B328" w14:textId="6D2B65EC" w:rsidR="0067501C" w:rsidRDefault="0067501C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Délai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</w:p>
          <w:p w14:paraId="09EFBBDC" w14:textId="77777777" w:rsidR="0067501C" w:rsidRPr="001F5370" w:rsidRDefault="0067501C" w:rsidP="000366A5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 xml:space="preserve">Date début : </w:t>
            </w:r>
          </w:p>
          <w:p w14:paraId="4D068E7C" w14:textId="77777777" w:rsidR="0067501C" w:rsidRDefault="0067501C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Date de fin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</w:p>
          <w:p w14:paraId="0F95014B" w14:textId="77777777" w:rsidR="0067501C" w:rsidRPr="00AA2BBC" w:rsidRDefault="0067501C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573B34B8" w14:textId="77777777" w:rsidTr="006D327B">
        <w:trPr>
          <w:trHeight w:val="124"/>
        </w:trPr>
        <w:tc>
          <w:tcPr>
            <w:tcW w:w="1843" w:type="dxa"/>
            <w:tcBorders>
              <w:top w:val="single" w:sz="4" w:space="0" w:color="auto"/>
            </w:tcBorders>
            <w:shd w:val="clear" w:color="auto" w:fill="F2F2F2" w:themeFill="background1" w:themeFillShade="F2"/>
            <w:noWrap/>
          </w:tcPr>
          <w:p w14:paraId="7D9A1F59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Mois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1CB1A24E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prévisionnel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65AC3F4F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réalisé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1C05A3A6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Ecart</w:t>
            </w:r>
          </w:p>
        </w:tc>
        <w:tc>
          <w:tcPr>
            <w:tcW w:w="2404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1F63EB00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Avancement cumulé%</w:t>
            </w:r>
          </w:p>
        </w:tc>
      </w:tr>
      <w:tr w:rsidR="0067501C" w:rsidRPr="00AA2BBC" w14:paraId="504ADC13" w14:textId="77777777" w:rsidTr="006D327B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39CD8165" w14:textId="77777777" w:rsidR="0067501C" w:rsidRPr="00AA2BBC" w:rsidRDefault="0067501C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Janv-2026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1BE9D9D5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7556878F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139B6839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4BF9FC24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11A6AC92" w14:textId="77777777" w:rsidTr="006D327B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62E9AD6D" w14:textId="77777777" w:rsidR="0067501C" w:rsidRPr="00AA2BBC" w:rsidRDefault="0067501C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Fév-2026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39AF1759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0D1F88A0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0DC92D0F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79D23E23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46A6C6CF" w14:textId="77777777" w:rsidTr="006D327B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42370739" w14:textId="77777777" w:rsidR="0067501C" w:rsidRPr="00AA2BBC" w:rsidRDefault="0067501C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Mars-2026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541CF9A9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76A2AE12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59FCD509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538594B5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50F581C5" w14:textId="77777777" w:rsidTr="006D327B">
        <w:trPr>
          <w:trHeight w:val="124"/>
        </w:trPr>
        <w:tc>
          <w:tcPr>
            <w:tcW w:w="10768" w:type="dxa"/>
            <w:gridSpan w:val="6"/>
            <w:shd w:val="clear" w:color="auto" w:fill="FFFFFF" w:themeFill="background1"/>
            <w:noWrap/>
          </w:tcPr>
          <w:p w14:paraId="0725D1FD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5304BA2D" w14:textId="77777777" w:rsidTr="006D327B">
        <w:trPr>
          <w:trHeight w:val="124"/>
        </w:trPr>
        <w:tc>
          <w:tcPr>
            <w:tcW w:w="10768" w:type="dxa"/>
            <w:gridSpan w:val="6"/>
            <w:shd w:val="clear" w:color="auto" w:fill="F2F2F2" w:themeFill="background1" w:themeFillShade="F2"/>
            <w:noWrap/>
          </w:tcPr>
          <w:p w14:paraId="75803882" w14:textId="77777777" w:rsidR="0067501C" w:rsidRPr="00F13D3B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Etat d’avancement des Etudes :</w:t>
            </w:r>
          </w:p>
        </w:tc>
      </w:tr>
      <w:tr w:rsidR="0067501C" w:rsidRPr="00AA2BBC" w14:paraId="020CE8E5" w14:textId="77777777" w:rsidTr="006D327B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7767405D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shd w:val="clear" w:color="auto" w:fill="F2F2F2" w:themeFill="background1" w:themeFillShade="F2"/>
          </w:tcPr>
          <w:p w14:paraId="4F1D1ED4" w14:textId="77777777" w:rsidR="0067501C" w:rsidRPr="00F13D3B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Avancement %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2B348C59" w14:textId="77777777" w:rsidR="0067501C" w:rsidRPr="00F13D3B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Dépôt à l’administration</w:t>
            </w:r>
          </w:p>
        </w:tc>
        <w:tc>
          <w:tcPr>
            <w:tcW w:w="2404" w:type="dxa"/>
            <w:shd w:val="clear" w:color="auto" w:fill="F2F2F2" w:themeFill="background1" w:themeFillShade="F2"/>
          </w:tcPr>
          <w:p w14:paraId="19F90A4D" w14:textId="77777777" w:rsidR="0067501C" w:rsidRPr="00F13D3B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Etat de validation par l’administration</w:t>
            </w:r>
          </w:p>
        </w:tc>
      </w:tr>
      <w:tr w:rsidR="0067501C" w:rsidRPr="00AA2BBC" w14:paraId="2B4F311E" w14:textId="77777777" w:rsidTr="006D327B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444F4027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APS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2F5D0365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1E580166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313A7960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1C5F482D" w14:textId="77777777" w:rsidTr="006D327B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181C0C31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APD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070C6170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0102AA8E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5E55CB26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5E7D534D" w14:textId="77777777" w:rsidTr="006D327B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0E609D59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EXE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2B811F3F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13988B68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5E28CE40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194A430D" w14:textId="77777777" w:rsidTr="006D327B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08F199F3" w14:textId="77777777" w:rsidR="0067501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Géotechnique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37ABC51D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53B5A819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7AFEBA9E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2B7ACBA5" w14:textId="77777777" w:rsidTr="006D327B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50FB02BE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Hydrologique/hydraulique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48A515A1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003B9CD5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09FC349B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2734BFA6" w14:textId="77777777" w:rsidTr="006D327B">
        <w:trPr>
          <w:trHeight w:val="124"/>
        </w:trPr>
        <w:tc>
          <w:tcPr>
            <w:tcW w:w="3872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  <w:noWrap/>
          </w:tcPr>
          <w:p w14:paraId="20E336AD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EIES / Notice EIES</w:t>
            </w:r>
          </w:p>
        </w:tc>
        <w:tc>
          <w:tcPr>
            <w:tcW w:w="2082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47B548DA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10B8A5A8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16B7E0B8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47FE7D4C" w14:textId="77777777" w:rsidTr="006D327B">
        <w:trPr>
          <w:trHeight w:val="124"/>
        </w:trPr>
        <w:tc>
          <w:tcPr>
            <w:tcW w:w="3872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</w:tcPr>
          <w:p w14:paraId="2DA8FDC0" w14:textId="77777777" w:rsidR="0067501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471B7C4D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47C6FBE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34D7705D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7BABF2CC" w14:textId="77777777" w:rsidTr="00A6269A">
        <w:trPr>
          <w:trHeight w:val="3506"/>
        </w:trPr>
        <w:tc>
          <w:tcPr>
            <w:tcW w:w="1076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09199A77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973152">
              <w:rPr>
                <w:b/>
                <w:bCs/>
                <w:sz w:val="20"/>
                <w:szCs w:val="20"/>
                <w:lang w:eastAsia="fr-FR"/>
              </w:rPr>
              <w:lastRenderedPageBreak/>
              <w:t>Avancement des travaux/ prévisions :</w:t>
            </w:r>
          </w:p>
          <w:p w14:paraId="36477024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55A1E66" w14:textId="69CE7F8D" w:rsidR="00FC41AA" w:rsidRPr="002D4ABB" w:rsidRDefault="006854DC" w:rsidP="00FC41AA">
            <w:pPr>
              <w:rPr>
                <w:b/>
                <w:bCs/>
                <w:color w:val="C00000"/>
                <w:sz w:val="20"/>
                <w:szCs w:val="20"/>
                <w:lang w:eastAsia="fr-FR"/>
              </w:rPr>
            </w:pPr>
            <w:r>
              <w:rPr>
                <w:b/>
                <w:bCs/>
                <w:color w:val="C00000"/>
                <w:sz w:val="20"/>
                <w:szCs w:val="20"/>
                <w:lang w:eastAsia="fr-FR"/>
              </w:rPr>
              <w:t>Réalisé</w:t>
            </w:r>
            <w:r w:rsidR="00FC41AA" w:rsidRPr="002D4ABB">
              <w:rPr>
                <w:b/>
                <w:bCs/>
                <w:color w:val="C00000"/>
                <w:sz w:val="20"/>
                <w:szCs w:val="20"/>
                <w:lang w:eastAsia="fr-FR"/>
              </w:rPr>
              <w:t xml:space="preserve"> S</w:t>
            </w:r>
            <w:r>
              <w:rPr>
                <w:b/>
                <w:bCs/>
                <w:color w:val="C00000"/>
                <w:sz w:val="20"/>
                <w:szCs w:val="20"/>
                <w:lang w:eastAsia="fr-FR"/>
              </w:rPr>
              <w:t>6</w:t>
            </w:r>
          </w:p>
          <w:p w14:paraId="1125FE9D" w14:textId="56FB00D5" w:rsidR="006854DC" w:rsidRPr="006854DC" w:rsidRDefault="006854DC" w:rsidP="006854DC">
            <w:pPr>
              <w:pStyle w:val="Paragraphedeliste"/>
              <w:numPr>
                <w:ilvl w:val="0"/>
                <w:numId w:val="3"/>
              </w:numPr>
              <w:rPr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Commande et appro latérite</w:t>
            </w:r>
            <w:r>
              <w:rPr>
                <w:color w:val="000000" w:themeColor="text1"/>
                <w:sz w:val="20"/>
                <w:szCs w:val="20"/>
                <w:lang w:eastAsia="fr-FR"/>
              </w:rPr>
              <w:t xml:space="preserve"> </w:t>
            </w:r>
            <w:r>
              <w:rPr>
                <w:bCs/>
                <w:sz w:val="20"/>
                <w:szCs w:val="20"/>
                <w:lang w:eastAsia="fr-FR"/>
              </w:rPr>
              <w:t xml:space="preserve">– </w:t>
            </w:r>
            <w:r>
              <w:rPr>
                <w:bCs/>
                <w:color w:val="0070C0"/>
                <w:sz w:val="20"/>
                <w:szCs w:val="20"/>
                <w:lang w:eastAsia="fr-FR"/>
              </w:rPr>
              <w:t>En cours</w:t>
            </w:r>
          </w:p>
          <w:p w14:paraId="0E7C6C41" w14:textId="2301EAF6" w:rsidR="006854DC" w:rsidRPr="00DC1A7A" w:rsidRDefault="006854DC" w:rsidP="006854DC">
            <w:pPr>
              <w:pStyle w:val="Paragraphedeliste"/>
              <w:numPr>
                <w:ilvl w:val="0"/>
                <w:numId w:val="3"/>
              </w:numPr>
              <w:rPr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 xml:space="preserve">Commande et livraison de géotextile </w:t>
            </w:r>
            <w:r>
              <w:rPr>
                <w:bCs/>
                <w:sz w:val="20"/>
                <w:szCs w:val="20"/>
                <w:lang w:eastAsia="fr-FR"/>
              </w:rPr>
              <w:t xml:space="preserve">– </w:t>
            </w:r>
            <w:r w:rsidRPr="006854DC">
              <w:rPr>
                <w:bCs/>
                <w:color w:val="0070C0"/>
                <w:sz w:val="20"/>
                <w:szCs w:val="20"/>
                <w:lang w:eastAsia="fr-FR"/>
              </w:rPr>
              <w:t>7 rouleaux livrés sur 7 commandés</w:t>
            </w:r>
          </w:p>
          <w:p w14:paraId="765BC25E" w14:textId="46EA5EEB" w:rsidR="006854DC" w:rsidRPr="006854DC" w:rsidRDefault="006854DC" w:rsidP="006854DC">
            <w:pPr>
              <w:pStyle w:val="Paragraphedeliste"/>
              <w:numPr>
                <w:ilvl w:val="0"/>
                <w:numId w:val="3"/>
              </w:numPr>
              <w:rPr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color w:val="000000" w:themeColor="text1"/>
                <w:sz w:val="20"/>
                <w:szCs w:val="20"/>
                <w:lang w:eastAsia="fr-FR"/>
              </w:rPr>
              <w:t xml:space="preserve">Construction voie de circulation sur le site </w:t>
            </w:r>
            <w:r>
              <w:rPr>
                <w:bCs/>
                <w:sz w:val="20"/>
                <w:szCs w:val="20"/>
                <w:lang w:eastAsia="fr-FR"/>
              </w:rPr>
              <w:t xml:space="preserve">– </w:t>
            </w:r>
            <w:r>
              <w:rPr>
                <w:bCs/>
                <w:color w:val="0070C0"/>
                <w:sz w:val="20"/>
                <w:szCs w:val="20"/>
                <w:lang w:eastAsia="fr-FR"/>
              </w:rPr>
              <w:t>En cours</w:t>
            </w:r>
          </w:p>
          <w:p w14:paraId="28482C92" w14:textId="04655BF6" w:rsidR="006854DC" w:rsidRPr="006854DC" w:rsidRDefault="006854DC" w:rsidP="006854DC">
            <w:pPr>
              <w:pStyle w:val="Paragraphedeliste"/>
              <w:numPr>
                <w:ilvl w:val="0"/>
                <w:numId w:val="3"/>
              </w:numPr>
              <w:rPr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color w:val="000000" w:themeColor="text1"/>
                <w:sz w:val="20"/>
                <w:szCs w:val="20"/>
                <w:lang w:eastAsia="fr-FR"/>
              </w:rPr>
              <w:t xml:space="preserve">Evacuation des déblais en berge </w:t>
            </w:r>
            <w:r>
              <w:rPr>
                <w:bCs/>
                <w:sz w:val="20"/>
                <w:szCs w:val="20"/>
                <w:lang w:eastAsia="fr-FR"/>
              </w:rPr>
              <w:t xml:space="preserve">– </w:t>
            </w:r>
            <w:r>
              <w:rPr>
                <w:bCs/>
                <w:color w:val="0070C0"/>
                <w:sz w:val="20"/>
                <w:szCs w:val="20"/>
                <w:lang w:eastAsia="fr-FR"/>
              </w:rPr>
              <w:t>Etat des lieux topo réalisés</w:t>
            </w:r>
          </w:p>
          <w:p w14:paraId="3F85B247" w14:textId="7DD3AF3F" w:rsidR="006854DC" w:rsidRPr="006854DC" w:rsidRDefault="006854DC" w:rsidP="006854DC">
            <w:pPr>
              <w:pStyle w:val="Paragraphedeliste"/>
              <w:numPr>
                <w:ilvl w:val="0"/>
                <w:numId w:val="3"/>
              </w:numPr>
              <w:rPr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color w:val="000000" w:themeColor="text1"/>
                <w:sz w:val="20"/>
                <w:szCs w:val="20"/>
                <w:lang w:eastAsia="fr-FR"/>
              </w:rPr>
              <w:t xml:space="preserve">Commande enrochement pour zone pontons </w:t>
            </w:r>
            <w:r>
              <w:rPr>
                <w:bCs/>
                <w:sz w:val="20"/>
                <w:szCs w:val="20"/>
                <w:lang w:eastAsia="fr-FR"/>
              </w:rPr>
              <w:t xml:space="preserve">– </w:t>
            </w:r>
            <w:r>
              <w:rPr>
                <w:bCs/>
                <w:color w:val="0070C0"/>
                <w:sz w:val="20"/>
                <w:szCs w:val="20"/>
                <w:lang w:eastAsia="fr-FR"/>
              </w:rPr>
              <w:t>NR</w:t>
            </w:r>
          </w:p>
          <w:p w14:paraId="025F425C" w14:textId="79A5944A" w:rsidR="00FC41AA" w:rsidRPr="006854DC" w:rsidRDefault="00FC41AA" w:rsidP="006854DC">
            <w:pPr>
              <w:ind w:left="720"/>
              <w:rPr>
                <w:color w:val="000000" w:themeColor="text1"/>
                <w:sz w:val="20"/>
                <w:szCs w:val="20"/>
                <w:lang w:eastAsia="fr-FR"/>
              </w:rPr>
            </w:pPr>
          </w:p>
          <w:p w14:paraId="40E12859" w14:textId="4F453BA8" w:rsidR="006854DC" w:rsidRPr="002D4ABB" w:rsidRDefault="006854DC" w:rsidP="006854DC">
            <w:pPr>
              <w:rPr>
                <w:b/>
                <w:bCs/>
                <w:color w:val="C00000"/>
                <w:sz w:val="20"/>
                <w:szCs w:val="20"/>
                <w:lang w:eastAsia="fr-FR"/>
              </w:rPr>
            </w:pPr>
            <w:r w:rsidRPr="002D4ABB">
              <w:rPr>
                <w:b/>
                <w:bCs/>
                <w:color w:val="C00000"/>
                <w:sz w:val="20"/>
                <w:szCs w:val="20"/>
                <w:lang w:eastAsia="fr-FR"/>
              </w:rPr>
              <w:t>Prévu S</w:t>
            </w:r>
            <w:r>
              <w:rPr>
                <w:b/>
                <w:bCs/>
                <w:color w:val="C00000"/>
                <w:sz w:val="20"/>
                <w:szCs w:val="20"/>
                <w:lang w:eastAsia="fr-FR"/>
              </w:rPr>
              <w:t>7</w:t>
            </w:r>
          </w:p>
          <w:p w14:paraId="18D5C68F" w14:textId="2E0E81C9" w:rsidR="006854DC" w:rsidRPr="006854DC" w:rsidRDefault="006854DC" w:rsidP="006854DC">
            <w:pPr>
              <w:pStyle w:val="Paragraphedeliste"/>
              <w:numPr>
                <w:ilvl w:val="0"/>
                <w:numId w:val="3"/>
              </w:numPr>
              <w:rPr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Commande et appro latérite</w:t>
            </w:r>
            <w:r>
              <w:rPr>
                <w:color w:val="000000" w:themeColor="text1"/>
                <w:sz w:val="20"/>
                <w:szCs w:val="20"/>
                <w:lang w:eastAsia="fr-FR"/>
              </w:rPr>
              <w:t xml:space="preserve"> </w:t>
            </w:r>
          </w:p>
          <w:p w14:paraId="5C2F28D3" w14:textId="7D95C91E" w:rsidR="006854DC" w:rsidRPr="00DC1A7A" w:rsidRDefault="006854DC" w:rsidP="006854DC">
            <w:pPr>
              <w:pStyle w:val="Paragraphedeliste"/>
              <w:numPr>
                <w:ilvl w:val="0"/>
                <w:numId w:val="3"/>
              </w:numPr>
              <w:rPr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 xml:space="preserve">Commande et livraison de géotextile </w:t>
            </w:r>
          </w:p>
          <w:p w14:paraId="183E0E6E" w14:textId="76518093" w:rsidR="006854DC" w:rsidRPr="006854DC" w:rsidRDefault="006854DC" w:rsidP="006854DC">
            <w:pPr>
              <w:pStyle w:val="Paragraphedeliste"/>
              <w:numPr>
                <w:ilvl w:val="0"/>
                <w:numId w:val="3"/>
              </w:numPr>
              <w:rPr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color w:val="000000" w:themeColor="text1"/>
                <w:sz w:val="20"/>
                <w:szCs w:val="20"/>
                <w:lang w:eastAsia="fr-FR"/>
              </w:rPr>
              <w:t xml:space="preserve">Construction voie de circulation sur le site </w:t>
            </w:r>
          </w:p>
          <w:p w14:paraId="1FBC5B65" w14:textId="2FBE9132" w:rsidR="006854DC" w:rsidRPr="006854DC" w:rsidRDefault="006854DC" w:rsidP="006854DC">
            <w:pPr>
              <w:pStyle w:val="Paragraphedeliste"/>
              <w:numPr>
                <w:ilvl w:val="0"/>
                <w:numId w:val="3"/>
              </w:numPr>
              <w:rPr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color w:val="000000" w:themeColor="text1"/>
                <w:sz w:val="20"/>
                <w:szCs w:val="20"/>
                <w:lang w:eastAsia="fr-FR"/>
              </w:rPr>
              <w:t xml:space="preserve">Evacuation des déblais en berge </w:t>
            </w:r>
          </w:p>
          <w:p w14:paraId="180AE578" w14:textId="56F2E521" w:rsidR="006854DC" w:rsidRDefault="006854DC" w:rsidP="006854DC">
            <w:pPr>
              <w:pStyle w:val="Paragraphedeliste"/>
              <w:numPr>
                <w:ilvl w:val="0"/>
                <w:numId w:val="3"/>
              </w:numPr>
              <w:rPr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color w:val="000000" w:themeColor="text1"/>
                <w:sz w:val="20"/>
                <w:szCs w:val="20"/>
                <w:lang w:eastAsia="fr-FR"/>
              </w:rPr>
              <w:t xml:space="preserve">Commande enrochement pour zone pontons </w:t>
            </w:r>
          </w:p>
          <w:p w14:paraId="3F4D112B" w14:textId="45AB5A6D" w:rsidR="006854DC" w:rsidRDefault="006854DC" w:rsidP="006854DC">
            <w:pPr>
              <w:pStyle w:val="Paragraphedeliste"/>
              <w:numPr>
                <w:ilvl w:val="0"/>
                <w:numId w:val="3"/>
              </w:numPr>
              <w:rPr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color w:val="000000" w:themeColor="text1"/>
                <w:sz w:val="20"/>
                <w:szCs w:val="20"/>
                <w:lang w:eastAsia="fr-FR"/>
              </w:rPr>
              <w:t xml:space="preserve">Commande 3 camions / 1 compacteur / 1 tractopelle </w:t>
            </w:r>
          </w:p>
          <w:p w14:paraId="59B8E03D" w14:textId="53F009B6" w:rsidR="006854DC" w:rsidRDefault="006854DC" w:rsidP="006854DC">
            <w:pPr>
              <w:rPr>
                <w:color w:val="000000" w:themeColor="text1"/>
                <w:sz w:val="20"/>
                <w:szCs w:val="20"/>
                <w:lang w:eastAsia="fr-FR"/>
              </w:rPr>
            </w:pPr>
          </w:p>
          <w:p w14:paraId="3AB16CD3" w14:textId="7FFFDA70" w:rsidR="006854DC" w:rsidRPr="006854DC" w:rsidRDefault="006854DC" w:rsidP="006854DC">
            <w:pPr>
              <w:rPr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color w:val="000000" w:themeColor="text1"/>
                <w:sz w:val="20"/>
                <w:szCs w:val="20"/>
                <w:lang w:eastAsia="fr-FR"/>
              </w:rPr>
              <w:t>Besoin : 02 HTM, 1 IAQ, Equipe de maintenance</w:t>
            </w:r>
          </w:p>
          <w:p w14:paraId="209E6836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75C516A" w14:textId="77777777" w:rsidR="0067501C" w:rsidRPr="00973152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</w:tc>
      </w:tr>
    </w:tbl>
    <w:p w14:paraId="19F08A0F" w14:textId="77777777" w:rsidR="0067501C" w:rsidRDefault="0067501C" w:rsidP="00805466">
      <w:pPr>
        <w:pStyle w:val="Pieddepage"/>
        <w:tabs>
          <w:tab w:val="clear" w:pos="4320"/>
          <w:tab w:val="clear" w:pos="8640"/>
        </w:tabs>
        <w:rPr>
          <w:b/>
          <w:u w:val="single"/>
        </w:rPr>
      </w:pPr>
    </w:p>
    <w:tbl>
      <w:tblPr>
        <w:tblStyle w:val="Grilledutableau"/>
        <w:tblW w:w="11052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127"/>
        <w:gridCol w:w="1985"/>
        <w:gridCol w:w="44"/>
        <w:gridCol w:w="2082"/>
        <w:gridCol w:w="2410"/>
        <w:gridCol w:w="2404"/>
      </w:tblGrid>
      <w:tr w:rsidR="0067501C" w:rsidRPr="00BB5894" w14:paraId="347FD832" w14:textId="77777777" w:rsidTr="00C91E36">
        <w:trPr>
          <w:trHeight w:val="340"/>
        </w:trPr>
        <w:tc>
          <w:tcPr>
            <w:tcW w:w="11052" w:type="dxa"/>
            <w:gridSpan w:val="6"/>
            <w:noWrap/>
            <w:hideMark/>
          </w:tcPr>
          <w:p w14:paraId="00F790EF" w14:textId="77777777" w:rsidR="0067501C" w:rsidRPr="00BB5894" w:rsidRDefault="0067501C" w:rsidP="000366A5">
            <w:pPr>
              <w:jc w:val="center"/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eastAsia="fr-FR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color w:val="000000"/>
                <w:sz w:val="22"/>
                <w:szCs w:val="22"/>
                <w:lang w:eastAsia="fr-FR"/>
              </w:rPr>
              <w:t>AFFAIRES</w:t>
            </w:r>
          </w:p>
        </w:tc>
      </w:tr>
      <w:tr w:rsidR="0067501C" w:rsidRPr="00AA2BBC" w14:paraId="3AAFA426" w14:textId="77777777" w:rsidTr="00C91E36">
        <w:trPr>
          <w:trHeight w:val="124"/>
        </w:trPr>
        <w:tc>
          <w:tcPr>
            <w:tcW w:w="11052" w:type="dxa"/>
            <w:gridSpan w:val="6"/>
            <w:tcBorders>
              <w:bottom w:val="single" w:sz="4" w:space="0" w:color="auto"/>
            </w:tcBorders>
            <w:shd w:val="clear" w:color="auto" w:fill="92CDDC" w:themeFill="accent5" w:themeFillTint="99"/>
            <w:noWrap/>
          </w:tcPr>
          <w:p w14:paraId="2795D8EC" w14:textId="3C9CC6AE" w:rsidR="0067501C" w:rsidRPr="001F5370" w:rsidRDefault="00A3794F" w:rsidP="000366A5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>
              <w:rPr>
                <w:b/>
                <w:bCs/>
                <w:color w:val="C00000"/>
              </w:rPr>
              <w:t xml:space="preserve">Chef de </w:t>
            </w:r>
            <w:r w:rsidRPr="00A3794F">
              <w:rPr>
                <w:b/>
                <w:bCs/>
                <w:color w:val="C00000"/>
              </w:rPr>
              <w:t>Projet</w:t>
            </w:r>
            <w:r>
              <w:rPr>
                <w:b/>
                <w:bCs/>
                <w:color w:val="C00000"/>
              </w:rPr>
              <w:t xml:space="preserve"> : </w:t>
            </w:r>
            <w:r w:rsidRPr="00A3794F">
              <w:rPr>
                <w:b/>
                <w:bCs/>
                <w:color w:val="C00000"/>
              </w:rPr>
              <w:t>Gabriel ONDO MVONO</w:t>
            </w:r>
          </w:p>
        </w:tc>
      </w:tr>
      <w:tr w:rsidR="0067501C" w:rsidRPr="00AA2BBC" w14:paraId="1FF84A9E" w14:textId="77777777" w:rsidTr="00C91E36">
        <w:trPr>
          <w:trHeight w:val="124"/>
        </w:trPr>
        <w:tc>
          <w:tcPr>
            <w:tcW w:w="11052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4B1FD9EE" w14:textId="0D4BDA66" w:rsidR="0067501C" w:rsidRPr="00CA1A50" w:rsidRDefault="00CA1A50">
            <w:pPr>
              <w:pStyle w:val="Paragraphedeliste"/>
              <w:numPr>
                <w:ilvl w:val="0"/>
                <w:numId w:val="4"/>
              </w:numPr>
              <w:rPr>
                <w:b/>
                <w:bCs/>
                <w:color w:val="002060"/>
                <w:sz w:val="20"/>
                <w:szCs w:val="20"/>
                <w:lang w:eastAsia="fr-FR"/>
              </w:rPr>
            </w:pPr>
            <w:proofErr w:type="spellStart"/>
            <w:r w:rsidRPr="00CA1A50">
              <w:rPr>
                <w:b/>
                <w:bCs/>
                <w:color w:val="002060"/>
                <w:sz w:val="20"/>
                <w:szCs w:val="20"/>
              </w:rPr>
              <w:t>GABOIL_Extension</w:t>
            </w:r>
            <w:proofErr w:type="spellEnd"/>
            <w:r w:rsidRPr="00CA1A50">
              <w:rPr>
                <w:b/>
                <w:bCs/>
                <w:color w:val="002060"/>
                <w:sz w:val="20"/>
                <w:szCs w:val="20"/>
              </w:rPr>
              <w:t xml:space="preserve"> dépôt pétrolier</w:t>
            </w:r>
            <w:r w:rsidRPr="00CA1A50">
              <w:rPr>
                <w:b/>
                <w:bCs/>
                <w:color w:val="002060"/>
                <w:sz w:val="20"/>
                <w:szCs w:val="20"/>
                <w:lang w:eastAsia="fr-FR"/>
              </w:rPr>
              <w:t xml:space="preserve"> </w:t>
            </w:r>
          </w:p>
        </w:tc>
      </w:tr>
      <w:tr w:rsidR="0067501C" w:rsidRPr="00AA2BBC" w14:paraId="205DDECC" w14:textId="77777777" w:rsidTr="00C91E36">
        <w:trPr>
          <w:trHeight w:val="124"/>
        </w:trPr>
        <w:tc>
          <w:tcPr>
            <w:tcW w:w="11052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4FCE6613" w14:textId="77777777" w:rsidR="00A3794F" w:rsidRDefault="00A3794F" w:rsidP="000366A5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</w:p>
          <w:p w14:paraId="135349FF" w14:textId="657EE2C4" w:rsidR="0067501C" w:rsidRDefault="0067501C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Montant Marché :</w:t>
            </w:r>
            <w:r>
              <w:rPr>
                <w:sz w:val="20"/>
                <w:szCs w:val="20"/>
                <w:lang w:eastAsia="fr-FR"/>
              </w:rPr>
              <w:t xml:space="preserve"> XAF HT</w:t>
            </w:r>
          </w:p>
          <w:p w14:paraId="2BD4BA5D" w14:textId="1165AFEE" w:rsidR="0067501C" w:rsidRDefault="0067501C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Délai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</w:p>
          <w:p w14:paraId="1AFE4D3E" w14:textId="77777777" w:rsidR="0067501C" w:rsidRPr="001F5370" w:rsidRDefault="0067501C" w:rsidP="000366A5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 xml:space="preserve">Date début : </w:t>
            </w:r>
          </w:p>
          <w:p w14:paraId="28E5F3A1" w14:textId="77777777" w:rsidR="0067501C" w:rsidRDefault="0067501C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Date de fin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</w:p>
          <w:p w14:paraId="18C0327F" w14:textId="77777777" w:rsidR="0067501C" w:rsidRPr="00AA2BBC" w:rsidRDefault="0067501C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45BEB686" w14:textId="77777777" w:rsidTr="00C91E36">
        <w:trPr>
          <w:trHeight w:val="124"/>
        </w:trPr>
        <w:tc>
          <w:tcPr>
            <w:tcW w:w="2127" w:type="dxa"/>
            <w:tcBorders>
              <w:top w:val="single" w:sz="4" w:space="0" w:color="auto"/>
            </w:tcBorders>
            <w:shd w:val="clear" w:color="auto" w:fill="F2F2F2" w:themeFill="background1" w:themeFillShade="F2"/>
            <w:noWrap/>
          </w:tcPr>
          <w:p w14:paraId="4C38F57A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Mois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402E1A18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prévisionnel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43ABDD37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réalisé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3352604C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Ecart</w:t>
            </w:r>
          </w:p>
        </w:tc>
        <w:tc>
          <w:tcPr>
            <w:tcW w:w="2404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7A450ADD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Avancement cumulé%</w:t>
            </w:r>
          </w:p>
        </w:tc>
      </w:tr>
      <w:tr w:rsidR="0067501C" w:rsidRPr="00AA2BBC" w14:paraId="5E90C88F" w14:textId="77777777" w:rsidTr="00C91E36">
        <w:trPr>
          <w:trHeight w:val="124"/>
        </w:trPr>
        <w:tc>
          <w:tcPr>
            <w:tcW w:w="2127" w:type="dxa"/>
            <w:shd w:val="clear" w:color="auto" w:fill="F2F2F2" w:themeFill="background1" w:themeFillShade="F2"/>
            <w:noWrap/>
          </w:tcPr>
          <w:p w14:paraId="19ADEEE9" w14:textId="77777777" w:rsidR="0067501C" w:rsidRPr="00AA2BBC" w:rsidRDefault="0067501C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Janv-2026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40B32C66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34BB1108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078940CB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378759E7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0C2A3882" w14:textId="77777777" w:rsidTr="00C91E36">
        <w:trPr>
          <w:trHeight w:val="124"/>
        </w:trPr>
        <w:tc>
          <w:tcPr>
            <w:tcW w:w="2127" w:type="dxa"/>
            <w:shd w:val="clear" w:color="auto" w:fill="F2F2F2" w:themeFill="background1" w:themeFillShade="F2"/>
            <w:noWrap/>
          </w:tcPr>
          <w:p w14:paraId="736B0763" w14:textId="77777777" w:rsidR="0067501C" w:rsidRPr="00AA2BBC" w:rsidRDefault="0067501C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Fév-2026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6C076151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722D401B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4D014A5D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458EA3AF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711D07AE" w14:textId="77777777" w:rsidTr="00C91E36">
        <w:trPr>
          <w:trHeight w:val="124"/>
        </w:trPr>
        <w:tc>
          <w:tcPr>
            <w:tcW w:w="2127" w:type="dxa"/>
            <w:shd w:val="clear" w:color="auto" w:fill="F2F2F2" w:themeFill="background1" w:themeFillShade="F2"/>
            <w:noWrap/>
          </w:tcPr>
          <w:p w14:paraId="4AC69517" w14:textId="77777777" w:rsidR="0067501C" w:rsidRPr="00AA2BBC" w:rsidRDefault="0067501C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Mars-2026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3F52603B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56429F35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54E2A40C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15BC3A80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398C777C" w14:textId="77777777" w:rsidTr="00C91E36">
        <w:trPr>
          <w:trHeight w:val="124"/>
        </w:trPr>
        <w:tc>
          <w:tcPr>
            <w:tcW w:w="11052" w:type="dxa"/>
            <w:gridSpan w:val="6"/>
            <w:shd w:val="clear" w:color="auto" w:fill="FFFFFF" w:themeFill="background1"/>
            <w:noWrap/>
          </w:tcPr>
          <w:p w14:paraId="01BC8D7C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48E4D6BD" w14:textId="77777777" w:rsidTr="00C91E36">
        <w:trPr>
          <w:trHeight w:val="124"/>
        </w:trPr>
        <w:tc>
          <w:tcPr>
            <w:tcW w:w="11052" w:type="dxa"/>
            <w:gridSpan w:val="6"/>
            <w:shd w:val="clear" w:color="auto" w:fill="F2F2F2" w:themeFill="background1" w:themeFillShade="F2"/>
            <w:noWrap/>
          </w:tcPr>
          <w:p w14:paraId="5CD094AF" w14:textId="77777777" w:rsidR="0067501C" w:rsidRPr="00F13D3B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Etat d’avancement des Etudes :</w:t>
            </w:r>
          </w:p>
        </w:tc>
      </w:tr>
      <w:tr w:rsidR="0067501C" w:rsidRPr="00AA2BBC" w14:paraId="2FDFBFED" w14:textId="77777777" w:rsidTr="00C91E36">
        <w:trPr>
          <w:trHeight w:val="124"/>
        </w:trPr>
        <w:tc>
          <w:tcPr>
            <w:tcW w:w="4156" w:type="dxa"/>
            <w:gridSpan w:val="3"/>
            <w:shd w:val="clear" w:color="auto" w:fill="F2F2F2" w:themeFill="background1" w:themeFillShade="F2"/>
            <w:noWrap/>
          </w:tcPr>
          <w:p w14:paraId="0E0EF059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shd w:val="clear" w:color="auto" w:fill="F2F2F2" w:themeFill="background1" w:themeFillShade="F2"/>
          </w:tcPr>
          <w:p w14:paraId="6E273815" w14:textId="77777777" w:rsidR="0067501C" w:rsidRPr="00F13D3B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Avancement %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719F6ED8" w14:textId="77777777" w:rsidR="0067501C" w:rsidRPr="00F13D3B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Dépôt à l’administration</w:t>
            </w:r>
          </w:p>
        </w:tc>
        <w:tc>
          <w:tcPr>
            <w:tcW w:w="2404" w:type="dxa"/>
            <w:shd w:val="clear" w:color="auto" w:fill="F2F2F2" w:themeFill="background1" w:themeFillShade="F2"/>
          </w:tcPr>
          <w:p w14:paraId="0C6C3FFF" w14:textId="77777777" w:rsidR="0067501C" w:rsidRPr="00F13D3B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Etat de validation par l’administration</w:t>
            </w:r>
          </w:p>
        </w:tc>
      </w:tr>
      <w:tr w:rsidR="0067501C" w:rsidRPr="00AA2BBC" w14:paraId="0A962553" w14:textId="77777777" w:rsidTr="00C91E36">
        <w:trPr>
          <w:trHeight w:val="124"/>
        </w:trPr>
        <w:tc>
          <w:tcPr>
            <w:tcW w:w="4156" w:type="dxa"/>
            <w:gridSpan w:val="3"/>
            <w:shd w:val="clear" w:color="auto" w:fill="F2F2F2" w:themeFill="background1" w:themeFillShade="F2"/>
            <w:noWrap/>
          </w:tcPr>
          <w:p w14:paraId="35D2B9F8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APS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703534E2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443AC17B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1D1D5D6F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000EA19A" w14:textId="77777777" w:rsidTr="00C91E36">
        <w:trPr>
          <w:trHeight w:val="124"/>
        </w:trPr>
        <w:tc>
          <w:tcPr>
            <w:tcW w:w="4156" w:type="dxa"/>
            <w:gridSpan w:val="3"/>
            <w:shd w:val="clear" w:color="auto" w:fill="F2F2F2" w:themeFill="background1" w:themeFillShade="F2"/>
            <w:noWrap/>
          </w:tcPr>
          <w:p w14:paraId="3D2284E5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APD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70511151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71123F3E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6411203D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04280E9E" w14:textId="77777777" w:rsidTr="00C91E36">
        <w:trPr>
          <w:trHeight w:val="124"/>
        </w:trPr>
        <w:tc>
          <w:tcPr>
            <w:tcW w:w="4156" w:type="dxa"/>
            <w:gridSpan w:val="3"/>
            <w:shd w:val="clear" w:color="auto" w:fill="F2F2F2" w:themeFill="background1" w:themeFillShade="F2"/>
            <w:noWrap/>
          </w:tcPr>
          <w:p w14:paraId="4C5A3177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EXE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3B2875A1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1A3568F9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0E08D6E0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4961B923" w14:textId="77777777" w:rsidTr="00C91E36">
        <w:trPr>
          <w:trHeight w:val="124"/>
        </w:trPr>
        <w:tc>
          <w:tcPr>
            <w:tcW w:w="4156" w:type="dxa"/>
            <w:gridSpan w:val="3"/>
            <w:shd w:val="clear" w:color="auto" w:fill="F2F2F2" w:themeFill="background1" w:themeFillShade="F2"/>
            <w:noWrap/>
          </w:tcPr>
          <w:p w14:paraId="0FC58291" w14:textId="77777777" w:rsidR="0067501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Géotechnique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272EACE0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44AAC9B1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67086D9B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1DAEFA38" w14:textId="77777777" w:rsidTr="00C91E36">
        <w:trPr>
          <w:trHeight w:val="124"/>
        </w:trPr>
        <w:tc>
          <w:tcPr>
            <w:tcW w:w="4156" w:type="dxa"/>
            <w:gridSpan w:val="3"/>
            <w:shd w:val="clear" w:color="auto" w:fill="F2F2F2" w:themeFill="background1" w:themeFillShade="F2"/>
            <w:noWrap/>
          </w:tcPr>
          <w:p w14:paraId="450847C9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Hydrologique/hydraulique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69B6BC37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225F6DC9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42038FC3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25B60268" w14:textId="77777777" w:rsidTr="00C91E36">
        <w:trPr>
          <w:trHeight w:val="124"/>
        </w:trPr>
        <w:tc>
          <w:tcPr>
            <w:tcW w:w="4156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  <w:noWrap/>
          </w:tcPr>
          <w:p w14:paraId="5CC1E9AB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EIES / Notice EIES</w:t>
            </w:r>
          </w:p>
        </w:tc>
        <w:tc>
          <w:tcPr>
            <w:tcW w:w="2082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162E2F39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04D658FB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2E203C4C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7F709743" w14:textId="77777777" w:rsidTr="00C91E36">
        <w:trPr>
          <w:trHeight w:val="124"/>
        </w:trPr>
        <w:tc>
          <w:tcPr>
            <w:tcW w:w="4156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</w:tcPr>
          <w:p w14:paraId="52871E9B" w14:textId="77777777" w:rsidR="0067501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4ADFD72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41E0CFC9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689035E6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72C4629E" w14:textId="77777777" w:rsidTr="00C91E36">
        <w:trPr>
          <w:trHeight w:val="8326"/>
        </w:trPr>
        <w:tc>
          <w:tcPr>
            <w:tcW w:w="11052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1D67D5F6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973152">
              <w:rPr>
                <w:b/>
                <w:bCs/>
                <w:sz w:val="20"/>
                <w:szCs w:val="20"/>
                <w:lang w:eastAsia="fr-FR"/>
              </w:rPr>
              <w:lastRenderedPageBreak/>
              <w:t>Avancement des travaux/ prévisions :</w:t>
            </w:r>
          </w:p>
          <w:p w14:paraId="3387F225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9BF0E5A" w14:textId="7109C82B" w:rsidR="002D4ABB" w:rsidRPr="002D4ABB" w:rsidRDefault="002D4ABB" w:rsidP="002D4ABB">
            <w:pPr>
              <w:rPr>
                <w:b/>
                <w:bCs/>
                <w:color w:val="C00000"/>
                <w:sz w:val="20"/>
                <w:szCs w:val="20"/>
                <w:lang w:eastAsia="fr-FR"/>
              </w:rPr>
            </w:pPr>
            <w:r w:rsidRPr="002D4ABB">
              <w:rPr>
                <w:b/>
                <w:bCs/>
                <w:color w:val="C00000"/>
                <w:sz w:val="20"/>
                <w:szCs w:val="20"/>
                <w:lang w:eastAsia="fr-FR"/>
              </w:rPr>
              <w:t xml:space="preserve">Prévu </w:t>
            </w:r>
          </w:p>
          <w:p w14:paraId="719660B1" w14:textId="66565A86" w:rsidR="002D4ABB" w:rsidRPr="00416D40" w:rsidRDefault="002D4ABB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  <w:lang w:eastAsia="fr-FR"/>
              </w:rPr>
            </w:pPr>
            <w:r w:rsidRPr="00416D40">
              <w:rPr>
                <w:sz w:val="20"/>
                <w:szCs w:val="20"/>
                <w:lang w:eastAsia="fr-FR"/>
              </w:rPr>
              <w:t>Validation du devis</w:t>
            </w:r>
            <w:r w:rsidR="00BA68EF">
              <w:rPr>
                <w:sz w:val="20"/>
                <w:szCs w:val="20"/>
                <w:lang w:eastAsia="fr-FR"/>
              </w:rPr>
              <w:t xml:space="preserve"> – </w:t>
            </w:r>
            <w:r w:rsidR="00BA68EF" w:rsidRPr="00BA68EF">
              <w:rPr>
                <w:color w:val="0070C0"/>
                <w:sz w:val="20"/>
                <w:szCs w:val="20"/>
                <w:lang w:eastAsia="fr-FR"/>
              </w:rPr>
              <w:t xml:space="preserve">NR </w:t>
            </w:r>
            <w:r w:rsidRPr="00BA68EF">
              <w:rPr>
                <w:color w:val="0070C0"/>
                <w:sz w:val="20"/>
                <w:szCs w:val="20"/>
                <w:lang w:eastAsia="fr-FR"/>
              </w:rPr>
              <w:t xml:space="preserve"> </w:t>
            </w:r>
          </w:p>
          <w:p w14:paraId="43F3C1BF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95CA522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2380701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A71A2BA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47CB308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EECFE3D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4E25D2D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B1D5A38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01AEC22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3E1D3BB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9847EAF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AFCB993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C67E025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80EB791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7A5247F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575E86A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76200E7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5C961F4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9BFA4C8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F9A4DB2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DA38E44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695900F" w14:textId="77777777" w:rsidR="0067501C" w:rsidRPr="00973152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</w:tc>
      </w:tr>
    </w:tbl>
    <w:p w14:paraId="3E92BE5D" w14:textId="77777777" w:rsidR="0067501C" w:rsidRDefault="0067501C" w:rsidP="00805466">
      <w:pPr>
        <w:pStyle w:val="Pieddepage"/>
        <w:tabs>
          <w:tab w:val="clear" w:pos="4320"/>
          <w:tab w:val="clear" w:pos="8640"/>
        </w:tabs>
        <w:rPr>
          <w:b/>
          <w:u w:val="single"/>
        </w:rPr>
      </w:pPr>
    </w:p>
    <w:p w14:paraId="76DBEA5F" w14:textId="77777777" w:rsidR="00CA1A50" w:rsidRDefault="00CA1A50" w:rsidP="00805466">
      <w:pPr>
        <w:pStyle w:val="Pieddepage"/>
        <w:tabs>
          <w:tab w:val="clear" w:pos="4320"/>
          <w:tab w:val="clear" w:pos="8640"/>
        </w:tabs>
        <w:rPr>
          <w:b/>
          <w:u w:val="single"/>
        </w:rPr>
      </w:pPr>
    </w:p>
    <w:tbl>
      <w:tblPr>
        <w:tblStyle w:val="Grilledutableau"/>
        <w:tblW w:w="10768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843"/>
        <w:gridCol w:w="1985"/>
        <w:gridCol w:w="44"/>
        <w:gridCol w:w="2082"/>
        <w:gridCol w:w="2410"/>
        <w:gridCol w:w="2404"/>
      </w:tblGrid>
      <w:tr w:rsidR="0067501C" w:rsidRPr="00BB5894" w14:paraId="1664D568" w14:textId="77777777" w:rsidTr="00041926">
        <w:trPr>
          <w:trHeight w:val="340"/>
        </w:trPr>
        <w:tc>
          <w:tcPr>
            <w:tcW w:w="10768" w:type="dxa"/>
            <w:gridSpan w:val="6"/>
            <w:noWrap/>
            <w:hideMark/>
          </w:tcPr>
          <w:p w14:paraId="0C46E250" w14:textId="77777777" w:rsidR="0067501C" w:rsidRPr="00BB5894" w:rsidRDefault="0067501C" w:rsidP="000366A5">
            <w:pPr>
              <w:jc w:val="center"/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eastAsia="fr-FR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color w:val="000000"/>
                <w:sz w:val="22"/>
                <w:szCs w:val="22"/>
                <w:lang w:eastAsia="fr-FR"/>
              </w:rPr>
              <w:t>AFFAIRES</w:t>
            </w:r>
          </w:p>
        </w:tc>
      </w:tr>
      <w:tr w:rsidR="0067501C" w:rsidRPr="00AA2BBC" w14:paraId="19576F60" w14:textId="77777777" w:rsidTr="00041926">
        <w:trPr>
          <w:trHeight w:val="124"/>
        </w:trPr>
        <w:tc>
          <w:tcPr>
            <w:tcW w:w="10768" w:type="dxa"/>
            <w:gridSpan w:val="6"/>
            <w:tcBorders>
              <w:bottom w:val="single" w:sz="4" w:space="0" w:color="auto"/>
            </w:tcBorders>
            <w:shd w:val="clear" w:color="auto" w:fill="92CDDC" w:themeFill="accent5" w:themeFillTint="99"/>
            <w:noWrap/>
          </w:tcPr>
          <w:p w14:paraId="355BAF0E" w14:textId="2A2F755E" w:rsidR="0067501C" w:rsidRPr="00A3794F" w:rsidRDefault="00A3794F" w:rsidP="000366A5">
            <w:pPr>
              <w:jc w:val="center"/>
              <w:rPr>
                <w:b/>
                <w:bCs/>
                <w:color w:val="C00000"/>
              </w:rPr>
            </w:pPr>
            <w:r w:rsidRPr="00A3794F">
              <w:rPr>
                <w:b/>
                <w:bCs/>
                <w:color w:val="C00000"/>
              </w:rPr>
              <w:t xml:space="preserve">Chef de projet : </w:t>
            </w:r>
            <w:r w:rsidR="0067501C" w:rsidRPr="00A3794F">
              <w:rPr>
                <w:b/>
                <w:bCs/>
                <w:color w:val="C00000"/>
              </w:rPr>
              <w:t xml:space="preserve"> </w:t>
            </w:r>
            <w:r w:rsidR="00CA1A50" w:rsidRPr="00A3794F">
              <w:rPr>
                <w:b/>
                <w:bCs/>
                <w:color w:val="C00000"/>
                <w:lang w:eastAsia="fr-FR"/>
              </w:rPr>
              <w:t>Olivier WEMEYI</w:t>
            </w:r>
          </w:p>
        </w:tc>
      </w:tr>
      <w:tr w:rsidR="0067501C" w:rsidRPr="00AA2BBC" w14:paraId="5320B432" w14:textId="77777777" w:rsidTr="00041926">
        <w:trPr>
          <w:trHeight w:val="124"/>
        </w:trPr>
        <w:tc>
          <w:tcPr>
            <w:tcW w:w="10768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3D752BDE" w14:textId="083AEC00" w:rsidR="0067501C" w:rsidRPr="00CA1A50" w:rsidRDefault="00CA1A50">
            <w:pPr>
              <w:pStyle w:val="Paragraphedeliste"/>
              <w:numPr>
                <w:ilvl w:val="0"/>
                <w:numId w:val="7"/>
              </w:numPr>
              <w:rPr>
                <w:b/>
                <w:bCs/>
                <w:color w:val="002060"/>
                <w:sz w:val="20"/>
                <w:szCs w:val="20"/>
                <w:lang w:eastAsia="fr-FR"/>
              </w:rPr>
            </w:pPr>
            <w:r w:rsidRPr="00CA1A50">
              <w:rPr>
                <w:b/>
                <w:bCs/>
                <w:color w:val="002060"/>
                <w:sz w:val="20"/>
                <w:szCs w:val="20"/>
              </w:rPr>
              <w:t>Marché N°52/MTPC/SG/2025_Aménagement de la voie sur Berge de la LOWE</w:t>
            </w:r>
            <w:r w:rsidRPr="00CA1A50">
              <w:rPr>
                <w:b/>
                <w:bCs/>
                <w:color w:val="002060"/>
                <w:sz w:val="20"/>
                <w:szCs w:val="20"/>
                <w:lang w:eastAsia="fr-FR"/>
              </w:rPr>
              <w:t xml:space="preserve"> </w:t>
            </w:r>
          </w:p>
        </w:tc>
      </w:tr>
      <w:tr w:rsidR="0067501C" w:rsidRPr="00AA2BBC" w14:paraId="1C47F317" w14:textId="77777777" w:rsidTr="00041926">
        <w:trPr>
          <w:trHeight w:val="124"/>
        </w:trPr>
        <w:tc>
          <w:tcPr>
            <w:tcW w:w="1076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27DBE351" w14:textId="77777777" w:rsidR="00A3794F" w:rsidRDefault="00A3794F" w:rsidP="000366A5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</w:p>
          <w:p w14:paraId="28ADC61F" w14:textId="7939576D" w:rsidR="0067501C" w:rsidRDefault="0067501C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Montant Marché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  <w:r w:rsidR="00CA1A50" w:rsidRPr="00260FC6">
              <w:rPr>
                <w:sz w:val="20"/>
                <w:szCs w:val="20"/>
                <w:lang w:eastAsia="fr-FR"/>
              </w:rPr>
              <w:t>14</w:t>
            </w:r>
            <w:r w:rsidR="00CA1A50">
              <w:rPr>
                <w:sz w:val="20"/>
                <w:szCs w:val="20"/>
                <w:lang w:eastAsia="fr-FR"/>
              </w:rPr>
              <w:t>.</w:t>
            </w:r>
            <w:r w:rsidR="00CA1A50" w:rsidRPr="00260FC6">
              <w:rPr>
                <w:sz w:val="20"/>
                <w:szCs w:val="20"/>
                <w:lang w:eastAsia="fr-FR"/>
              </w:rPr>
              <w:t>348</w:t>
            </w:r>
            <w:r w:rsidR="00CA1A50">
              <w:rPr>
                <w:sz w:val="20"/>
                <w:szCs w:val="20"/>
                <w:lang w:eastAsia="fr-FR"/>
              </w:rPr>
              <w:t>.</w:t>
            </w:r>
            <w:r w:rsidR="00CA1A50" w:rsidRPr="00260FC6">
              <w:rPr>
                <w:sz w:val="20"/>
                <w:szCs w:val="20"/>
                <w:lang w:eastAsia="fr-FR"/>
              </w:rPr>
              <w:t>354</w:t>
            </w:r>
            <w:r w:rsidR="00CA1A50">
              <w:rPr>
                <w:sz w:val="20"/>
                <w:szCs w:val="20"/>
                <w:lang w:eastAsia="fr-FR"/>
              </w:rPr>
              <w:t>.</w:t>
            </w:r>
            <w:r w:rsidR="00CA1A50" w:rsidRPr="00260FC6">
              <w:rPr>
                <w:sz w:val="20"/>
                <w:szCs w:val="20"/>
                <w:lang w:eastAsia="fr-FR"/>
              </w:rPr>
              <w:t>681</w:t>
            </w:r>
            <w:r w:rsidR="00CA1A50">
              <w:rPr>
                <w:sz w:val="20"/>
                <w:szCs w:val="20"/>
                <w:lang w:eastAsia="fr-FR"/>
              </w:rPr>
              <w:t xml:space="preserve"> XAF </w:t>
            </w:r>
            <w:r>
              <w:rPr>
                <w:sz w:val="20"/>
                <w:szCs w:val="20"/>
                <w:lang w:eastAsia="fr-FR"/>
              </w:rPr>
              <w:t>HT</w:t>
            </w:r>
          </w:p>
          <w:p w14:paraId="7AEABDE5" w14:textId="3A981A00" w:rsidR="0067501C" w:rsidRDefault="0067501C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Délai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  <w:r w:rsidR="00CA1A50">
              <w:rPr>
                <w:sz w:val="20"/>
                <w:szCs w:val="20"/>
                <w:lang w:eastAsia="fr-FR"/>
              </w:rPr>
              <w:t>24</w:t>
            </w:r>
            <w:r>
              <w:rPr>
                <w:sz w:val="20"/>
                <w:szCs w:val="20"/>
                <w:lang w:eastAsia="fr-FR"/>
              </w:rPr>
              <w:t xml:space="preserve"> mois</w:t>
            </w:r>
          </w:p>
          <w:p w14:paraId="1A83FAFF" w14:textId="23B40F1B" w:rsidR="0067501C" w:rsidRPr="001F5370" w:rsidRDefault="0067501C" w:rsidP="000366A5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 xml:space="preserve">Date début : </w:t>
            </w:r>
            <w:r w:rsidR="001F75A1">
              <w:rPr>
                <w:b/>
                <w:bCs/>
                <w:sz w:val="20"/>
                <w:szCs w:val="20"/>
                <w:lang w:eastAsia="fr-FR"/>
              </w:rPr>
              <w:t xml:space="preserve"> 11/11/2025</w:t>
            </w:r>
          </w:p>
          <w:p w14:paraId="5440C567" w14:textId="12D4DF09" w:rsidR="0067501C" w:rsidRDefault="0067501C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Date de fin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  <w:r w:rsidR="001F75A1">
              <w:rPr>
                <w:sz w:val="20"/>
                <w:szCs w:val="20"/>
                <w:lang w:eastAsia="fr-FR"/>
              </w:rPr>
              <w:t>21/09/2027</w:t>
            </w:r>
          </w:p>
          <w:p w14:paraId="53E1E62B" w14:textId="77777777" w:rsidR="0067501C" w:rsidRPr="00AA2BBC" w:rsidRDefault="0067501C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1C1AAD87" w14:textId="77777777" w:rsidTr="00041926">
        <w:trPr>
          <w:trHeight w:val="124"/>
        </w:trPr>
        <w:tc>
          <w:tcPr>
            <w:tcW w:w="1843" w:type="dxa"/>
            <w:tcBorders>
              <w:top w:val="single" w:sz="4" w:space="0" w:color="auto"/>
            </w:tcBorders>
            <w:shd w:val="clear" w:color="auto" w:fill="F2F2F2" w:themeFill="background1" w:themeFillShade="F2"/>
            <w:noWrap/>
          </w:tcPr>
          <w:p w14:paraId="0F456950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Mois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74E5DF20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prévisionnel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31ADD041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réalisé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741B0A61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Ecart</w:t>
            </w:r>
          </w:p>
        </w:tc>
        <w:tc>
          <w:tcPr>
            <w:tcW w:w="2404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4C6A10FE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Avancement cumulé%</w:t>
            </w:r>
          </w:p>
        </w:tc>
      </w:tr>
      <w:tr w:rsidR="00021265" w:rsidRPr="00AA2BBC" w14:paraId="2919AB21" w14:textId="77777777" w:rsidTr="0004192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467FD1EF" w14:textId="50D502E5" w:rsidR="00021265" w:rsidRPr="00AA2BBC" w:rsidRDefault="00021265" w:rsidP="0002126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Janv-2026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30A59903" w14:textId="16DCEF39" w:rsidR="00021265" w:rsidRPr="00AA2BBC" w:rsidRDefault="00021265" w:rsidP="0002126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300 000 000</w:t>
            </w: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5BEBE41A" w14:textId="47E1A156" w:rsidR="00021265" w:rsidRPr="00AA2BBC" w:rsidRDefault="00FC189A" w:rsidP="00021265">
            <w:pPr>
              <w:jc w:val="center"/>
              <w:rPr>
                <w:sz w:val="20"/>
                <w:szCs w:val="20"/>
                <w:lang w:eastAsia="fr-FR"/>
              </w:rPr>
            </w:pPr>
            <w:r w:rsidRPr="00FC189A">
              <w:rPr>
                <w:sz w:val="20"/>
                <w:szCs w:val="20"/>
                <w:lang w:eastAsia="fr-FR"/>
              </w:rPr>
              <w:t>446 154 621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039A9563" w14:textId="77777777" w:rsidR="00021265" w:rsidRPr="00AA2BBC" w:rsidRDefault="00021265" w:rsidP="0002126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5C61A592" w14:textId="77777777" w:rsidR="00021265" w:rsidRPr="00AA2BBC" w:rsidRDefault="00021265" w:rsidP="0002126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021265" w:rsidRPr="00AA2BBC" w14:paraId="54111FAC" w14:textId="77777777" w:rsidTr="0004192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58C6E9B4" w14:textId="7CBB8948" w:rsidR="00021265" w:rsidRPr="00AA2BBC" w:rsidRDefault="00021265" w:rsidP="0002126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Fév-2026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62007AA0" w14:textId="418E9055" w:rsidR="00021265" w:rsidRPr="00AA2BBC" w:rsidRDefault="00021265" w:rsidP="0002126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200 000 000</w:t>
            </w: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476D3CF8" w14:textId="0D691462" w:rsidR="00021265" w:rsidRPr="00AA2BBC" w:rsidRDefault="00021265" w:rsidP="0002126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44C8BEB3" w14:textId="77777777" w:rsidR="00021265" w:rsidRPr="00AA2BBC" w:rsidRDefault="00021265" w:rsidP="0002126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6448B33D" w14:textId="77777777" w:rsidR="00021265" w:rsidRPr="00AA2BBC" w:rsidRDefault="00021265" w:rsidP="0002126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021265" w:rsidRPr="00AA2BBC" w14:paraId="776A9C2D" w14:textId="77777777" w:rsidTr="0004192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2FF8F4A2" w14:textId="69D168AF" w:rsidR="00021265" w:rsidRPr="00AA2BBC" w:rsidRDefault="00021265" w:rsidP="0002126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Mars-2026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7CCDBAF2" w14:textId="21A9FB09" w:rsidR="00021265" w:rsidRPr="00AA2BBC" w:rsidRDefault="00021265" w:rsidP="0002126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200 000 000</w:t>
            </w: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7B89DCC8" w14:textId="77777777" w:rsidR="00021265" w:rsidRPr="00AA2BBC" w:rsidRDefault="00021265" w:rsidP="0002126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72E7E30F" w14:textId="77777777" w:rsidR="00021265" w:rsidRPr="00AA2BBC" w:rsidRDefault="00021265" w:rsidP="0002126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44FEA0C6" w14:textId="77777777" w:rsidR="00021265" w:rsidRPr="00AA2BBC" w:rsidRDefault="00021265" w:rsidP="0002126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021265" w:rsidRPr="00AA2BBC" w14:paraId="1A27E374" w14:textId="77777777" w:rsidTr="0004192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4FF658CB" w14:textId="3957A2F6" w:rsidR="00021265" w:rsidRPr="00AA2BBC" w:rsidRDefault="00021265" w:rsidP="00021265">
            <w:pPr>
              <w:jc w:val="right"/>
              <w:rPr>
                <w:sz w:val="20"/>
                <w:szCs w:val="20"/>
                <w:lang w:eastAsia="fr-FR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</w:tcPr>
          <w:p w14:paraId="38B933B2" w14:textId="11104C9B" w:rsidR="00021265" w:rsidRPr="00AA2BBC" w:rsidRDefault="00021265" w:rsidP="0002126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3401063C" w14:textId="77777777" w:rsidR="00021265" w:rsidRPr="00AA2BBC" w:rsidRDefault="00021265" w:rsidP="0002126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26590C15" w14:textId="77777777" w:rsidR="00021265" w:rsidRPr="00AA2BBC" w:rsidRDefault="00021265" w:rsidP="0002126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413144C4" w14:textId="77777777" w:rsidR="00021265" w:rsidRPr="00AA2BBC" w:rsidRDefault="00021265" w:rsidP="0002126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021265" w:rsidRPr="00AA2BBC" w14:paraId="0AA90A8E" w14:textId="77777777" w:rsidTr="0004192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074DA13A" w14:textId="72AB1BF3" w:rsidR="00021265" w:rsidRPr="00AA2BBC" w:rsidRDefault="00021265" w:rsidP="00021265">
            <w:pPr>
              <w:jc w:val="right"/>
              <w:rPr>
                <w:sz w:val="20"/>
                <w:szCs w:val="20"/>
                <w:lang w:eastAsia="fr-FR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</w:tcPr>
          <w:p w14:paraId="482ED781" w14:textId="72138A3C" w:rsidR="00021265" w:rsidRPr="00AA2BBC" w:rsidRDefault="00021265" w:rsidP="0002126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480E5ADC" w14:textId="77777777" w:rsidR="00021265" w:rsidRPr="00AA2BBC" w:rsidRDefault="00021265" w:rsidP="0002126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69C09272" w14:textId="77777777" w:rsidR="00021265" w:rsidRPr="00AA2BBC" w:rsidRDefault="00021265" w:rsidP="0002126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1BBF082B" w14:textId="77777777" w:rsidR="00021265" w:rsidRPr="00AA2BBC" w:rsidRDefault="00021265" w:rsidP="0002126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021265" w:rsidRPr="00AA2BBC" w14:paraId="72351A6F" w14:textId="77777777" w:rsidTr="0004192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12068E27" w14:textId="51F936B9" w:rsidR="00021265" w:rsidRPr="00AA2BBC" w:rsidRDefault="00021265" w:rsidP="00021265">
            <w:pPr>
              <w:jc w:val="right"/>
              <w:rPr>
                <w:sz w:val="20"/>
                <w:szCs w:val="20"/>
                <w:lang w:eastAsia="fr-FR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</w:tcPr>
          <w:p w14:paraId="20883A39" w14:textId="295C38BB" w:rsidR="00021265" w:rsidRPr="00AA2BBC" w:rsidRDefault="00021265" w:rsidP="0002126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252E5E32" w14:textId="77777777" w:rsidR="00021265" w:rsidRPr="00AA2BBC" w:rsidRDefault="00021265" w:rsidP="0002126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7EE0748F" w14:textId="77777777" w:rsidR="00021265" w:rsidRPr="00AA2BBC" w:rsidRDefault="00021265" w:rsidP="0002126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03E48E56" w14:textId="77777777" w:rsidR="00021265" w:rsidRPr="00AA2BBC" w:rsidRDefault="00021265" w:rsidP="0002126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021265" w:rsidRPr="00AA2BBC" w14:paraId="1DC3942C" w14:textId="77777777" w:rsidTr="00041926">
        <w:trPr>
          <w:trHeight w:val="124"/>
        </w:trPr>
        <w:tc>
          <w:tcPr>
            <w:tcW w:w="10768" w:type="dxa"/>
            <w:gridSpan w:val="6"/>
            <w:shd w:val="clear" w:color="auto" w:fill="FFFFFF" w:themeFill="background1"/>
            <w:noWrap/>
          </w:tcPr>
          <w:p w14:paraId="7A440011" w14:textId="77777777" w:rsidR="00021265" w:rsidRPr="00AA2BBC" w:rsidRDefault="00021265" w:rsidP="0002126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021265" w:rsidRPr="00AA2BBC" w14:paraId="00FE468A" w14:textId="77777777" w:rsidTr="00041926">
        <w:trPr>
          <w:trHeight w:val="124"/>
        </w:trPr>
        <w:tc>
          <w:tcPr>
            <w:tcW w:w="10768" w:type="dxa"/>
            <w:gridSpan w:val="6"/>
            <w:shd w:val="clear" w:color="auto" w:fill="F2F2F2" w:themeFill="background1" w:themeFillShade="F2"/>
            <w:noWrap/>
          </w:tcPr>
          <w:p w14:paraId="73182988" w14:textId="77777777" w:rsidR="00021265" w:rsidRPr="00F13D3B" w:rsidRDefault="00021265" w:rsidP="00021265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Etat d’avancement des Etudes :</w:t>
            </w:r>
          </w:p>
        </w:tc>
      </w:tr>
      <w:tr w:rsidR="00021265" w:rsidRPr="00AA2BBC" w14:paraId="4B969887" w14:textId="77777777" w:rsidTr="0004192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35E4C0A0" w14:textId="77777777" w:rsidR="00021265" w:rsidRPr="00AA2BBC" w:rsidRDefault="00021265" w:rsidP="0002126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shd w:val="clear" w:color="auto" w:fill="F2F2F2" w:themeFill="background1" w:themeFillShade="F2"/>
          </w:tcPr>
          <w:p w14:paraId="23BE7F36" w14:textId="77777777" w:rsidR="00021265" w:rsidRPr="00F13D3B" w:rsidRDefault="00021265" w:rsidP="0002126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Avancement %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5E230BB0" w14:textId="77777777" w:rsidR="00021265" w:rsidRPr="00F13D3B" w:rsidRDefault="00021265" w:rsidP="0002126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Dépôt à l’administration</w:t>
            </w:r>
          </w:p>
        </w:tc>
        <w:tc>
          <w:tcPr>
            <w:tcW w:w="2404" w:type="dxa"/>
            <w:shd w:val="clear" w:color="auto" w:fill="F2F2F2" w:themeFill="background1" w:themeFillShade="F2"/>
          </w:tcPr>
          <w:p w14:paraId="01844D50" w14:textId="77777777" w:rsidR="00021265" w:rsidRPr="00F13D3B" w:rsidRDefault="00021265" w:rsidP="0002126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Etat de validation par l’administration</w:t>
            </w:r>
          </w:p>
        </w:tc>
      </w:tr>
      <w:tr w:rsidR="00021265" w:rsidRPr="00AA2BBC" w14:paraId="765946E9" w14:textId="77777777" w:rsidTr="0004192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6B666229" w14:textId="77777777" w:rsidR="00021265" w:rsidRPr="00AA2BBC" w:rsidRDefault="00021265" w:rsidP="0002126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APS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51D0B282" w14:textId="2F95471F" w:rsidR="00021265" w:rsidRPr="00AA2BBC" w:rsidRDefault="00021265" w:rsidP="00021265">
            <w:pPr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80%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4E5D098E" w14:textId="0CD64DA0" w:rsidR="00021265" w:rsidRPr="00AA2BBC" w:rsidRDefault="00021265" w:rsidP="0002126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-</w:t>
            </w:r>
          </w:p>
        </w:tc>
        <w:tc>
          <w:tcPr>
            <w:tcW w:w="2404" w:type="dxa"/>
            <w:shd w:val="clear" w:color="auto" w:fill="F2F2F2" w:themeFill="background1" w:themeFillShade="F2"/>
          </w:tcPr>
          <w:p w14:paraId="62446EBD" w14:textId="77777777" w:rsidR="00021265" w:rsidRPr="00AA2BBC" w:rsidRDefault="00021265" w:rsidP="0002126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021265" w:rsidRPr="00AA2BBC" w14:paraId="4859EA1C" w14:textId="77777777" w:rsidTr="0004192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5A025B51" w14:textId="77777777" w:rsidR="00021265" w:rsidRPr="00AA2BBC" w:rsidRDefault="00021265" w:rsidP="0002126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APD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27762A3D" w14:textId="146CB30B" w:rsidR="00021265" w:rsidRPr="00AA2BBC" w:rsidRDefault="00021265" w:rsidP="00021265">
            <w:pPr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50%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7B3F2AA4" w14:textId="79BE3271" w:rsidR="00021265" w:rsidRPr="00AA2BBC" w:rsidRDefault="00FC189A" w:rsidP="0002126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19/02/2026</w:t>
            </w:r>
          </w:p>
        </w:tc>
        <w:tc>
          <w:tcPr>
            <w:tcW w:w="2404" w:type="dxa"/>
            <w:shd w:val="clear" w:color="auto" w:fill="F2F2F2" w:themeFill="background1" w:themeFillShade="F2"/>
          </w:tcPr>
          <w:p w14:paraId="4153D688" w14:textId="21B225FE" w:rsidR="00021265" w:rsidRPr="00AA2BBC" w:rsidRDefault="00FC189A" w:rsidP="00021265">
            <w:pPr>
              <w:jc w:val="center"/>
              <w:rPr>
                <w:sz w:val="20"/>
                <w:szCs w:val="20"/>
                <w:lang w:eastAsia="fr-FR"/>
              </w:rPr>
            </w:pPr>
            <w:r w:rsidRPr="00FC189A">
              <w:rPr>
                <w:sz w:val="20"/>
                <w:szCs w:val="20"/>
                <w:lang w:eastAsia="fr-FR"/>
              </w:rPr>
              <w:t>En attente</w:t>
            </w:r>
          </w:p>
        </w:tc>
      </w:tr>
      <w:tr w:rsidR="00021265" w:rsidRPr="00AA2BBC" w14:paraId="32D32D3B" w14:textId="77777777" w:rsidTr="0004192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3C7711AF" w14:textId="77777777" w:rsidR="00021265" w:rsidRPr="00AA2BBC" w:rsidRDefault="00021265" w:rsidP="0002126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EXE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3EEE346D" w14:textId="66B1B7A3" w:rsidR="00021265" w:rsidRPr="00AA2BBC" w:rsidRDefault="00021265" w:rsidP="00021265">
            <w:pPr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20%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535E08DF" w14:textId="4ADECE44" w:rsidR="00021265" w:rsidRPr="00AA2BBC" w:rsidRDefault="00021265" w:rsidP="0002126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-</w:t>
            </w:r>
          </w:p>
        </w:tc>
        <w:tc>
          <w:tcPr>
            <w:tcW w:w="2404" w:type="dxa"/>
            <w:shd w:val="clear" w:color="auto" w:fill="F2F2F2" w:themeFill="background1" w:themeFillShade="F2"/>
          </w:tcPr>
          <w:p w14:paraId="59873398" w14:textId="77777777" w:rsidR="00021265" w:rsidRPr="00AA2BBC" w:rsidRDefault="00021265" w:rsidP="0002126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021265" w:rsidRPr="00AA2BBC" w14:paraId="09051770" w14:textId="77777777" w:rsidTr="0004192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6A7AF032" w14:textId="77777777" w:rsidR="00021265" w:rsidRDefault="00021265" w:rsidP="0002126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Géotechnique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095D9E1C" w14:textId="609BEFAD" w:rsidR="00021265" w:rsidRPr="00AA2BBC" w:rsidRDefault="00021265" w:rsidP="00021265">
            <w:pPr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50%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678759E2" w14:textId="5946AC0B" w:rsidR="00021265" w:rsidRPr="00AA2BBC" w:rsidRDefault="00021265" w:rsidP="0002126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18/12/2025 (Géotechnique routière)</w:t>
            </w:r>
          </w:p>
        </w:tc>
        <w:tc>
          <w:tcPr>
            <w:tcW w:w="2404" w:type="dxa"/>
            <w:shd w:val="clear" w:color="auto" w:fill="F2F2F2" w:themeFill="background1" w:themeFillShade="F2"/>
          </w:tcPr>
          <w:p w14:paraId="4E901867" w14:textId="5EA4BC8F" w:rsidR="00021265" w:rsidRPr="00AA2BBC" w:rsidRDefault="00FC189A" w:rsidP="00021265">
            <w:pPr>
              <w:jc w:val="center"/>
              <w:rPr>
                <w:sz w:val="20"/>
                <w:szCs w:val="20"/>
                <w:lang w:eastAsia="fr-FR"/>
              </w:rPr>
            </w:pPr>
            <w:r w:rsidRPr="00FC189A">
              <w:rPr>
                <w:sz w:val="20"/>
                <w:szCs w:val="20"/>
                <w:lang w:eastAsia="fr-FR"/>
              </w:rPr>
              <w:t xml:space="preserve">En </w:t>
            </w:r>
            <w:r>
              <w:rPr>
                <w:sz w:val="20"/>
                <w:szCs w:val="20"/>
                <w:lang w:eastAsia="fr-FR"/>
              </w:rPr>
              <w:t>cours</w:t>
            </w:r>
          </w:p>
        </w:tc>
      </w:tr>
      <w:tr w:rsidR="00021265" w:rsidRPr="00AA2BBC" w14:paraId="3703F36A" w14:textId="77777777" w:rsidTr="0004192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2360EC5F" w14:textId="77777777" w:rsidR="00021265" w:rsidRPr="00AA2BBC" w:rsidRDefault="00021265" w:rsidP="0002126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Hydrologique/hydraulique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5858B354" w14:textId="316D7F46" w:rsidR="00021265" w:rsidRPr="00AA2BBC" w:rsidRDefault="00021265" w:rsidP="00021265">
            <w:pPr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90%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5DE48DE8" w14:textId="0B4B559C" w:rsidR="00021265" w:rsidRPr="00AA2BBC" w:rsidRDefault="00FC189A" w:rsidP="0002126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16/02/2026</w:t>
            </w:r>
          </w:p>
        </w:tc>
        <w:tc>
          <w:tcPr>
            <w:tcW w:w="2404" w:type="dxa"/>
            <w:shd w:val="clear" w:color="auto" w:fill="F2F2F2" w:themeFill="background1" w:themeFillShade="F2"/>
          </w:tcPr>
          <w:p w14:paraId="2424E8CE" w14:textId="5B17F1FA" w:rsidR="00021265" w:rsidRPr="00AA2BBC" w:rsidRDefault="00FC189A" w:rsidP="00021265">
            <w:pPr>
              <w:jc w:val="center"/>
              <w:rPr>
                <w:sz w:val="20"/>
                <w:szCs w:val="20"/>
                <w:lang w:eastAsia="fr-FR"/>
              </w:rPr>
            </w:pPr>
            <w:r w:rsidRPr="00FC189A">
              <w:rPr>
                <w:sz w:val="20"/>
                <w:szCs w:val="20"/>
                <w:lang w:eastAsia="fr-FR"/>
              </w:rPr>
              <w:t xml:space="preserve">En </w:t>
            </w:r>
            <w:r>
              <w:rPr>
                <w:sz w:val="20"/>
                <w:szCs w:val="20"/>
                <w:lang w:eastAsia="fr-FR"/>
              </w:rPr>
              <w:t>cours</w:t>
            </w:r>
          </w:p>
        </w:tc>
      </w:tr>
      <w:tr w:rsidR="00021265" w:rsidRPr="00AA2BBC" w14:paraId="10715EE1" w14:textId="77777777" w:rsidTr="00041926">
        <w:trPr>
          <w:trHeight w:val="124"/>
        </w:trPr>
        <w:tc>
          <w:tcPr>
            <w:tcW w:w="3872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  <w:noWrap/>
          </w:tcPr>
          <w:p w14:paraId="2D9DF569" w14:textId="77777777" w:rsidR="00021265" w:rsidRPr="00AA2BBC" w:rsidRDefault="00021265" w:rsidP="0002126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lastRenderedPageBreak/>
              <w:t>EIES / Notice EIES</w:t>
            </w:r>
          </w:p>
        </w:tc>
        <w:tc>
          <w:tcPr>
            <w:tcW w:w="2082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1FDC9710" w14:textId="54289701" w:rsidR="00021265" w:rsidRPr="00AA2BBC" w:rsidRDefault="00021265" w:rsidP="00021265">
            <w:pPr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50%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6C9BF316" w14:textId="4C138505" w:rsidR="00021265" w:rsidRPr="00AA2BBC" w:rsidRDefault="00021265" w:rsidP="0002126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-</w:t>
            </w:r>
          </w:p>
        </w:tc>
        <w:tc>
          <w:tcPr>
            <w:tcW w:w="2404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35C98EA0" w14:textId="77777777" w:rsidR="00021265" w:rsidRPr="00AA2BBC" w:rsidRDefault="00021265" w:rsidP="0002126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021265" w:rsidRPr="00AA2BBC" w14:paraId="41EFC485" w14:textId="77777777" w:rsidTr="00041926">
        <w:trPr>
          <w:trHeight w:val="124"/>
        </w:trPr>
        <w:tc>
          <w:tcPr>
            <w:tcW w:w="3872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</w:tcPr>
          <w:p w14:paraId="68518D8A" w14:textId="77777777" w:rsidR="00021265" w:rsidRDefault="00021265" w:rsidP="0002126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BAFE2FE" w14:textId="77777777" w:rsidR="00021265" w:rsidRPr="00AA2BBC" w:rsidRDefault="00021265" w:rsidP="0002126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45A3E76A" w14:textId="77777777" w:rsidR="00021265" w:rsidRPr="00AA2BBC" w:rsidRDefault="00021265" w:rsidP="0002126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3BF1AFBD" w14:textId="77777777" w:rsidR="00021265" w:rsidRPr="00AA2BBC" w:rsidRDefault="00021265" w:rsidP="0002126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021265" w:rsidRPr="00C91E5D" w14:paraId="1E13CE27" w14:textId="77777777" w:rsidTr="00A6269A">
        <w:trPr>
          <w:trHeight w:val="844"/>
        </w:trPr>
        <w:tc>
          <w:tcPr>
            <w:tcW w:w="1076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2652FA82" w14:textId="77777777" w:rsidR="00021265" w:rsidRDefault="00021265" w:rsidP="00021265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973152">
              <w:rPr>
                <w:b/>
                <w:bCs/>
                <w:sz w:val="20"/>
                <w:szCs w:val="20"/>
                <w:lang w:eastAsia="fr-FR"/>
              </w:rPr>
              <w:t>Avancement des travaux/ prévisions :</w:t>
            </w:r>
          </w:p>
          <w:p w14:paraId="58611F0C" w14:textId="1F25D06B" w:rsidR="00021265" w:rsidRDefault="00021265" w:rsidP="0002126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D75420E" w14:textId="6CCC4141" w:rsidR="008C6691" w:rsidRPr="008F5B70" w:rsidRDefault="008C6691" w:rsidP="008C6691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DB769D">
              <w:rPr>
                <w:b/>
                <w:bCs/>
                <w:color w:val="FF0000"/>
                <w:sz w:val="20"/>
                <w:szCs w:val="20"/>
                <w:lang w:eastAsia="fr-FR"/>
              </w:rPr>
              <w:t>Réalisé S</w:t>
            </w:r>
            <w:r w:rsidR="00885A6C">
              <w:rPr>
                <w:b/>
                <w:bCs/>
                <w:color w:val="FF0000"/>
                <w:sz w:val="20"/>
                <w:szCs w:val="20"/>
                <w:lang w:eastAsia="fr-FR"/>
              </w:rPr>
              <w:t>9</w:t>
            </w:r>
            <w:r>
              <w:rPr>
                <w:b/>
                <w:bCs/>
                <w:color w:val="FF0000"/>
                <w:sz w:val="20"/>
                <w:szCs w:val="20"/>
                <w:lang w:eastAsia="fr-FR"/>
              </w:rPr>
              <w:t xml:space="preserve"> </w:t>
            </w:r>
            <w:r w:rsidRPr="00DB769D">
              <w:rPr>
                <w:b/>
                <w:bCs/>
                <w:color w:val="FF0000"/>
                <w:sz w:val="20"/>
                <w:szCs w:val="20"/>
                <w:lang w:eastAsia="fr-FR"/>
              </w:rPr>
              <w:t xml:space="preserve">– </w:t>
            </w:r>
            <w:r w:rsidR="0032516F">
              <w:rPr>
                <w:b/>
                <w:bCs/>
                <w:color w:val="FF0000"/>
                <w:sz w:val="20"/>
                <w:szCs w:val="20"/>
                <w:lang w:eastAsia="fr-FR"/>
              </w:rPr>
              <w:t>23%</w:t>
            </w:r>
          </w:p>
          <w:p w14:paraId="65DB96B0" w14:textId="45B010F9" w:rsidR="008C6691" w:rsidRDefault="008C6691" w:rsidP="008C6691">
            <w:pPr>
              <w:rPr>
                <w:color w:val="548DD4" w:themeColor="text2" w:themeTint="99"/>
                <w:sz w:val="20"/>
                <w:szCs w:val="20"/>
                <w:lang w:eastAsia="fr-FR"/>
              </w:rPr>
            </w:pPr>
          </w:p>
          <w:p w14:paraId="2AE04C90" w14:textId="77777777" w:rsidR="008C6691" w:rsidRPr="008C6691" w:rsidRDefault="008C6691" w:rsidP="0032516F">
            <w:pPr>
              <w:pStyle w:val="Paragraphedeliste"/>
              <w:numPr>
                <w:ilvl w:val="0"/>
                <w:numId w:val="3"/>
              </w:numPr>
              <w:ind w:left="1174"/>
              <w:rPr>
                <w:sz w:val="20"/>
                <w:szCs w:val="20"/>
                <w:lang w:eastAsia="fr-FR"/>
              </w:rPr>
            </w:pPr>
            <w:r w:rsidRPr="008C6691">
              <w:rPr>
                <w:sz w:val="20"/>
                <w:szCs w:val="20"/>
                <w:lang w:eastAsia="fr-FR"/>
              </w:rPr>
              <w:t xml:space="preserve">Travaux de remblai plateforme à 100% - </w:t>
            </w:r>
            <w:r w:rsidRPr="0032516F">
              <w:rPr>
                <w:color w:val="0070C0"/>
                <w:sz w:val="20"/>
                <w:szCs w:val="20"/>
                <w:lang w:eastAsia="fr-FR"/>
              </w:rPr>
              <w:t>NR</w:t>
            </w:r>
          </w:p>
          <w:p w14:paraId="5B6D98C9" w14:textId="6A34374A" w:rsidR="008C6691" w:rsidRPr="008C6691" w:rsidRDefault="008C6691" w:rsidP="0032516F">
            <w:pPr>
              <w:pStyle w:val="Paragraphedeliste"/>
              <w:numPr>
                <w:ilvl w:val="0"/>
                <w:numId w:val="3"/>
              </w:numPr>
              <w:ind w:left="1174"/>
              <w:rPr>
                <w:sz w:val="20"/>
                <w:szCs w:val="20"/>
                <w:lang w:eastAsia="fr-FR"/>
              </w:rPr>
            </w:pPr>
            <w:r w:rsidRPr="008C6691">
              <w:rPr>
                <w:sz w:val="20"/>
                <w:szCs w:val="20"/>
                <w:lang w:val="en-GB" w:eastAsia="fr-FR"/>
              </w:rPr>
              <w:t xml:space="preserve">Installation </w:t>
            </w:r>
            <w:proofErr w:type="spellStart"/>
            <w:r w:rsidRPr="008C6691">
              <w:rPr>
                <w:sz w:val="20"/>
                <w:szCs w:val="20"/>
                <w:lang w:val="en-GB" w:eastAsia="fr-FR"/>
              </w:rPr>
              <w:t>chantier</w:t>
            </w:r>
            <w:proofErr w:type="spellEnd"/>
            <w:r w:rsidRPr="008C6691">
              <w:rPr>
                <w:sz w:val="20"/>
                <w:szCs w:val="20"/>
                <w:lang w:val="en-GB" w:eastAsia="fr-FR"/>
              </w:rPr>
              <w:t xml:space="preserve"> - </w:t>
            </w:r>
            <w:r w:rsidRPr="0032516F">
              <w:rPr>
                <w:color w:val="0070C0"/>
                <w:sz w:val="20"/>
                <w:szCs w:val="20"/>
                <w:lang w:val="en-GB" w:eastAsia="fr-FR"/>
              </w:rPr>
              <w:t xml:space="preserve">48% </w:t>
            </w:r>
          </w:p>
          <w:p w14:paraId="06395D89" w14:textId="77777777" w:rsidR="008C6691" w:rsidRPr="008C6691" w:rsidRDefault="008C6691" w:rsidP="0032516F">
            <w:pPr>
              <w:pStyle w:val="Paragraphedeliste"/>
              <w:numPr>
                <w:ilvl w:val="0"/>
                <w:numId w:val="3"/>
              </w:numPr>
              <w:ind w:left="1174"/>
              <w:rPr>
                <w:sz w:val="20"/>
                <w:szCs w:val="20"/>
                <w:lang w:eastAsia="fr-FR"/>
              </w:rPr>
            </w:pPr>
            <w:r w:rsidRPr="008C6691">
              <w:rPr>
                <w:sz w:val="20"/>
                <w:szCs w:val="20"/>
                <w:lang w:eastAsia="fr-FR"/>
              </w:rPr>
              <w:t xml:space="preserve">Démarrage travaux de purge sur CDM – </w:t>
            </w:r>
            <w:r w:rsidRPr="0032516F">
              <w:rPr>
                <w:color w:val="0070C0"/>
                <w:sz w:val="20"/>
                <w:szCs w:val="20"/>
                <w:lang w:eastAsia="fr-FR"/>
              </w:rPr>
              <w:t>2%</w:t>
            </w:r>
          </w:p>
          <w:p w14:paraId="63EC119A" w14:textId="77777777" w:rsidR="008C6691" w:rsidRPr="008C6691" w:rsidRDefault="008C6691" w:rsidP="0032516F">
            <w:pPr>
              <w:pStyle w:val="Paragraphedeliste"/>
              <w:numPr>
                <w:ilvl w:val="0"/>
                <w:numId w:val="3"/>
              </w:numPr>
              <w:ind w:left="1174"/>
              <w:rPr>
                <w:sz w:val="20"/>
                <w:szCs w:val="20"/>
                <w:lang w:eastAsia="fr-FR"/>
              </w:rPr>
            </w:pPr>
            <w:r w:rsidRPr="008C6691">
              <w:rPr>
                <w:sz w:val="20"/>
                <w:szCs w:val="20"/>
                <w:lang w:eastAsia="fr-FR"/>
              </w:rPr>
              <w:t xml:space="preserve">Installation chantier (plomberie et électricité) – </w:t>
            </w:r>
            <w:r w:rsidRPr="0032516F">
              <w:rPr>
                <w:color w:val="0070C0"/>
                <w:sz w:val="20"/>
                <w:szCs w:val="20"/>
                <w:lang w:eastAsia="fr-FR"/>
              </w:rPr>
              <w:t>NR</w:t>
            </w:r>
            <w:r w:rsidRPr="0032516F">
              <w:rPr>
                <w:color w:val="00B0F0"/>
                <w:sz w:val="20"/>
                <w:szCs w:val="20"/>
                <w:lang w:eastAsia="fr-FR"/>
              </w:rPr>
              <w:t xml:space="preserve"> </w:t>
            </w:r>
          </w:p>
          <w:p w14:paraId="193977B8" w14:textId="77777777" w:rsidR="008C6691" w:rsidRPr="008C6691" w:rsidRDefault="008C6691" w:rsidP="0032516F">
            <w:pPr>
              <w:pStyle w:val="Paragraphedeliste"/>
              <w:numPr>
                <w:ilvl w:val="0"/>
                <w:numId w:val="3"/>
              </w:numPr>
              <w:ind w:left="1174"/>
              <w:rPr>
                <w:sz w:val="20"/>
                <w:szCs w:val="20"/>
                <w:lang w:eastAsia="fr-FR"/>
              </w:rPr>
            </w:pPr>
            <w:r w:rsidRPr="008C6691">
              <w:rPr>
                <w:sz w:val="20"/>
                <w:szCs w:val="20"/>
                <w:lang w:eastAsia="fr-FR"/>
              </w:rPr>
              <w:t xml:space="preserve">Remblai – </w:t>
            </w:r>
            <w:r w:rsidRPr="0032516F">
              <w:rPr>
                <w:color w:val="0070C0"/>
                <w:sz w:val="20"/>
                <w:szCs w:val="20"/>
                <w:lang w:eastAsia="fr-FR"/>
              </w:rPr>
              <w:t xml:space="preserve">NR </w:t>
            </w:r>
          </w:p>
          <w:p w14:paraId="4D1F2983" w14:textId="4426A29F" w:rsidR="008C6691" w:rsidRPr="008C6691" w:rsidRDefault="008C6691" w:rsidP="0032516F">
            <w:pPr>
              <w:pStyle w:val="Paragraphedeliste"/>
              <w:numPr>
                <w:ilvl w:val="0"/>
                <w:numId w:val="3"/>
              </w:numPr>
              <w:ind w:left="1174"/>
              <w:rPr>
                <w:sz w:val="20"/>
                <w:szCs w:val="20"/>
                <w:lang w:eastAsia="fr-FR"/>
              </w:rPr>
            </w:pPr>
            <w:r w:rsidRPr="008C6691">
              <w:rPr>
                <w:sz w:val="20"/>
                <w:szCs w:val="20"/>
                <w:lang w:eastAsia="fr-FR"/>
              </w:rPr>
              <w:t xml:space="preserve">Suite de la campagne géotechnique – P1 /P2 terminé en cours sur C0 – </w:t>
            </w:r>
            <w:r w:rsidRPr="0032516F">
              <w:rPr>
                <w:color w:val="0070C0"/>
                <w:sz w:val="20"/>
                <w:szCs w:val="20"/>
                <w:lang w:eastAsia="fr-FR"/>
              </w:rPr>
              <w:t>75%</w:t>
            </w:r>
          </w:p>
          <w:p w14:paraId="3F887615" w14:textId="78B305F7" w:rsidR="008C6691" w:rsidRPr="008C6691" w:rsidRDefault="008C6691" w:rsidP="0032516F">
            <w:pPr>
              <w:pStyle w:val="Paragraphedeliste"/>
              <w:numPr>
                <w:ilvl w:val="0"/>
                <w:numId w:val="45"/>
              </w:numPr>
              <w:ind w:left="1174"/>
              <w:rPr>
                <w:sz w:val="20"/>
                <w:szCs w:val="20"/>
                <w:lang w:eastAsia="fr-FR"/>
              </w:rPr>
            </w:pPr>
            <w:r w:rsidRPr="008C6691">
              <w:rPr>
                <w:sz w:val="20"/>
                <w:szCs w:val="20"/>
                <w:lang w:eastAsia="fr-FR"/>
              </w:rPr>
              <w:t xml:space="preserve">Stockage du remblai de sable coté CDM – </w:t>
            </w:r>
            <w:r w:rsidRPr="0032516F">
              <w:rPr>
                <w:color w:val="0070C0"/>
                <w:sz w:val="20"/>
                <w:szCs w:val="20"/>
                <w:lang w:eastAsia="fr-FR"/>
              </w:rPr>
              <w:t xml:space="preserve">15% </w:t>
            </w:r>
          </w:p>
          <w:p w14:paraId="7126E841" w14:textId="10E89F33" w:rsidR="008C6691" w:rsidRPr="008C6691" w:rsidRDefault="008C6691" w:rsidP="0032516F">
            <w:pPr>
              <w:pStyle w:val="Paragraphedeliste"/>
              <w:numPr>
                <w:ilvl w:val="0"/>
                <w:numId w:val="45"/>
              </w:numPr>
              <w:ind w:left="1174"/>
              <w:rPr>
                <w:sz w:val="20"/>
                <w:szCs w:val="20"/>
                <w:lang w:eastAsia="fr-FR"/>
              </w:rPr>
            </w:pPr>
            <w:r w:rsidRPr="008C6691">
              <w:rPr>
                <w:sz w:val="20"/>
                <w:szCs w:val="20"/>
                <w:lang w:eastAsia="fr-FR"/>
              </w:rPr>
              <w:t xml:space="preserve">Coulage de 50 ml de perrés maçonnés – </w:t>
            </w:r>
            <w:r w:rsidRPr="0032516F">
              <w:rPr>
                <w:color w:val="0070C0"/>
                <w:sz w:val="20"/>
                <w:szCs w:val="20"/>
                <w:lang w:eastAsia="fr-FR"/>
              </w:rPr>
              <w:t xml:space="preserve">NR </w:t>
            </w:r>
          </w:p>
          <w:p w14:paraId="7CA903A4" w14:textId="1E71458B" w:rsidR="008C6691" w:rsidRPr="008C6691" w:rsidRDefault="008C6691" w:rsidP="0032516F">
            <w:pPr>
              <w:pStyle w:val="Paragraphedeliste"/>
              <w:numPr>
                <w:ilvl w:val="0"/>
                <w:numId w:val="45"/>
              </w:numPr>
              <w:ind w:left="1174"/>
              <w:rPr>
                <w:sz w:val="20"/>
                <w:szCs w:val="20"/>
                <w:lang w:eastAsia="fr-FR"/>
              </w:rPr>
            </w:pPr>
            <w:r w:rsidRPr="008C6691">
              <w:rPr>
                <w:sz w:val="20"/>
                <w:szCs w:val="20"/>
                <w:lang w:eastAsia="fr-FR"/>
              </w:rPr>
              <w:t xml:space="preserve">Transmission décompte N°3 – </w:t>
            </w:r>
            <w:r w:rsidRPr="0032516F">
              <w:rPr>
                <w:color w:val="0070C0"/>
                <w:sz w:val="20"/>
                <w:szCs w:val="20"/>
                <w:lang w:eastAsia="fr-FR"/>
              </w:rPr>
              <w:t xml:space="preserve">45% </w:t>
            </w:r>
          </w:p>
          <w:p w14:paraId="7AFD987F" w14:textId="567FEAA3" w:rsidR="008C6691" w:rsidRDefault="008C6691" w:rsidP="0032516F">
            <w:pPr>
              <w:pStyle w:val="Paragraphedeliste"/>
              <w:numPr>
                <w:ilvl w:val="0"/>
                <w:numId w:val="45"/>
              </w:numPr>
              <w:ind w:left="1174"/>
              <w:rPr>
                <w:sz w:val="20"/>
                <w:szCs w:val="20"/>
                <w:lang w:eastAsia="fr-FR"/>
              </w:rPr>
            </w:pPr>
            <w:r w:rsidRPr="008C6691">
              <w:rPr>
                <w:sz w:val="20"/>
                <w:szCs w:val="20"/>
                <w:lang w:eastAsia="fr-FR"/>
              </w:rPr>
              <w:t xml:space="preserve">CA 50 000 000 – </w:t>
            </w:r>
            <w:r w:rsidR="0032516F" w:rsidRPr="0032516F">
              <w:rPr>
                <w:color w:val="0070C0"/>
                <w:sz w:val="20"/>
                <w:szCs w:val="20"/>
                <w:lang w:eastAsia="fr-FR"/>
              </w:rPr>
              <w:t>44%</w:t>
            </w:r>
            <w:r w:rsidRPr="0032516F">
              <w:rPr>
                <w:color w:val="0070C0"/>
                <w:sz w:val="20"/>
                <w:szCs w:val="20"/>
                <w:lang w:eastAsia="fr-FR"/>
              </w:rPr>
              <w:t xml:space="preserve"> </w:t>
            </w:r>
            <w:r w:rsidR="0032516F" w:rsidRPr="0032516F">
              <w:rPr>
                <w:color w:val="0070C0"/>
                <w:sz w:val="20"/>
                <w:szCs w:val="20"/>
                <w:lang w:eastAsia="fr-FR"/>
              </w:rPr>
              <w:t>(</w:t>
            </w:r>
            <w:r w:rsidRPr="0032516F">
              <w:rPr>
                <w:color w:val="0070C0"/>
                <w:sz w:val="20"/>
                <w:szCs w:val="20"/>
                <w:lang w:eastAsia="fr-FR"/>
              </w:rPr>
              <w:t>22 000 000</w:t>
            </w:r>
            <w:r w:rsidR="0032516F" w:rsidRPr="0032516F">
              <w:rPr>
                <w:color w:val="0070C0"/>
                <w:sz w:val="20"/>
                <w:szCs w:val="20"/>
                <w:lang w:eastAsia="fr-FR"/>
              </w:rPr>
              <w:t>)</w:t>
            </w:r>
            <w:r w:rsidRPr="0032516F">
              <w:rPr>
                <w:color w:val="0070C0"/>
                <w:sz w:val="20"/>
                <w:szCs w:val="20"/>
                <w:lang w:eastAsia="fr-FR"/>
              </w:rPr>
              <w:t xml:space="preserve"> </w:t>
            </w:r>
          </w:p>
          <w:p w14:paraId="6005FFE7" w14:textId="6477156C" w:rsidR="0032516F" w:rsidRDefault="0032516F" w:rsidP="0032516F">
            <w:pPr>
              <w:rPr>
                <w:sz w:val="20"/>
                <w:szCs w:val="20"/>
                <w:lang w:eastAsia="fr-FR"/>
              </w:rPr>
            </w:pPr>
          </w:p>
          <w:p w14:paraId="3FCC34B5" w14:textId="77777777" w:rsidR="0032516F" w:rsidRPr="00242E57" w:rsidRDefault="0032516F" w:rsidP="0032516F">
            <w:pPr>
              <w:rPr>
                <w:b/>
                <w:sz w:val="20"/>
                <w:szCs w:val="20"/>
                <w:lang w:eastAsia="fr-FR"/>
              </w:rPr>
            </w:pPr>
            <w:r w:rsidRPr="00242E57">
              <w:rPr>
                <w:b/>
                <w:sz w:val="20"/>
                <w:szCs w:val="20"/>
                <w:lang w:eastAsia="fr-FR"/>
              </w:rPr>
              <w:t>Point</w:t>
            </w:r>
            <w:r>
              <w:rPr>
                <w:b/>
                <w:sz w:val="20"/>
                <w:szCs w:val="20"/>
                <w:lang w:eastAsia="fr-FR"/>
              </w:rPr>
              <w:t>s</w:t>
            </w:r>
            <w:r w:rsidRPr="00242E57">
              <w:rPr>
                <w:b/>
                <w:sz w:val="20"/>
                <w:szCs w:val="20"/>
                <w:lang w:eastAsia="fr-FR"/>
              </w:rPr>
              <w:t xml:space="preserve"> bloquant</w:t>
            </w:r>
            <w:r>
              <w:rPr>
                <w:b/>
                <w:sz w:val="20"/>
                <w:szCs w:val="20"/>
                <w:lang w:eastAsia="fr-FR"/>
              </w:rPr>
              <w:t>s</w:t>
            </w:r>
          </w:p>
          <w:p w14:paraId="180ECD90" w14:textId="77777777" w:rsidR="0032516F" w:rsidRDefault="0032516F" w:rsidP="0032516F">
            <w:pPr>
              <w:pStyle w:val="Paragraphedeliste"/>
              <w:numPr>
                <w:ilvl w:val="0"/>
                <w:numId w:val="3"/>
              </w:numPr>
              <w:rPr>
                <w:bCs/>
                <w:sz w:val="20"/>
                <w:szCs w:val="20"/>
                <w:lang w:eastAsia="fr-FR"/>
              </w:rPr>
            </w:pPr>
            <w:r>
              <w:rPr>
                <w:bCs/>
                <w:sz w:val="20"/>
                <w:szCs w:val="20"/>
                <w:lang w:eastAsia="fr-FR"/>
              </w:rPr>
              <w:t>Etudes d’exécution en cours</w:t>
            </w:r>
          </w:p>
          <w:p w14:paraId="0AF0BD92" w14:textId="77777777" w:rsidR="0032516F" w:rsidRDefault="0032516F" w:rsidP="0032516F">
            <w:pPr>
              <w:pStyle w:val="Paragraphedeliste"/>
              <w:numPr>
                <w:ilvl w:val="0"/>
                <w:numId w:val="3"/>
              </w:numPr>
              <w:rPr>
                <w:bCs/>
                <w:sz w:val="20"/>
                <w:szCs w:val="20"/>
                <w:lang w:eastAsia="fr-FR"/>
              </w:rPr>
            </w:pPr>
            <w:r>
              <w:rPr>
                <w:bCs/>
                <w:sz w:val="20"/>
                <w:szCs w:val="20"/>
                <w:lang w:eastAsia="fr-FR"/>
              </w:rPr>
              <w:t xml:space="preserve">Appro en sable de remblai et latérite </w:t>
            </w:r>
            <w:r w:rsidRPr="0032516F">
              <w:rPr>
                <w:bCs/>
                <w:color w:val="0070C0"/>
                <w:sz w:val="20"/>
                <w:szCs w:val="20"/>
                <w:lang w:eastAsia="fr-FR"/>
              </w:rPr>
              <w:t>(en cours)</w:t>
            </w:r>
          </w:p>
          <w:p w14:paraId="50A53C9D" w14:textId="77777777" w:rsidR="0032516F" w:rsidRDefault="0032516F" w:rsidP="0032516F">
            <w:pPr>
              <w:pStyle w:val="Paragraphedeliste"/>
              <w:numPr>
                <w:ilvl w:val="0"/>
                <w:numId w:val="3"/>
              </w:numPr>
              <w:rPr>
                <w:bCs/>
                <w:sz w:val="20"/>
                <w:szCs w:val="20"/>
                <w:lang w:eastAsia="fr-FR"/>
              </w:rPr>
            </w:pPr>
            <w:r>
              <w:rPr>
                <w:bCs/>
                <w:sz w:val="20"/>
                <w:szCs w:val="20"/>
                <w:lang w:eastAsia="fr-FR"/>
              </w:rPr>
              <w:t xml:space="preserve">Intempéries </w:t>
            </w:r>
          </w:p>
          <w:p w14:paraId="6E13442D" w14:textId="77777777" w:rsidR="0032516F" w:rsidRDefault="0032516F" w:rsidP="0032516F">
            <w:pPr>
              <w:pStyle w:val="Paragraphedeliste"/>
              <w:numPr>
                <w:ilvl w:val="0"/>
                <w:numId w:val="3"/>
              </w:numPr>
              <w:rPr>
                <w:bCs/>
                <w:sz w:val="20"/>
                <w:szCs w:val="20"/>
                <w:lang w:eastAsia="fr-FR"/>
              </w:rPr>
            </w:pPr>
            <w:r>
              <w:rPr>
                <w:bCs/>
                <w:color w:val="EE0000"/>
                <w:sz w:val="20"/>
                <w:szCs w:val="20"/>
                <w:lang w:val="en-GB" w:eastAsia="fr-FR"/>
              </w:rPr>
              <w:t xml:space="preserve">Rupture </w:t>
            </w:r>
            <w:proofErr w:type="spellStart"/>
            <w:r>
              <w:rPr>
                <w:bCs/>
                <w:color w:val="EE0000"/>
                <w:sz w:val="20"/>
                <w:szCs w:val="20"/>
                <w:lang w:val="en-GB" w:eastAsia="fr-FR"/>
              </w:rPr>
              <w:t>d’appro</w:t>
            </w:r>
            <w:proofErr w:type="spellEnd"/>
            <w:r w:rsidRPr="00230ECE">
              <w:rPr>
                <w:bCs/>
                <w:color w:val="EE0000"/>
                <w:sz w:val="20"/>
                <w:szCs w:val="20"/>
                <w:lang w:val="en-GB" w:eastAsia="fr-FR"/>
              </w:rPr>
              <w:t xml:space="preserve"> Gasoil</w:t>
            </w:r>
            <w:r>
              <w:rPr>
                <w:bCs/>
                <w:color w:val="EE0000"/>
                <w:sz w:val="20"/>
                <w:szCs w:val="20"/>
                <w:lang w:val="en-GB" w:eastAsia="fr-FR"/>
              </w:rPr>
              <w:t xml:space="preserve"> (</w:t>
            </w:r>
            <w:proofErr w:type="spellStart"/>
            <w:r>
              <w:rPr>
                <w:bCs/>
                <w:color w:val="EE0000"/>
                <w:sz w:val="20"/>
                <w:szCs w:val="20"/>
                <w:lang w:val="en-GB" w:eastAsia="fr-FR"/>
              </w:rPr>
              <w:t>depuis</w:t>
            </w:r>
            <w:proofErr w:type="spellEnd"/>
            <w:r>
              <w:rPr>
                <w:bCs/>
                <w:color w:val="EE0000"/>
                <w:sz w:val="20"/>
                <w:szCs w:val="20"/>
                <w:lang w:val="en-GB" w:eastAsia="fr-FR"/>
              </w:rPr>
              <w:t xml:space="preserve"> le 25/02)</w:t>
            </w:r>
          </w:p>
          <w:p w14:paraId="742B56D3" w14:textId="77777777" w:rsidR="0032516F" w:rsidRPr="008F5B70" w:rsidRDefault="0032516F" w:rsidP="0032516F">
            <w:pPr>
              <w:pStyle w:val="Paragraphedeliste"/>
              <w:ind w:left="1080"/>
              <w:rPr>
                <w:bCs/>
                <w:sz w:val="20"/>
                <w:szCs w:val="20"/>
                <w:lang w:eastAsia="fr-FR"/>
              </w:rPr>
            </w:pPr>
          </w:p>
          <w:p w14:paraId="3DAECCD2" w14:textId="77777777" w:rsidR="0032516F" w:rsidRPr="00C91E5D" w:rsidRDefault="0032516F" w:rsidP="0032516F">
            <w:pPr>
              <w:rPr>
                <w:b/>
                <w:sz w:val="20"/>
                <w:szCs w:val="20"/>
                <w:lang w:val="en-GB" w:eastAsia="fr-FR"/>
              </w:rPr>
            </w:pPr>
            <w:proofErr w:type="spellStart"/>
            <w:r w:rsidRPr="00C91E5D">
              <w:rPr>
                <w:b/>
                <w:sz w:val="20"/>
                <w:szCs w:val="20"/>
                <w:lang w:val="en-GB" w:eastAsia="fr-FR"/>
              </w:rPr>
              <w:t>Besoin</w:t>
            </w:r>
            <w:proofErr w:type="spellEnd"/>
          </w:p>
          <w:p w14:paraId="75F46AFA" w14:textId="77777777" w:rsidR="0032516F" w:rsidRDefault="0032516F" w:rsidP="0032516F">
            <w:pPr>
              <w:pStyle w:val="Paragraphedeliste"/>
              <w:numPr>
                <w:ilvl w:val="0"/>
                <w:numId w:val="3"/>
              </w:numPr>
              <w:rPr>
                <w:bCs/>
                <w:sz w:val="20"/>
                <w:szCs w:val="20"/>
                <w:lang w:val="en-GB" w:eastAsia="fr-FR"/>
              </w:rPr>
            </w:pPr>
            <w:r w:rsidRPr="00C91E5D">
              <w:rPr>
                <w:bCs/>
                <w:sz w:val="20"/>
                <w:szCs w:val="20"/>
                <w:lang w:val="en-GB" w:eastAsia="fr-FR"/>
              </w:rPr>
              <w:t>MAD Dumper</w:t>
            </w:r>
            <w:r>
              <w:rPr>
                <w:bCs/>
                <w:sz w:val="20"/>
                <w:szCs w:val="20"/>
                <w:lang w:val="en-GB" w:eastAsia="fr-FR"/>
              </w:rPr>
              <w:t xml:space="preserve"> au 28/02</w:t>
            </w:r>
          </w:p>
          <w:p w14:paraId="3CB8FF18" w14:textId="77777777" w:rsidR="0032516F" w:rsidRDefault="0032516F" w:rsidP="0032516F">
            <w:pPr>
              <w:pStyle w:val="Paragraphedeliste"/>
              <w:numPr>
                <w:ilvl w:val="0"/>
                <w:numId w:val="3"/>
              </w:numPr>
              <w:rPr>
                <w:bCs/>
                <w:sz w:val="20"/>
                <w:szCs w:val="20"/>
                <w:lang w:val="en-GB" w:eastAsia="fr-FR"/>
              </w:rPr>
            </w:pPr>
            <w:r>
              <w:rPr>
                <w:bCs/>
                <w:sz w:val="20"/>
                <w:szCs w:val="20"/>
                <w:lang w:val="en-GB" w:eastAsia="fr-FR"/>
              </w:rPr>
              <w:t xml:space="preserve">Choix des </w:t>
            </w:r>
            <w:proofErr w:type="spellStart"/>
            <w:r>
              <w:rPr>
                <w:bCs/>
                <w:sz w:val="20"/>
                <w:szCs w:val="20"/>
                <w:lang w:val="en-GB" w:eastAsia="fr-FR"/>
              </w:rPr>
              <w:t>prestataires</w:t>
            </w:r>
            <w:proofErr w:type="spellEnd"/>
            <w:r>
              <w:rPr>
                <w:bCs/>
                <w:sz w:val="20"/>
                <w:szCs w:val="20"/>
                <w:lang w:val="en-GB" w:eastAsia="fr-FR"/>
              </w:rPr>
              <w:t xml:space="preserve"> pour la realisation des </w:t>
            </w:r>
            <w:proofErr w:type="spellStart"/>
            <w:r>
              <w:rPr>
                <w:bCs/>
                <w:sz w:val="20"/>
                <w:szCs w:val="20"/>
                <w:lang w:val="en-GB" w:eastAsia="fr-FR"/>
              </w:rPr>
              <w:t>pieux</w:t>
            </w:r>
            <w:proofErr w:type="spellEnd"/>
          </w:p>
          <w:p w14:paraId="201F0261" w14:textId="77777777" w:rsidR="0032516F" w:rsidRPr="00230ECE" w:rsidRDefault="0032516F" w:rsidP="0032516F">
            <w:pPr>
              <w:pStyle w:val="Paragraphedeliste"/>
              <w:numPr>
                <w:ilvl w:val="0"/>
                <w:numId w:val="3"/>
              </w:numPr>
              <w:rPr>
                <w:bCs/>
                <w:color w:val="EE0000"/>
                <w:sz w:val="20"/>
                <w:szCs w:val="20"/>
                <w:lang w:val="en-GB" w:eastAsia="fr-FR"/>
              </w:rPr>
            </w:pPr>
            <w:r w:rsidRPr="00230ECE">
              <w:rPr>
                <w:bCs/>
                <w:color w:val="EE0000"/>
                <w:sz w:val="20"/>
                <w:szCs w:val="20"/>
                <w:lang w:val="en-GB" w:eastAsia="fr-FR"/>
              </w:rPr>
              <w:t xml:space="preserve">Appro Gasoil </w:t>
            </w:r>
          </w:p>
          <w:p w14:paraId="60AB01BA" w14:textId="77777777" w:rsidR="0032516F" w:rsidRPr="00230ECE" w:rsidRDefault="0032516F" w:rsidP="0032516F">
            <w:pPr>
              <w:pStyle w:val="Paragraphedeliste"/>
              <w:numPr>
                <w:ilvl w:val="0"/>
                <w:numId w:val="3"/>
              </w:numPr>
              <w:rPr>
                <w:bCs/>
                <w:color w:val="548DD4" w:themeColor="text2" w:themeTint="99"/>
                <w:sz w:val="20"/>
                <w:szCs w:val="20"/>
                <w:lang w:val="en-GB" w:eastAsia="fr-FR"/>
              </w:rPr>
            </w:pPr>
            <w:proofErr w:type="spellStart"/>
            <w:r w:rsidRPr="00230ECE">
              <w:rPr>
                <w:bCs/>
                <w:color w:val="548DD4" w:themeColor="text2" w:themeTint="99"/>
                <w:sz w:val="20"/>
                <w:szCs w:val="20"/>
                <w:lang w:val="en-GB" w:eastAsia="fr-FR"/>
              </w:rPr>
              <w:t>Relance</w:t>
            </w:r>
            <w:r>
              <w:rPr>
                <w:bCs/>
                <w:color w:val="548DD4" w:themeColor="text2" w:themeTint="99"/>
                <w:sz w:val="20"/>
                <w:szCs w:val="20"/>
                <w:lang w:val="en-GB" w:eastAsia="fr-FR"/>
              </w:rPr>
              <w:t>r</w:t>
            </w:r>
            <w:proofErr w:type="spellEnd"/>
            <w:r w:rsidRPr="00230ECE">
              <w:rPr>
                <w:bCs/>
                <w:color w:val="548DD4" w:themeColor="text2" w:themeTint="99"/>
                <w:sz w:val="20"/>
                <w:szCs w:val="20"/>
                <w:lang w:val="en-GB" w:eastAsia="fr-FR"/>
              </w:rPr>
              <w:t xml:space="preserve"> le service </w:t>
            </w:r>
            <w:proofErr w:type="spellStart"/>
            <w:r w:rsidRPr="00230ECE">
              <w:rPr>
                <w:bCs/>
                <w:color w:val="548DD4" w:themeColor="text2" w:themeTint="99"/>
                <w:sz w:val="20"/>
                <w:szCs w:val="20"/>
                <w:lang w:val="en-GB" w:eastAsia="fr-FR"/>
              </w:rPr>
              <w:t>achat</w:t>
            </w:r>
            <w:proofErr w:type="spellEnd"/>
            <w:r w:rsidRPr="00230ECE">
              <w:rPr>
                <w:bCs/>
                <w:color w:val="548DD4" w:themeColor="text2" w:themeTint="99"/>
                <w:sz w:val="20"/>
                <w:szCs w:val="20"/>
                <w:lang w:val="en-GB" w:eastAsia="fr-FR"/>
              </w:rPr>
              <w:t xml:space="preserve"> pour </w:t>
            </w:r>
            <w:proofErr w:type="spellStart"/>
            <w:r w:rsidRPr="00230ECE">
              <w:rPr>
                <w:bCs/>
                <w:color w:val="548DD4" w:themeColor="text2" w:themeTint="99"/>
                <w:sz w:val="20"/>
                <w:szCs w:val="20"/>
                <w:lang w:val="en-GB" w:eastAsia="fr-FR"/>
              </w:rPr>
              <w:t>habillage</w:t>
            </w:r>
            <w:proofErr w:type="spellEnd"/>
            <w:r w:rsidRPr="00230ECE">
              <w:rPr>
                <w:bCs/>
                <w:color w:val="548DD4" w:themeColor="text2" w:themeTint="99"/>
                <w:sz w:val="20"/>
                <w:szCs w:val="20"/>
                <w:lang w:val="en-GB" w:eastAsia="fr-FR"/>
              </w:rPr>
              <w:t xml:space="preserve"> de 1 container 40 pied et 2 container 20 pied (enc ours)</w:t>
            </w:r>
          </w:p>
          <w:p w14:paraId="1B6E2925" w14:textId="77777777" w:rsidR="0032516F" w:rsidRDefault="0032516F" w:rsidP="0032516F">
            <w:pPr>
              <w:pStyle w:val="Paragraphedeliste"/>
              <w:numPr>
                <w:ilvl w:val="0"/>
                <w:numId w:val="3"/>
              </w:numPr>
              <w:rPr>
                <w:bCs/>
                <w:color w:val="EE0000"/>
                <w:sz w:val="20"/>
                <w:szCs w:val="20"/>
                <w:lang w:val="en-GB" w:eastAsia="fr-FR"/>
              </w:rPr>
            </w:pPr>
            <w:proofErr w:type="spellStart"/>
            <w:r>
              <w:rPr>
                <w:bCs/>
                <w:color w:val="EE0000"/>
                <w:sz w:val="20"/>
                <w:szCs w:val="20"/>
                <w:lang w:val="en-GB" w:eastAsia="fr-FR"/>
              </w:rPr>
              <w:t>Véhicule</w:t>
            </w:r>
            <w:proofErr w:type="spellEnd"/>
            <w:r>
              <w:rPr>
                <w:bCs/>
                <w:color w:val="EE0000"/>
                <w:sz w:val="20"/>
                <w:szCs w:val="20"/>
                <w:lang w:val="en-GB" w:eastAsia="fr-FR"/>
              </w:rPr>
              <w:t xml:space="preserve"> CC </w:t>
            </w:r>
            <w:proofErr w:type="spellStart"/>
            <w:r>
              <w:rPr>
                <w:bCs/>
                <w:color w:val="EE0000"/>
                <w:sz w:val="20"/>
                <w:szCs w:val="20"/>
                <w:lang w:val="en-GB" w:eastAsia="fr-FR"/>
              </w:rPr>
              <w:t>terrassement</w:t>
            </w:r>
            <w:proofErr w:type="spellEnd"/>
            <w:r>
              <w:rPr>
                <w:bCs/>
                <w:color w:val="EE0000"/>
                <w:sz w:val="20"/>
                <w:szCs w:val="20"/>
                <w:lang w:val="en-GB" w:eastAsia="fr-FR"/>
              </w:rPr>
              <w:t xml:space="preserve"> et LABO </w:t>
            </w:r>
            <w:proofErr w:type="spellStart"/>
            <w:r>
              <w:rPr>
                <w:bCs/>
                <w:color w:val="EE0000"/>
                <w:sz w:val="20"/>
                <w:szCs w:val="20"/>
                <w:lang w:val="en-GB" w:eastAsia="fr-FR"/>
              </w:rPr>
              <w:t>impératif</w:t>
            </w:r>
            <w:proofErr w:type="spellEnd"/>
            <w:r>
              <w:rPr>
                <w:bCs/>
                <w:color w:val="EE0000"/>
                <w:sz w:val="20"/>
                <w:szCs w:val="20"/>
                <w:lang w:val="en-GB" w:eastAsia="fr-FR"/>
              </w:rPr>
              <w:t xml:space="preserve"> </w:t>
            </w:r>
          </w:p>
          <w:p w14:paraId="6C2D2B7C" w14:textId="77777777" w:rsidR="0032516F" w:rsidRPr="005A6949" w:rsidRDefault="0032516F" w:rsidP="0032516F">
            <w:pPr>
              <w:pStyle w:val="Paragraphedeliste"/>
              <w:numPr>
                <w:ilvl w:val="0"/>
                <w:numId w:val="3"/>
              </w:numPr>
              <w:rPr>
                <w:bCs/>
                <w:color w:val="EE0000"/>
                <w:sz w:val="20"/>
                <w:szCs w:val="20"/>
                <w:lang w:val="en-GB" w:eastAsia="fr-FR"/>
              </w:rPr>
            </w:pPr>
            <w:r>
              <w:rPr>
                <w:bCs/>
                <w:color w:val="EE0000"/>
                <w:sz w:val="20"/>
                <w:szCs w:val="20"/>
                <w:lang w:val="en-GB" w:eastAsia="fr-FR"/>
              </w:rPr>
              <w:t xml:space="preserve">Groupe </w:t>
            </w:r>
            <w:proofErr w:type="spellStart"/>
            <w:r>
              <w:rPr>
                <w:bCs/>
                <w:color w:val="EE0000"/>
                <w:sz w:val="20"/>
                <w:szCs w:val="20"/>
                <w:lang w:val="en-GB" w:eastAsia="fr-FR"/>
              </w:rPr>
              <w:t>électrogène</w:t>
            </w:r>
            <w:proofErr w:type="spellEnd"/>
            <w:r>
              <w:rPr>
                <w:bCs/>
                <w:color w:val="EE0000"/>
                <w:sz w:val="20"/>
                <w:szCs w:val="20"/>
                <w:lang w:val="en-GB" w:eastAsia="fr-FR"/>
              </w:rPr>
              <w:t xml:space="preserve"> </w:t>
            </w:r>
          </w:p>
          <w:p w14:paraId="477DCA71" w14:textId="4C8F24B1" w:rsidR="0032516F" w:rsidRDefault="0032516F" w:rsidP="0032516F">
            <w:pPr>
              <w:rPr>
                <w:sz w:val="20"/>
                <w:szCs w:val="20"/>
                <w:lang w:eastAsia="fr-FR"/>
              </w:rPr>
            </w:pPr>
          </w:p>
          <w:p w14:paraId="76C6C893" w14:textId="22BF8D36" w:rsidR="0032516F" w:rsidRPr="008F5B70" w:rsidRDefault="0032516F" w:rsidP="0032516F">
            <w:pPr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 xml:space="preserve">Prévu </w:t>
            </w:r>
            <w:r w:rsidR="00885A6C">
              <w:rPr>
                <w:b/>
                <w:bCs/>
                <w:sz w:val="20"/>
                <w:szCs w:val="20"/>
                <w:lang w:eastAsia="fr-FR"/>
              </w:rPr>
              <w:t>S10</w:t>
            </w:r>
            <w:r>
              <w:rPr>
                <w:b/>
                <w:bCs/>
                <w:sz w:val="20"/>
                <w:szCs w:val="20"/>
                <w:lang w:eastAsia="fr-FR"/>
              </w:rPr>
              <w:t xml:space="preserve"> </w:t>
            </w:r>
          </w:p>
          <w:p w14:paraId="4309B466" w14:textId="77777777" w:rsidR="0032516F" w:rsidRPr="0032516F" w:rsidRDefault="0032516F" w:rsidP="0032516F">
            <w:pPr>
              <w:pStyle w:val="Paragraphedeliste"/>
              <w:numPr>
                <w:ilvl w:val="0"/>
                <w:numId w:val="3"/>
              </w:numPr>
              <w:rPr>
                <w:color w:val="000000" w:themeColor="text1"/>
                <w:sz w:val="20"/>
                <w:szCs w:val="20"/>
                <w:lang w:val="en-GB" w:eastAsia="fr-FR"/>
              </w:rPr>
            </w:pPr>
            <w:r w:rsidRPr="0032516F">
              <w:rPr>
                <w:color w:val="000000" w:themeColor="text1"/>
                <w:sz w:val="20"/>
                <w:szCs w:val="20"/>
                <w:lang w:val="en-GB" w:eastAsia="fr-FR"/>
              </w:rPr>
              <w:t xml:space="preserve">Travaux de </w:t>
            </w:r>
            <w:proofErr w:type="spellStart"/>
            <w:r w:rsidRPr="0032516F">
              <w:rPr>
                <w:color w:val="000000" w:themeColor="text1"/>
                <w:sz w:val="20"/>
                <w:szCs w:val="20"/>
                <w:lang w:val="en-GB" w:eastAsia="fr-FR"/>
              </w:rPr>
              <w:t>remblai</w:t>
            </w:r>
            <w:proofErr w:type="spellEnd"/>
            <w:r w:rsidRPr="0032516F">
              <w:rPr>
                <w:color w:val="000000" w:themeColor="text1"/>
                <w:sz w:val="20"/>
                <w:szCs w:val="20"/>
                <w:lang w:val="en-GB" w:eastAsia="fr-FR"/>
              </w:rPr>
              <w:t xml:space="preserve"> plate </w:t>
            </w:r>
            <w:proofErr w:type="spellStart"/>
            <w:r w:rsidRPr="0032516F">
              <w:rPr>
                <w:color w:val="000000" w:themeColor="text1"/>
                <w:sz w:val="20"/>
                <w:szCs w:val="20"/>
                <w:lang w:val="en-GB" w:eastAsia="fr-FR"/>
              </w:rPr>
              <w:t>forme</w:t>
            </w:r>
            <w:proofErr w:type="spellEnd"/>
            <w:r w:rsidRPr="0032516F">
              <w:rPr>
                <w:color w:val="000000" w:themeColor="text1"/>
                <w:sz w:val="20"/>
                <w:szCs w:val="20"/>
                <w:lang w:val="en-GB" w:eastAsia="fr-FR"/>
              </w:rPr>
              <w:t xml:space="preserve"> zone </w:t>
            </w:r>
            <w:proofErr w:type="spellStart"/>
            <w:r w:rsidRPr="0032516F">
              <w:rPr>
                <w:color w:val="000000" w:themeColor="text1"/>
                <w:sz w:val="20"/>
                <w:szCs w:val="20"/>
                <w:lang w:val="en-GB" w:eastAsia="fr-FR"/>
              </w:rPr>
              <w:t>marecageuse</w:t>
            </w:r>
            <w:proofErr w:type="spellEnd"/>
            <w:r w:rsidRPr="0032516F">
              <w:rPr>
                <w:color w:val="000000" w:themeColor="text1"/>
                <w:sz w:val="20"/>
                <w:szCs w:val="20"/>
                <w:lang w:val="en-GB" w:eastAsia="fr-FR"/>
              </w:rPr>
              <w:t xml:space="preserve"> à 100%</w:t>
            </w:r>
          </w:p>
          <w:p w14:paraId="665A96C7" w14:textId="77777777" w:rsidR="0032516F" w:rsidRPr="0032516F" w:rsidRDefault="0032516F" w:rsidP="0032516F">
            <w:pPr>
              <w:pStyle w:val="Paragraphedeliste"/>
              <w:numPr>
                <w:ilvl w:val="0"/>
                <w:numId w:val="3"/>
              </w:numPr>
              <w:rPr>
                <w:color w:val="000000" w:themeColor="text1"/>
                <w:sz w:val="20"/>
                <w:szCs w:val="20"/>
                <w:lang w:val="en-GB" w:eastAsia="fr-FR"/>
              </w:rPr>
            </w:pPr>
            <w:proofErr w:type="spellStart"/>
            <w:r w:rsidRPr="0032516F">
              <w:rPr>
                <w:color w:val="000000" w:themeColor="text1"/>
                <w:sz w:val="20"/>
                <w:szCs w:val="20"/>
                <w:lang w:val="en-GB" w:eastAsia="fr-FR"/>
              </w:rPr>
              <w:t>Démarrage</w:t>
            </w:r>
            <w:proofErr w:type="spellEnd"/>
            <w:r w:rsidRPr="0032516F">
              <w:rPr>
                <w:color w:val="000000" w:themeColor="text1"/>
                <w:sz w:val="20"/>
                <w:szCs w:val="20"/>
                <w:lang w:val="en-GB" w:eastAsia="fr-FR"/>
              </w:rPr>
              <w:t xml:space="preserve"> travaux de purge sur CDM </w:t>
            </w:r>
            <w:proofErr w:type="spellStart"/>
            <w:r w:rsidRPr="0032516F">
              <w:rPr>
                <w:color w:val="000000" w:themeColor="text1"/>
                <w:sz w:val="20"/>
                <w:szCs w:val="20"/>
                <w:lang w:val="en-GB" w:eastAsia="fr-FR"/>
              </w:rPr>
              <w:t>objectif</w:t>
            </w:r>
            <w:proofErr w:type="spellEnd"/>
            <w:r w:rsidRPr="0032516F">
              <w:rPr>
                <w:color w:val="000000" w:themeColor="text1"/>
                <w:sz w:val="20"/>
                <w:szCs w:val="20"/>
                <w:lang w:val="en-GB" w:eastAsia="fr-FR"/>
              </w:rPr>
              <w:t xml:space="preserve"> 40ml/</w:t>
            </w:r>
            <w:proofErr w:type="spellStart"/>
            <w:r w:rsidRPr="0032516F">
              <w:rPr>
                <w:color w:val="000000" w:themeColor="text1"/>
                <w:sz w:val="20"/>
                <w:szCs w:val="20"/>
                <w:lang w:val="en-GB" w:eastAsia="fr-FR"/>
              </w:rPr>
              <w:t>jr</w:t>
            </w:r>
            <w:proofErr w:type="spellEnd"/>
          </w:p>
          <w:p w14:paraId="3C573572" w14:textId="77777777" w:rsidR="0032516F" w:rsidRPr="0032516F" w:rsidRDefault="0032516F" w:rsidP="0032516F">
            <w:pPr>
              <w:pStyle w:val="Paragraphedeliste"/>
              <w:numPr>
                <w:ilvl w:val="0"/>
                <w:numId w:val="3"/>
              </w:numPr>
              <w:rPr>
                <w:color w:val="000000" w:themeColor="text1"/>
                <w:sz w:val="20"/>
                <w:szCs w:val="20"/>
                <w:lang w:val="en-GB" w:eastAsia="fr-FR"/>
              </w:rPr>
            </w:pPr>
            <w:r w:rsidRPr="0032516F">
              <w:rPr>
                <w:color w:val="000000" w:themeColor="text1"/>
                <w:sz w:val="20"/>
                <w:szCs w:val="20"/>
                <w:lang w:val="en-GB" w:eastAsia="fr-FR"/>
              </w:rPr>
              <w:t xml:space="preserve">Installation </w:t>
            </w:r>
            <w:proofErr w:type="spellStart"/>
            <w:r w:rsidRPr="0032516F">
              <w:rPr>
                <w:color w:val="000000" w:themeColor="text1"/>
                <w:sz w:val="20"/>
                <w:szCs w:val="20"/>
                <w:lang w:val="en-GB" w:eastAsia="fr-FR"/>
              </w:rPr>
              <w:t>chantier</w:t>
            </w:r>
            <w:proofErr w:type="spellEnd"/>
            <w:r w:rsidRPr="0032516F">
              <w:rPr>
                <w:color w:val="000000" w:themeColor="text1"/>
                <w:sz w:val="20"/>
                <w:szCs w:val="20"/>
                <w:lang w:val="en-GB" w:eastAsia="fr-FR"/>
              </w:rPr>
              <w:t xml:space="preserve"> (</w:t>
            </w:r>
            <w:proofErr w:type="spellStart"/>
            <w:r w:rsidRPr="0032516F">
              <w:rPr>
                <w:color w:val="000000" w:themeColor="text1"/>
                <w:sz w:val="20"/>
                <w:szCs w:val="20"/>
                <w:lang w:val="en-GB" w:eastAsia="fr-FR"/>
              </w:rPr>
              <w:t>plomberie</w:t>
            </w:r>
            <w:proofErr w:type="spellEnd"/>
            <w:r w:rsidRPr="0032516F">
              <w:rPr>
                <w:color w:val="000000" w:themeColor="text1"/>
                <w:sz w:val="20"/>
                <w:szCs w:val="20"/>
                <w:lang w:val="en-GB" w:eastAsia="fr-FR"/>
              </w:rPr>
              <w:t xml:space="preserve"> et </w:t>
            </w:r>
            <w:proofErr w:type="spellStart"/>
            <w:proofErr w:type="gramStart"/>
            <w:r w:rsidRPr="0032516F">
              <w:rPr>
                <w:color w:val="000000" w:themeColor="text1"/>
                <w:sz w:val="20"/>
                <w:szCs w:val="20"/>
                <w:lang w:val="en-GB" w:eastAsia="fr-FR"/>
              </w:rPr>
              <w:t>electricité</w:t>
            </w:r>
            <w:proofErr w:type="spellEnd"/>
            <w:r w:rsidRPr="0032516F">
              <w:rPr>
                <w:color w:val="000000" w:themeColor="text1"/>
                <w:sz w:val="20"/>
                <w:szCs w:val="20"/>
                <w:lang w:val="en-GB" w:eastAsia="fr-FR"/>
              </w:rPr>
              <w:t xml:space="preserve"> )</w:t>
            </w:r>
            <w:proofErr w:type="gramEnd"/>
          </w:p>
          <w:p w14:paraId="78AA387E" w14:textId="13C64C23" w:rsidR="0032516F" w:rsidRPr="0032516F" w:rsidRDefault="0032516F" w:rsidP="0032516F">
            <w:pPr>
              <w:pStyle w:val="Paragraphedeliste"/>
              <w:numPr>
                <w:ilvl w:val="0"/>
                <w:numId w:val="3"/>
              </w:numPr>
              <w:rPr>
                <w:color w:val="000000" w:themeColor="text1"/>
                <w:sz w:val="20"/>
                <w:szCs w:val="20"/>
                <w:lang w:val="en-GB" w:eastAsia="fr-FR"/>
              </w:rPr>
            </w:pPr>
            <w:proofErr w:type="spellStart"/>
            <w:r w:rsidRPr="0032516F">
              <w:rPr>
                <w:color w:val="000000" w:themeColor="text1"/>
                <w:sz w:val="20"/>
                <w:szCs w:val="20"/>
                <w:lang w:val="en-GB" w:eastAsia="fr-FR"/>
              </w:rPr>
              <w:t>Remblai</w:t>
            </w:r>
            <w:proofErr w:type="spellEnd"/>
            <w:r w:rsidRPr="0032516F">
              <w:rPr>
                <w:color w:val="000000" w:themeColor="text1"/>
                <w:sz w:val="20"/>
                <w:szCs w:val="20"/>
                <w:lang w:val="en-GB" w:eastAsia="fr-FR"/>
              </w:rPr>
              <w:t xml:space="preserve"> de la plate forme de </w:t>
            </w:r>
            <w:proofErr w:type="spellStart"/>
            <w:r w:rsidRPr="0032516F">
              <w:rPr>
                <w:color w:val="000000" w:themeColor="text1"/>
                <w:sz w:val="20"/>
                <w:szCs w:val="20"/>
                <w:lang w:val="en-GB" w:eastAsia="fr-FR"/>
              </w:rPr>
              <w:t>terrassement</w:t>
            </w:r>
            <w:proofErr w:type="spellEnd"/>
            <w:r w:rsidRPr="0032516F">
              <w:rPr>
                <w:color w:val="000000" w:themeColor="text1"/>
                <w:sz w:val="20"/>
                <w:szCs w:val="20"/>
                <w:lang w:val="en-GB" w:eastAsia="fr-FR"/>
              </w:rPr>
              <w:t xml:space="preserve"> (</w:t>
            </w:r>
            <w:proofErr w:type="spellStart"/>
            <w:r w:rsidRPr="0032516F">
              <w:rPr>
                <w:color w:val="000000" w:themeColor="text1"/>
                <w:sz w:val="20"/>
                <w:szCs w:val="20"/>
                <w:lang w:val="en-GB" w:eastAsia="fr-FR"/>
              </w:rPr>
              <w:t>couche</w:t>
            </w:r>
            <w:proofErr w:type="spellEnd"/>
            <w:r w:rsidRPr="0032516F">
              <w:rPr>
                <w:color w:val="000000" w:themeColor="text1"/>
                <w:sz w:val="20"/>
                <w:szCs w:val="20"/>
                <w:lang w:val="en-GB" w:eastAsia="fr-FR"/>
              </w:rPr>
              <w:t xml:space="preserve"> de </w:t>
            </w:r>
            <w:proofErr w:type="spellStart"/>
            <w:r w:rsidRPr="0032516F">
              <w:rPr>
                <w:color w:val="000000" w:themeColor="text1"/>
                <w:sz w:val="20"/>
                <w:szCs w:val="20"/>
                <w:lang w:val="en-GB" w:eastAsia="fr-FR"/>
              </w:rPr>
              <w:t>forme</w:t>
            </w:r>
            <w:proofErr w:type="spellEnd"/>
            <w:r w:rsidRPr="0032516F">
              <w:rPr>
                <w:color w:val="000000" w:themeColor="text1"/>
                <w:sz w:val="20"/>
                <w:szCs w:val="20"/>
                <w:lang w:val="en-GB" w:eastAsia="fr-FR"/>
              </w:rPr>
              <w:t xml:space="preserve">) </w:t>
            </w:r>
            <w:proofErr w:type="spellStart"/>
            <w:r w:rsidRPr="0032516F">
              <w:rPr>
                <w:color w:val="000000" w:themeColor="text1"/>
                <w:sz w:val="20"/>
                <w:szCs w:val="20"/>
                <w:lang w:val="en-GB" w:eastAsia="fr-FR"/>
              </w:rPr>
              <w:t>objectif</w:t>
            </w:r>
            <w:proofErr w:type="spellEnd"/>
            <w:r w:rsidRPr="0032516F">
              <w:rPr>
                <w:color w:val="000000" w:themeColor="text1"/>
                <w:sz w:val="20"/>
                <w:szCs w:val="20"/>
                <w:lang w:val="en-GB" w:eastAsia="fr-FR"/>
              </w:rPr>
              <w:t xml:space="preserve"> 600m3</w:t>
            </w:r>
          </w:p>
          <w:p w14:paraId="3546310F" w14:textId="77777777" w:rsidR="0032516F" w:rsidRPr="0032516F" w:rsidRDefault="0032516F" w:rsidP="0032516F">
            <w:pPr>
              <w:pStyle w:val="Paragraphedeliste"/>
              <w:numPr>
                <w:ilvl w:val="0"/>
                <w:numId w:val="3"/>
              </w:numPr>
              <w:rPr>
                <w:color w:val="000000" w:themeColor="text1"/>
                <w:sz w:val="20"/>
                <w:szCs w:val="20"/>
                <w:lang w:eastAsia="fr-FR"/>
              </w:rPr>
            </w:pPr>
            <w:r w:rsidRPr="0032516F">
              <w:rPr>
                <w:color w:val="000000" w:themeColor="text1"/>
                <w:sz w:val="20"/>
                <w:szCs w:val="20"/>
                <w:lang w:eastAsia="fr-FR"/>
              </w:rPr>
              <w:t>Suite et fin de la campagne géotechnique</w:t>
            </w:r>
          </w:p>
          <w:p w14:paraId="60D4ECE1" w14:textId="77777777" w:rsidR="0032516F" w:rsidRPr="0032516F" w:rsidRDefault="0032516F" w:rsidP="0032516F">
            <w:pPr>
              <w:pStyle w:val="Paragraphedeliste"/>
              <w:numPr>
                <w:ilvl w:val="0"/>
                <w:numId w:val="3"/>
              </w:numPr>
              <w:rPr>
                <w:color w:val="000000" w:themeColor="text1"/>
                <w:sz w:val="20"/>
                <w:szCs w:val="20"/>
                <w:lang w:eastAsia="fr-FR"/>
              </w:rPr>
            </w:pPr>
            <w:r w:rsidRPr="0032516F">
              <w:rPr>
                <w:color w:val="000000" w:themeColor="text1"/>
                <w:sz w:val="20"/>
                <w:szCs w:val="20"/>
                <w:lang w:eastAsia="fr-FR"/>
              </w:rPr>
              <w:t>Stockage du remblai de sable coté CDM à 40%.</w:t>
            </w:r>
          </w:p>
          <w:p w14:paraId="63906B2C" w14:textId="77777777" w:rsidR="0032516F" w:rsidRPr="0032516F" w:rsidRDefault="0032516F" w:rsidP="0032516F">
            <w:pPr>
              <w:pStyle w:val="Paragraphedeliste"/>
              <w:numPr>
                <w:ilvl w:val="0"/>
                <w:numId w:val="3"/>
              </w:numPr>
              <w:rPr>
                <w:color w:val="000000" w:themeColor="text1"/>
                <w:sz w:val="20"/>
                <w:szCs w:val="20"/>
                <w:lang w:eastAsia="fr-FR"/>
              </w:rPr>
            </w:pPr>
            <w:r w:rsidRPr="0032516F">
              <w:rPr>
                <w:color w:val="000000" w:themeColor="text1"/>
                <w:sz w:val="20"/>
                <w:szCs w:val="20"/>
                <w:lang w:eastAsia="fr-FR"/>
              </w:rPr>
              <w:t xml:space="preserve">Validation du projet routier </w:t>
            </w:r>
          </w:p>
          <w:p w14:paraId="366C655B" w14:textId="77777777" w:rsidR="0032516F" w:rsidRPr="0032516F" w:rsidRDefault="0032516F" w:rsidP="0032516F">
            <w:pPr>
              <w:pStyle w:val="Paragraphedeliste"/>
              <w:numPr>
                <w:ilvl w:val="0"/>
                <w:numId w:val="3"/>
              </w:numPr>
              <w:rPr>
                <w:color w:val="000000" w:themeColor="text1"/>
                <w:sz w:val="20"/>
                <w:szCs w:val="20"/>
                <w:lang w:eastAsia="fr-FR"/>
              </w:rPr>
            </w:pPr>
            <w:r w:rsidRPr="0032516F">
              <w:rPr>
                <w:color w:val="000000" w:themeColor="text1"/>
                <w:sz w:val="20"/>
                <w:szCs w:val="20"/>
                <w:lang w:eastAsia="fr-FR"/>
              </w:rPr>
              <w:t>Transmission décompte N°3 à 100%</w:t>
            </w:r>
          </w:p>
          <w:p w14:paraId="77791CE3" w14:textId="77777777" w:rsidR="0032516F" w:rsidRPr="0032516F" w:rsidRDefault="0032516F" w:rsidP="0032516F">
            <w:pPr>
              <w:pStyle w:val="Paragraphedeliste"/>
              <w:numPr>
                <w:ilvl w:val="0"/>
                <w:numId w:val="3"/>
              </w:numPr>
              <w:rPr>
                <w:color w:val="000000" w:themeColor="text1"/>
                <w:sz w:val="20"/>
                <w:szCs w:val="20"/>
                <w:lang w:eastAsia="fr-FR"/>
              </w:rPr>
            </w:pPr>
            <w:r w:rsidRPr="0032516F">
              <w:rPr>
                <w:color w:val="000000" w:themeColor="text1"/>
                <w:sz w:val="20"/>
                <w:szCs w:val="20"/>
                <w:lang w:eastAsia="fr-FR"/>
              </w:rPr>
              <w:t>CA 50 000 000</w:t>
            </w:r>
          </w:p>
          <w:p w14:paraId="2A7F7561" w14:textId="77777777" w:rsidR="0032516F" w:rsidRPr="0032516F" w:rsidRDefault="0032516F" w:rsidP="0032516F">
            <w:pPr>
              <w:rPr>
                <w:sz w:val="20"/>
                <w:szCs w:val="20"/>
                <w:lang w:eastAsia="fr-FR"/>
              </w:rPr>
            </w:pPr>
          </w:p>
          <w:p w14:paraId="45385B4F" w14:textId="491859EE" w:rsidR="007B4182" w:rsidRPr="00BF5ED3" w:rsidRDefault="007B4182" w:rsidP="00FC189A">
            <w:pPr>
              <w:rPr>
                <w:b/>
                <w:bCs/>
                <w:sz w:val="20"/>
                <w:szCs w:val="20"/>
                <w:lang w:eastAsia="fr-FR"/>
              </w:rPr>
            </w:pPr>
          </w:p>
        </w:tc>
      </w:tr>
    </w:tbl>
    <w:p w14:paraId="32EEBFF5" w14:textId="77777777" w:rsidR="0067501C" w:rsidRPr="00BF5ED3" w:rsidRDefault="0067501C" w:rsidP="00805466">
      <w:pPr>
        <w:pStyle w:val="Pieddepage"/>
        <w:tabs>
          <w:tab w:val="clear" w:pos="4320"/>
          <w:tab w:val="clear" w:pos="8640"/>
        </w:tabs>
        <w:rPr>
          <w:b/>
          <w:u w:val="single"/>
        </w:rPr>
      </w:pPr>
    </w:p>
    <w:p w14:paraId="63F5D8E9" w14:textId="77777777" w:rsidR="0067501C" w:rsidRPr="00BF5ED3" w:rsidRDefault="0067501C" w:rsidP="00805466">
      <w:pPr>
        <w:pStyle w:val="Pieddepage"/>
        <w:tabs>
          <w:tab w:val="clear" w:pos="4320"/>
          <w:tab w:val="clear" w:pos="8640"/>
        </w:tabs>
        <w:rPr>
          <w:b/>
          <w:u w:val="single"/>
        </w:rPr>
      </w:pPr>
    </w:p>
    <w:tbl>
      <w:tblPr>
        <w:tblStyle w:val="Grilledutableau"/>
        <w:tblW w:w="10768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843"/>
        <w:gridCol w:w="1985"/>
        <w:gridCol w:w="44"/>
        <w:gridCol w:w="2082"/>
        <w:gridCol w:w="2410"/>
        <w:gridCol w:w="2404"/>
      </w:tblGrid>
      <w:tr w:rsidR="0067501C" w:rsidRPr="00BB5894" w14:paraId="526D8688" w14:textId="77777777" w:rsidTr="00041926">
        <w:trPr>
          <w:trHeight w:val="340"/>
        </w:trPr>
        <w:tc>
          <w:tcPr>
            <w:tcW w:w="10768" w:type="dxa"/>
            <w:gridSpan w:val="6"/>
            <w:noWrap/>
            <w:hideMark/>
          </w:tcPr>
          <w:p w14:paraId="1932F1A8" w14:textId="77777777" w:rsidR="0067501C" w:rsidRPr="00BB5894" w:rsidRDefault="0067501C" w:rsidP="000366A5">
            <w:pPr>
              <w:jc w:val="center"/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eastAsia="fr-FR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color w:val="000000"/>
                <w:sz w:val="22"/>
                <w:szCs w:val="22"/>
                <w:lang w:eastAsia="fr-FR"/>
              </w:rPr>
              <w:t>AFFAIRES</w:t>
            </w:r>
          </w:p>
        </w:tc>
      </w:tr>
      <w:tr w:rsidR="0067501C" w:rsidRPr="00AA2BBC" w14:paraId="7574A96C" w14:textId="77777777" w:rsidTr="00041926">
        <w:trPr>
          <w:trHeight w:val="124"/>
        </w:trPr>
        <w:tc>
          <w:tcPr>
            <w:tcW w:w="10768" w:type="dxa"/>
            <w:gridSpan w:val="6"/>
            <w:tcBorders>
              <w:bottom w:val="single" w:sz="4" w:space="0" w:color="auto"/>
            </w:tcBorders>
            <w:shd w:val="clear" w:color="auto" w:fill="92CDDC" w:themeFill="accent5" w:themeFillTint="99"/>
            <w:noWrap/>
          </w:tcPr>
          <w:p w14:paraId="4ECEFAB4" w14:textId="1FF3C31E" w:rsidR="0067501C" w:rsidRPr="00A3794F" w:rsidRDefault="00A3794F" w:rsidP="000366A5">
            <w:pPr>
              <w:jc w:val="center"/>
              <w:rPr>
                <w:b/>
                <w:bCs/>
                <w:color w:val="C00000"/>
              </w:rPr>
            </w:pPr>
            <w:r w:rsidRPr="00A3794F">
              <w:rPr>
                <w:b/>
                <w:bCs/>
                <w:color w:val="C00000"/>
              </w:rPr>
              <w:t xml:space="preserve">Chef de projet : </w:t>
            </w:r>
            <w:r w:rsidR="0067501C" w:rsidRPr="00A3794F">
              <w:rPr>
                <w:b/>
                <w:bCs/>
                <w:color w:val="C00000"/>
              </w:rPr>
              <w:t xml:space="preserve">Projets </w:t>
            </w:r>
            <w:r w:rsidR="00CA1A50" w:rsidRPr="00A3794F">
              <w:rPr>
                <w:b/>
                <w:bCs/>
                <w:color w:val="C00000"/>
                <w:lang w:eastAsia="fr-FR"/>
              </w:rPr>
              <w:t>Yves DITENGOU</w:t>
            </w:r>
          </w:p>
        </w:tc>
      </w:tr>
      <w:tr w:rsidR="0067501C" w:rsidRPr="00AA2BBC" w14:paraId="6EE2D8D9" w14:textId="77777777" w:rsidTr="00041926">
        <w:trPr>
          <w:trHeight w:val="124"/>
        </w:trPr>
        <w:tc>
          <w:tcPr>
            <w:tcW w:w="10768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39D3013A" w14:textId="526AE276" w:rsidR="0067501C" w:rsidRPr="00CA1A50" w:rsidRDefault="00CA1A50">
            <w:pPr>
              <w:pStyle w:val="Paragraphedeliste"/>
              <w:numPr>
                <w:ilvl w:val="0"/>
                <w:numId w:val="8"/>
              </w:numPr>
              <w:rPr>
                <w:b/>
                <w:bCs/>
                <w:color w:val="002060"/>
                <w:sz w:val="20"/>
                <w:szCs w:val="20"/>
                <w:lang w:eastAsia="fr-FR"/>
              </w:rPr>
            </w:pPr>
            <w:r w:rsidRPr="00CA1A50">
              <w:rPr>
                <w:b/>
                <w:bCs/>
                <w:color w:val="002060"/>
                <w:sz w:val="20"/>
                <w:szCs w:val="20"/>
              </w:rPr>
              <w:t>Marché N°148/MTP/SG/2024_Construction d'un pont sur le carrefour Camp DEGAULLE à Libreville</w:t>
            </w:r>
            <w:r w:rsidRPr="00CA1A50">
              <w:rPr>
                <w:b/>
                <w:bCs/>
                <w:color w:val="002060"/>
                <w:sz w:val="20"/>
                <w:szCs w:val="20"/>
                <w:lang w:eastAsia="fr-FR"/>
              </w:rPr>
              <w:t xml:space="preserve"> </w:t>
            </w:r>
          </w:p>
        </w:tc>
      </w:tr>
      <w:tr w:rsidR="0067501C" w:rsidRPr="00AA2BBC" w14:paraId="16BB57A0" w14:textId="77777777" w:rsidTr="00041926">
        <w:trPr>
          <w:trHeight w:val="124"/>
        </w:trPr>
        <w:tc>
          <w:tcPr>
            <w:tcW w:w="1076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0FA5E150" w14:textId="36556B92" w:rsidR="0067501C" w:rsidRDefault="0067501C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Montant Marché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  <w:r w:rsidR="00CA1A50">
              <w:rPr>
                <w:sz w:val="20"/>
                <w:szCs w:val="20"/>
                <w:lang w:eastAsia="fr-FR"/>
              </w:rPr>
              <w:t xml:space="preserve">14.805.768.664 </w:t>
            </w:r>
            <w:r>
              <w:rPr>
                <w:sz w:val="20"/>
                <w:szCs w:val="20"/>
                <w:lang w:eastAsia="fr-FR"/>
              </w:rPr>
              <w:t>XAF HT</w:t>
            </w:r>
          </w:p>
          <w:p w14:paraId="3FECB244" w14:textId="0ED6D259" w:rsidR="0067501C" w:rsidRDefault="0067501C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Délai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  <w:r w:rsidR="00CA1A50">
              <w:rPr>
                <w:sz w:val="20"/>
                <w:szCs w:val="20"/>
                <w:lang w:eastAsia="fr-FR"/>
              </w:rPr>
              <w:t>24</w:t>
            </w:r>
            <w:r>
              <w:rPr>
                <w:sz w:val="20"/>
                <w:szCs w:val="20"/>
                <w:lang w:eastAsia="fr-FR"/>
              </w:rPr>
              <w:t xml:space="preserve"> mois</w:t>
            </w:r>
          </w:p>
          <w:p w14:paraId="767FB3A4" w14:textId="77777777" w:rsidR="0067501C" w:rsidRPr="001F5370" w:rsidRDefault="0067501C" w:rsidP="000366A5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 xml:space="preserve">Date début : </w:t>
            </w:r>
          </w:p>
          <w:p w14:paraId="1C1B8BB9" w14:textId="77777777" w:rsidR="0067501C" w:rsidRDefault="0067501C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Date de fin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</w:p>
          <w:p w14:paraId="67CBF678" w14:textId="77777777" w:rsidR="0067501C" w:rsidRPr="00AA2BBC" w:rsidRDefault="0067501C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50FD3294" w14:textId="77777777" w:rsidTr="00041926">
        <w:trPr>
          <w:trHeight w:val="124"/>
        </w:trPr>
        <w:tc>
          <w:tcPr>
            <w:tcW w:w="1843" w:type="dxa"/>
            <w:tcBorders>
              <w:top w:val="single" w:sz="4" w:space="0" w:color="auto"/>
            </w:tcBorders>
            <w:shd w:val="clear" w:color="auto" w:fill="F2F2F2" w:themeFill="background1" w:themeFillShade="F2"/>
            <w:noWrap/>
          </w:tcPr>
          <w:p w14:paraId="2C1D5C89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Mois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7D73AB37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prévisionnel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597C46B4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réalisé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0FB14C9F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Ecart</w:t>
            </w:r>
          </w:p>
        </w:tc>
        <w:tc>
          <w:tcPr>
            <w:tcW w:w="2404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1FD53273" w14:textId="77777777" w:rsidR="0067501C" w:rsidRPr="00C113B2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Avancement cumulé%</w:t>
            </w:r>
          </w:p>
        </w:tc>
      </w:tr>
      <w:tr w:rsidR="0067501C" w:rsidRPr="00AA2BBC" w14:paraId="3A1EA9E7" w14:textId="77777777" w:rsidTr="0004192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3E0E72E4" w14:textId="77777777" w:rsidR="0067501C" w:rsidRPr="00AA2BBC" w:rsidRDefault="0067501C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Janv-2026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4B5A6A52" w14:textId="56A7A5C6" w:rsidR="0067501C" w:rsidRPr="00AA2BBC" w:rsidRDefault="00C17156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400 000 000</w:t>
            </w: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66ADAF4B" w14:textId="20B95519" w:rsidR="0067501C" w:rsidRPr="00AA2BBC" w:rsidRDefault="00E930DF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661 000 000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302AB27A" w14:textId="68F9F729" w:rsidR="0067501C" w:rsidRPr="00AA2BBC" w:rsidRDefault="007B4182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+</w:t>
            </w:r>
            <w:r w:rsidR="00C17156">
              <w:rPr>
                <w:sz w:val="20"/>
                <w:szCs w:val="20"/>
                <w:lang w:eastAsia="fr-FR"/>
              </w:rPr>
              <w:t xml:space="preserve">261 000 000 </w:t>
            </w:r>
          </w:p>
        </w:tc>
        <w:tc>
          <w:tcPr>
            <w:tcW w:w="2404" w:type="dxa"/>
            <w:shd w:val="clear" w:color="auto" w:fill="F2F2F2" w:themeFill="background1" w:themeFillShade="F2"/>
          </w:tcPr>
          <w:p w14:paraId="710DD12D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75131885" w14:textId="77777777" w:rsidTr="0004192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4568D4D1" w14:textId="77777777" w:rsidR="0067501C" w:rsidRPr="00AA2BBC" w:rsidRDefault="0067501C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Fév-2026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61B91DDB" w14:textId="6B3C2B6E" w:rsidR="0067501C" w:rsidRPr="00AA2BBC" w:rsidRDefault="00C17156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400 000 000</w:t>
            </w: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15BB42C9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4BFDE5E5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666969F7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234BFD55" w14:textId="77777777" w:rsidTr="0004192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78A0A6D1" w14:textId="77777777" w:rsidR="0067501C" w:rsidRPr="00AA2BBC" w:rsidRDefault="0067501C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Mars-2026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462C8D8C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363F03CF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2A81EEC6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55B1DBD9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51BA9812" w14:textId="77777777" w:rsidTr="00041926">
        <w:trPr>
          <w:trHeight w:val="124"/>
        </w:trPr>
        <w:tc>
          <w:tcPr>
            <w:tcW w:w="10768" w:type="dxa"/>
            <w:gridSpan w:val="6"/>
            <w:shd w:val="clear" w:color="auto" w:fill="FFFFFF" w:themeFill="background1"/>
            <w:noWrap/>
          </w:tcPr>
          <w:p w14:paraId="35427621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12C1603E" w14:textId="77777777" w:rsidTr="00041926">
        <w:trPr>
          <w:trHeight w:val="124"/>
        </w:trPr>
        <w:tc>
          <w:tcPr>
            <w:tcW w:w="10768" w:type="dxa"/>
            <w:gridSpan w:val="6"/>
            <w:shd w:val="clear" w:color="auto" w:fill="F2F2F2" w:themeFill="background1" w:themeFillShade="F2"/>
            <w:noWrap/>
          </w:tcPr>
          <w:p w14:paraId="7E68BA56" w14:textId="77777777" w:rsidR="0067501C" w:rsidRPr="00F13D3B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Etat d’avancement des Etudes :</w:t>
            </w:r>
          </w:p>
        </w:tc>
      </w:tr>
      <w:tr w:rsidR="0067501C" w:rsidRPr="00AA2BBC" w14:paraId="09257106" w14:textId="77777777" w:rsidTr="0004192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1F95ECB0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shd w:val="clear" w:color="auto" w:fill="F2F2F2" w:themeFill="background1" w:themeFillShade="F2"/>
          </w:tcPr>
          <w:p w14:paraId="55A5DE53" w14:textId="77777777" w:rsidR="0067501C" w:rsidRPr="00F13D3B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Avancement %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574EED71" w14:textId="77777777" w:rsidR="0067501C" w:rsidRPr="00F13D3B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Dépôt à l’administration</w:t>
            </w:r>
          </w:p>
        </w:tc>
        <w:tc>
          <w:tcPr>
            <w:tcW w:w="2404" w:type="dxa"/>
            <w:shd w:val="clear" w:color="auto" w:fill="F2F2F2" w:themeFill="background1" w:themeFillShade="F2"/>
          </w:tcPr>
          <w:p w14:paraId="09F7F959" w14:textId="77777777" w:rsidR="0067501C" w:rsidRPr="00F13D3B" w:rsidRDefault="0067501C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Etat de validation par l’administration</w:t>
            </w:r>
          </w:p>
        </w:tc>
      </w:tr>
      <w:tr w:rsidR="0067501C" w:rsidRPr="00AA2BBC" w14:paraId="02AAB1C0" w14:textId="77777777" w:rsidTr="0004192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7C6DB4AA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APS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17B8D486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28BDC869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13BE32AC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54E37AF7" w14:textId="77777777" w:rsidTr="0004192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6971CE3E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APD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4E0202E8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3E365BB8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466968BA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53077C43" w14:textId="77777777" w:rsidTr="0004192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35F135F0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EXE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01AF1AB9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35A0D937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76B9DAB0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35253706" w14:textId="77777777" w:rsidTr="0004192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6136E696" w14:textId="77777777" w:rsidR="0067501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Géotechnique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1238F6F1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2E6624FD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1FA5C28C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7767182C" w14:textId="77777777" w:rsidTr="0004192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6FBCA390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lastRenderedPageBreak/>
              <w:t>Hydrologique/hydraulique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32DBC8F8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34B99D19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4FCC9B1A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3032EAA5" w14:textId="77777777" w:rsidTr="00041926">
        <w:trPr>
          <w:trHeight w:val="124"/>
        </w:trPr>
        <w:tc>
          <w:tcPr>
            <w:tcW w:w="3872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  <w:noWrap/>
          </w:tcPr>
          <w:p w14:paraId="4917471F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EIES / Notice EIES</w:t>
            </w:r>
          </w:p>
        </w:tc>
        <w:tc>
          <w:tcPr>
            <w:tcW w:w="2082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1D1042E9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13E3A589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1F5237C9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3A03222F" w14:textId="77777777" w:rsidTr="00041926">
        <w:trPr>
          <w:trHeight w:val="124"/>
        </w:trPr>
        <w:tc>
          <w:tcPr>
            <w:tcW w:w="3872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</w:tcPr>
          <w:p w14:paraId="2C608081" w14:textId="77777777" w:rsidR="0067501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D2E900F" w14:textId="77777777" w:rsidR="0067501C" w:rsidRPr="00AA2BBC" w:rsidRDefault="0067501C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4E5955F5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54436EEB" w14:textId="77777777" w:rsidR="0067501C" w:rsidRPr="00AA2BBC" w:rsidRDefault="0067501C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67501C" w:rsidRPr="00AA2BBC" w14:paraId="6C0D6871" w14:textId="77777777" w:rsidTr="00041926">
        <w:trPr>
          <w:trHeight w:val="8284"/>
        </w:trPr>
        <w:tc>
          <w:tcPr>
            <w:tcW w:w="1076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254345BC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973152">
              <w:rPr>
                <w:b/>
                <w:bCs/>
                <w:sz w:val="20"/>
                <w:szCs w:val="20"/>
                <w:lang w:eastAsia="fr-FR"/>
              </w:rPr>
              <w:t>Avancement des travaux/ prévisions :</w:t>
            </w:r>
          </w:p>
          <w:p w14:paraId="747BBDB4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41964CE" w14:textId="65F048C8" w:rsidR="0067501C" w:rsidRPr="00C17156" w:rsidRDefault="00F2137C" w:rsidP="00C17156">
            <w:pPr>
              <w:tabs>
                <w:tab w:val="left" w:pos="384"/>
              </w:tabs>
              <w:rPr>
                <w:b/>
                <w:bCs/>
                <w:color w:val="C00000"/>
                <w:sz w:val="20"/>
                <w:szCs w:val="20"/>
                <w:lang w:eastAsia="fr-FR"/>
              </w:rPr>
            </w:pPr>
            <w:r w:rsidRPr="00F2137C">
              <w:rPr>
                <w:b/>
                <w:bCs/>
                <w:color w:val="C00000"/>
                <w:sz w:val="20"/>
                <w:szCs w:val="20"/>
                <w:lang w:eastAsia="fr-FR"/>
              </w:rPr>
              <w:t>Réalisé</w:t>
            </w:r>
            <w:r w:rsidR="00C91E5D" w:rsidRPr="00F2137C">
              <w:rPr>
                <w:b/>
                <w:bCs/>
                <w:color w:val="C00000"/>
                <w:sz w:val="20"/>
                <w:szCs w:val="20"/>
                <w:lang w:eastAsia="fr-FR"/>
              </w:rPr>
              <w:t xml:space="preserve"> S</w:t>
            </w:r>
            <w:r w:rsidR="0036356E">
              <w:rPr>
                <w:b/>
                <w:bCs/>
                <w:color w:val="C00000"/>
                <w:sz w:val="20"/>
                <w:szCs w:val="20"/>
                <w:lang w:eastAsia="fr-FR"/>
              </w:rPr>
              <w:t>7</w:t>
            </w:r>
            <w:r w:rsidRPr="00F2137C">
              <w:rPr>
                <w:b/>
                <w:bCs/>
                <w:color w:val="C00000"/>
                <w:sz w:val="20"/>
                <w:szCs w:val="20"/>
                <w:lang w:eastAsia="fr-FR"/>
              </w:rPr>
              <w:t xml:space="preserve"> –</w:t>
            </w:r>
          </w:p>
          <w:p w14:paraId="5D3CE410" w14:textId="20E2ECC6" w:rsidR="0067501C" w:rsidRPr="00F2137C" w:rsidRDefault="00F2137C">
            <w:pPr>
              <w:pStyle w:val="Paragraphedeliste"/>
              <w:numPr>
                <w:ilvl w:val="0"/>
                <w:numId w:val="3"/>
              </w:numPr>
              <w:rPr>
                <w:b/>
                <w:bCs/>
                <w:sz w:val="20"/>
                <w:szCs w:val="20"/>
                <w:lang w:eastAsia="fr-FR"/>
              </w:rPr>
            </w:pPr>
            <w:r w:rsidRPr="00F2137C">
              <w:rPr>
                <w:bCs/>
                <w:sz w:val="20"/>
                <w:szCs w:val="20"/>
                <w:lang w:eastAsia="fr-FR"/>
              </w:rPr>
              <w:t xml:space="preserve">15 poutres de 19/90 soit </w:t>
            </w:r>
            <w:r w:rsidR="0036356E">
              <w:rPr>
                <w:bCs/>
                <w:sz w:val="20"/>
                <w:szCs w:val="20"/>
                <w:lang w:eastAsia="fr-FR"/>
              </w:rPr>
              <w:t>217/238</w:t>
            </w:r>
            <w:r w:rsidR="00C17156">
              <w:rPr>
                <w:bCs/>
                <w:sz w:val="20"/>
                <w:szCs w:val="20"/>
                <w:lang w:eastAsia="fr-FR"/>
              </w:rPr>
              <w:t xml:space="preserve"> </w:t>
            </w:r>
          </w:p>
          <w:p w14:paraId="454B8012" w14:textId="0E05C77C" w:rsidR="00F2137C" w:rsidRPr="00F2137C" w:rsidRDefault="0036356E">
            <w:pPr>
              <w:pStyle w:val="Paragraphedeliste"/>
              <w:numPr>
                <w:ilvl w:val="0"/>
                <w:numId w:val="3"/>
              </w:numPr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Cs/>
                <w:sz w:val="20"/>
                <w:szCs w:val="20"/>
                <w:lang w:eastAsia="fr-FR"/>
              </w:rPr>
              <w:t>03</w:t>
            </w:r>
            <w:r w:rsidR="00F2137C">
              <w:rPr>
                <w:bCs/>
                <w:sz w:val="20"/>
                <w:szCs w:val="20"/>
                <w:lang w:eastAsia="fr-FR"/>
              </w:rPr>
              <w:t xml:space="preserve"> poutres de 17/40</w:t>
            </w:r>
            <w:r w:rsidR="00E930DF">
              <w:rPr>
                <w:bCs/>
                <w:sz w:val="20"/>
                <w:szCs w:val="20"/>
                <w:lang w:eastAsia="fr-FR"/>
              </w:rPr>
              <w:t xml:space="preserve"> – </w:t>
            </w:r>
            <w:r>
              <w:rPr>
                <w:bCs/>
                <w:color w:val="0070C0"/>
                <w:sz w:val="20"/>
                <w:szCs w:val="20"/>
                <w:lang w:eastAsia="fr-FR"/>
              </w:rPr>
              <w:t>52/84</w:t>
            </w:r>
          </w:p>
          <w:p w14:paraId="263E9766" w14:textId="7E314BBC" w:rsidR="00F2137C" w:rsidRPr="00F2137C" w:rsidRDefault="00F2137C">
            <w:pPr>
              <w:pStyle w:val="Paragraphedeliste"/>
              <w:numPr>
                <w:ilvl w:val="0"/>
                <w:numId w:val="3"/>
              </w:numPr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Cs/>
                <w:sz w:val="20"/>
                <w:szCs w:val="20"/>
                <w:lang w:eastAsia="fr-FR"/>
              </w:rPr>
              <w:t>20 Corniche de type A</w:t>
            </w:r>
            <w:r w:rsidR="00E930DF">
              <w:rPr>
                <w:bCs/>
                <w:sz w:val="20"/>
                <w:szCs w:val="20"/>
                <w:lang w:eastAsia="fr-FR"/>
              </w:rPr>
              <w:t xml:space="preserve"> – </w:t>
            </w:r>
            <w:r w:rsidR="0036356E">
              <w:rPr>
                <w:bCs/>
                <w:color w:val="0070C0"/>
                <w:sz w:val="20"/>
                <w:szCs w:val="20"/>
                <w:lang w:eastAsia="fr-FR"/>
              </w:rPr>
              <w:t>217/238</w:t>
            </w:r>
            <w:r w:rsidR="00E930DF">
              <w:rPr>
                <w:bCs/>
                <w:sz w:val="20"/>
                <w:szCs w:val="20"/>
                <w:lang w:eastAsia="fr-FR"/>
              </w:rPr>
              <w:t xml:space="preserve"> </w:t>
            </w:r>
          </w:p>
          <w:p w14:paraId="42A37D7F" w14:textId="0A5BD263" w:rsidR="00F2137C" w:rsidRPr="00F2137C" w:rsidRDefault="0036356E">
            <w:pPr>
              <w:pStyle w:val="Paragraphedeliste"/>
              <w:numPr>
                <w:ilvl w:val="0"/>
                <w:numId w:val="3"/>
              </w:numPr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Cs/>
                <w:sz w:val="20"/>
                <w:szCs w:val="20"/>
                <w:lang w:eastAsia="fr-FR"/>
              </w:rPr>
              <w:t>10</w:t>
            </w:r>
            <w:r w:rsidR="00F2137C">
              <w:rPr>
                <w:bCs/>
                <w:sz w:val="20"/>
                <w:szCs w:val="20"/>
                <w:lang w:eastAsia="fr-FR"/>
              </w:rPr>
              <w:t xml:space="preserve"> Pieux de 800</w:t>
            </w:r>
            <w:r w:rsidR="00E930DF">
              <w:rPr>
                <w:bCs/>
                <w:sz w:val="20"/>
                <w:szCs w:val="20"/>
                <w:lang w:eastAsia="fr-FR"/>
              </w:rPr>
              <w:t xml:space="preserve"> – </w:t>
            </w:r>
            <w:r w:rsidR="00E930DF" w:rsidRPr="00C17156">
              <w:rPr>
                <w:bCs/>
                <w:color w:val="0070C0"/>
                <w:sz w:val="20"/>
                <w:szCs w:val="20"/>
                <w:lang w:eastAsia="fr-FR"/>
              </w:rPr>
              <w:t xml:space="preserve">NR </w:t>
            </w:r>
          </w:p>
          <w:p w14:paraId="4A6AE3FE" w14:textId="7FA2D8AF" w:rsidR="00F2137C" w:rsidRPr="00F2137C" w:rsidRDefault="00F2137C">
            <w:pPr>
              <w:pStyle w:val="Paragraphedeliste"/>
              <w:numPr>
                <w:ilvl w:val="0"/>
                <w:numId w:val="3"/>
              </w:numPr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Cs/>
                <w:sz w:val="20"/>
                <w:szCs w:val="20"/>
                <w:lang w:eastAsia="fr-FR"/>
              </w:rPr>
              <w:t xml:space="preserve">10 Pieux de </w:t>
            </w:r>
            <w:r w:rsidR="00E930DF">
              <w:rPr>
                <w:bCs/>
                <w:sz w:val="20"/>
                <w:szCs w:val="20"/>
                <w:lang w:eastAsia="fr-FR"/>
              </w:rPr>
              <w:t xml:space="preserve">1000 – </w:t>
            </w:r>
          </w:p>
          <w:p w14:paraId="0406209E" w14:textId="36D783BB" w:rsidR="0067501C" w:rsidRPr="00257C32" w:rsidRDefault="00F2137C">
            <w:pPr>
              <w:pStyle w:val="Paragraphedeliste"/>
              <w:numPr>
                <w:ilvl w:val="0"/>
                <w:numId w:val="3"/>
              </w:numPr>
              <w:rPr>
                <w:b/>
                <w:bCs/>
                <w:sz w:val="20"/>
                <w:szCs w:val="20"/>
                <w:lang w:eastAsia="fr-FR"/>
              </w:rPr>
            </w:pPr>
            <w:r w:rsidRPr="00F2137C">
              <w:rPr>
                <w:bCs/>
                <w:sz w:val="20"/>
                <w:szCs w:val="20"/>
                <w:lang w:eastAsia="fr-FR"/>
              </w:rPr>
              <w:t xml:space="preserve">Recepage </w:t>
            </w:r>
            <w:r w:rsidR="00257C32" w:rsidRPr="00F2137C">
              <w:rPr>
                <w:bCs/>
                <w:sz w:val="20"/>
                <w:szCs w:val="20"/>
                <w:lang w:eastAsia="fr-FR"/>
              </w:rPr>
              <w:t>de 5</w:t>
            </w:r>
            <w:r w:rsidRPr="00F2137C">
              <w:rPr>
                <w:bCs/>
                <w:sz w:val="20"/>
                <w:szCs w:val="20"/>
                <w:lang w:eastAsia="fr-FR"/>
              </w:rPr>
              <w:t xml:space="preserve"> pieux</w:t>
            </w:r>
            <w:r w:rsidR="00E930DF">
              <w:rPr>
                <w:bCs/>
                <w:sz w:val="20"/>
                <w:szCs w:val="20"/>
                <w:lang w:eastAsia="fr-FR"/>
              </w:rPr>
              <w:t xml:space="preserve"> – </w:t>
            </w:r>
            <w:r w:rsidR="00C17156" w:rsidRPr="00C17156">
              <w:rPr>
                <w:bCs/>
                <w:color w:val="0070C0"/>
                <w:sz w:val="20"/>
                <w:szCs w:val="20"/>
                <w:lang w:eastAsia="fr-FR"/>
              </w:rPr>
              <w:t>100%</w:t>
            </w:r>
            <w:r w:rsidR="00E930DF" w:rsidRPr="00C17156">
              <w:rPr>
                <w:bCs/>
                <w:color w:val="0070C0"/>
                <w:sz w:val="20"/>
                <w:szCs w:val="20"/>
                <w:lang w:eastAsia="fr-FR"/>
              </w:rPr>
              <w:t xml:space="preserve"> </w:t>
            </w:r>
          </w:p>
          <w:p w14:paraId="2963A955" w14:textId="2B77E6DB" w:rsidR="00257C32" w:rsidRPr="00257C32" w:rsidRDefault="00257C32">
            <w:pPr>
              <w:pStyle w:val="Paragraphedeliste"/>
              <w:numPr>
                <w:ilvl w:val="0"/>
                <w:numId w:val="3"/>
              </w:numPr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Cs/>
                <w:sz w:val="20"/>
                <w:szCs w:val="20"/>
                <w:lang w:eastAsia="fr-FR"/>
              </w:rPr>
              <w:t>Carottage de 2 pieux de 800</w:t>
            </w:r>
            <w:r w:rsidR="00E930DF">
              <w:rPr>
                <w:bCs/>
                <w:sz w:val="20"/>
                <w:szCs w:val="20"/>
                <w:lang w:eastAsia="fr-FR"/>
              </w:rPr>
              <w:t xml:space="preserve"> –</w:t>
            </w:r>
            <w:r w:rsidR="00C17156">
              <w:rPr>
                <w:bCs/>
                <w:sz w:val="20"/>
                <w:szCs w:val="20"/>
                <w:lang w:eastAsia="fr-FR"/>
              </w:rPr>
              <w:t xml:space="preserve"> </w:t>
            </w:r>
            <w:r w:rsidR="00C17156" w:rsidRPr="00C17156">
              <w:rPr>
                <w:bCs/>
                <w:color w:val="0070C0"/>
                <w:sz w:val="20"/>
                <w:szCs w:val="20"/>
                <w:lang w:eastAsia="fr-FR"/>
              </w:rPr>
              <w:t>100%</w:t>
            </w:r>
            <w:r w:rsidR="00E930DF" w:rsidRPr="00C17156">
              <w:rPr>
                <w:bCs/>
                <w:color w:val="0070C0"/>
                <w:sz w:val="20"/>
                <w:szCs w:val="20"/>
                <w:lang w:eastAsia="fr-FR"/>
              </w:rPr>
              <w:t xml:space="preserve"> </w:t>
            </w:r>
          </w:p>
          <w:p w14:paraId="0079315D" w14:textId="49A8AD23" w:rsidR="00257C32" w:rsidRPr="00257C32" w:rsidRDefault="00257C32">
            <w:pPr>
              <w:pStyle w:val="Paragraphedeliste"/>
              <w:numPr>
                <w:ilvl w:val="0"/>
                <w:numId w:val="3"/>
              </w:numPr>
              <w:rPr>
                <w:b/>
                <w:bCs/>
                <w:sz w:val="20"/>
                <w:szCs w:val="20"/>
                <w:lang w:eastAsia="fr-FR"/>
              </w:rPr>
            </w:pPr>
            <w:r w:rsidRPr="001D5C68">
              <w:rPr>
                <w:bCs/>
                <w:sz w:val="20"/>
                <w:szCs w:val="20"/>
                <w:lang w:eastAsia="fr-FR"/>
              </w:rPr>
              <w:t>0</w:t>
            </w:r>
            <w:r>
              <w:rPr>
                <w:bCs/>
                <w:sz w:val="20"/>
                <w:szCs w:val="20"/>
                <w:lang w:eastAsia="fr-FR"/>
              </w:rPr>
              <w:t>3</w:t>
            </w:r>
            <w:r w:rsidRPr="001D5C68">
              <w:rPr>
                <w:bCs/>
                <w:sz w:val="20"/>
                <w:szCs w:val="20"/>
                <w:lang w:eastAsia="fr-FR"/>
              </w:rPr>
              <w:t xml:space="preserve"> demi-chevêtres</w:t>
            </w:r>
            <w:r w:rsidR="00E930DF">
              <w:rPr>
                <w:bCs/>
                <w:sz w:val="20"/>
                <w:szCs w:val="20"/>
                <w:lang w:eastAsia="fr-FR"/>
              </w:rPr>
              <w:t xml:space="preserve"> – </w:t>
            </w:r>
            <w:r w:rsidR="00C17156" w:rsidRPr="00C17156">
              <w:rPr>
                <w:bCs/>
                <w:color w:val="0070C0"/>
                <w:sz w:val="20"/>
                <w:szCs w:val="20"/>
                <w:lang w:eastAsia="fr-FR"/>
              </w:rPr>
              <w:t>100%</w:t>
            </w:r>
            <w:r w:rsidR="00E930DF" w:rsidRPr="00C17156">
              <w:rPr>
                <w:bCs/>
                <w:color w:val="0070C0"/>
                <w:sz w:val="20"/>
                <w:szCs w:val="20"/>
                <w:lang w:eastAsia="fr-FR"/>
              </w:rPr>
              <w:t xml:space="preserve"> </w:t>
            </w:r>
          </w:p>
          <w:p w14:paraId="5E2C9BA7" w14:textId="66FD2077" w:rsidR="00257C32" w:rsidRPr="00F2137C" w:rsidRDefault="00257C32">
            <w:pPr>
              <w:pStyle w:val="Paragraphedeliste"/>
              <w:numPr>
                <w:ilvl w:val="0"/>
                <w:numId w:val="3"/>
              </w:numPr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Cs/>
                <w:sz w:val="20"/>
                <w:szCs w:val="20"/>
                <w:lang w:eastAsia="fr-FR"/>
              </w:rPr>
              <w:t>CA135 000 000</w:t>
            </w:r>
            <w:r w:rsidR="00E930DF">
              <w:rPr>
                <w:bCs/>
                <w:sz w:val="20"/>
                <w:szCs w:val="20"/>
                <w:lang w:eastAsia="fr-FR"/>
              </w:rPr>
              <w:t xml:space="preserve"> – </w:t>
            </w:r>
            <w:r w:rsidR="00C17156" w:rsidRPr="0053335E">
              <w:rPr>
                <w:bCs/>
                <w:color w:val="0070C0"/>
                <w:sz w:val="20"/>
                <w:szCs w:val="20"/>
                <w:lang w:eastAsia="fr-FR"/>
              </w:rPr>
              <w:t xml:space="preserve">119% </w:t>
            </w:r>
            <w:r w:rsidR="00C17156">
              <w:rPr>
                <w:bCs/>
                <w:sz w:val="20"/>
                <w:szCs w:val="20"/>
                <w:lang w:eastAsia="fr-FR"/>
              </w:rPr>
              <w:t>(</w:t>
            </w:r>
            <w:r w:rsidR="005B5E3B">
              <w:rPr>
                <w:bCs/>
                <w:sz w:val="20"/>
                <w:szCs w:val="20"/>
                <w:lang w:eastAsia="fr-FR"/>
              </w:rPr>
              <w:t>105 000 000</w:t>
            </w:r>
            <w:r w:rsidR="00E930DF">
              <w:rPr>
                <w:bCs/>
                <w:sz w:val="20"/>
                <w:szCs w:val="20"/>
                <w:lang w:eastAsia="fr-FR"/>
              </w:rPr>
              <w:t xml:space="preserve"> XAF</w:t>
            </w:r>
            <w:r w:rsidR="00C17156">
              <w:rPr>
                <w:bCs/>
                <w:sz w:val="20"/>
                <w:szCs w:val="20"/>
                <w:lang w:eastAsia="fr-FR"/>
              </w:rPr>
              <w:t>)</w:t>
            </w:r>
            <w:r w:rsidR="0053335E">
              <w:rPr>
                <w:bCs/>
                <w:sz w:val="20"/>
                <w:szCs w:val="20"/>
                <w:lang w:eastAsia="fr-FR"/>
              </w:rPr>
              <w:t xml:space="preserve">, </w:t>
            </w:r>
            <w:r w:rsidR="0053335E" w:rsidRPr="0053335E">
              <w:rPr>
                <w:bCs/>
                <w:i/>
                <w:iCs/>
                <w:color w:val="0070C0"/>
                <w:sz w:val="18"/>
                <w:szCs w:val="18"/>
                <w:lang w:eastAsia="fr-FR"/>
              </w:rPr>
              <w:t xml:space="preserve">excédent = </w:t>
            </w:r>
            <w:r w:rsidR="0053335E">
              <w:rPr>
                <w:bCs/>
                <w:color w:val="0070C0"/>
                <w:sz w:val="18"/>
                <w:szCs w:val="18"/>
                <w:lang w:eastAsia="fr-FR"/>
              </w:rPr>
              <w:t>XAF</w:t>
            </w:r>
          </w:p>
          <w:p w14:paraId="7A1E08F7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4AFF6DD" w14:textId="7C0BC2AA" w:rsidR="0031341F" w:rsidRPr="001D5C68" w:rsidRDefault="0031341F" w:rsidP="0031341F">
            <w:pPr>
              <w:pStyle w:val="Paragraphedeliste"/>
              <w:numPr>
                <w:ilvl w:val="0"/>
                <w:numId w:val="2"/>
              </w:numPr>
              <w:ind w:right="214"/>
              <w:jc w:val="both"/>
              <w:rPr>
                <w:bCs/>
                <w:color w:val="000000" w:themeColor="text1"/>
                <w:sz w:val="20"/>
                <w:szCs w:val="20"/>
                <w:lang w:eastAsia="fr-FR"/>
              </w:rPr>
            </w:pPr>
            <w:r w:rsidRPr="001D5C68">
              <w:rPr>
                <w:bCs/>
                <w:color w:val="000000" w:themeColor="text1"/>
                <w:sz w:val="20"/>
                <w:szCs w:val="20"/>
                <w:lang w:eastAsia="fr-FR"/>
              </w:rPr>
              <w:t>Besoins</w:t>
            </w:r>
            <w:r>
              <w:rPr>
                <w:bCs/>
                <w:color w:val="000000" w:themeColor="text1"/>
                <w:sz w:val="20"/>
                <w:szCs w:val="20"/>
                <w:lang w:eastAsia="fr-FR"/>
              </w:rPr>
              <w:t xml:space="preserve"> </w:t>
            </w:r>
            <w:r w:rsidR="00C17156">
              <w:rPr>
                <w:bCs/>
                <w:color w:val="000000" w:themeColor="text1"/>
                <w:sz w:val="20"/>
                <w:szCs w:val="20"/>
                <w:lang w:eastAsia="fr-FR"/>
              </w:rPr>
              <w:t xml:space="preserve">en agrégats </w:t>
            </w:r>
          </w:p>
          <w:p w14:paraId="4D9E6363" w14:textId="77777777" w:rsidR="0031341F" w:rsidRPr="001D5C68" w:rsidRDefault="0031341F" w:rsidP="0031341F">
            <w:pPr>
              <w:pStyle w:val="Paragraphedeliste"/>
              <w:numPr>
                <w:ilvl w:val="0"/>
                <w:numId w:val="3"/>
              </w:numPr>
              <w:ind w:right="214"/>
              <w:jc w:val="both"/>
              <w:rPr>
                <w:bCs/>
                <w:color w:val="FF0000"/>
                <w:sz w:val="20"/>
                <w:szCs w:val="20"/>
                <w:lang w:eastAsia="fr-FR"/>
              </w:rPr>
            </w:pPr>
            <w:r w:rsidRPr="001D5C68">
              <w:rPr>
                <w:bCs/>
                <w:color w:val="000000" w:themeColor="text1"/>
                <w:sz w:val="20"/>
                <w:szCs w:val="20"/>
                <w:lang w:eastAsia="fr-FR"/>
              </w:rPr>
              <w:t xml:space="preserve">Sable : </w:t>
            </w:r>
            <w:r>
              <w:rPr>
                <w:bCs/>
                <w:color w:val="000000" w:themeColor="text1"/>
                <w:sz w:val="20"/>
                <w:szCs w:val="20"/>
                <w:lang w:eastAsia="fr-FR"/>
              </w:rPr>
              <w:t>4</w:t>
            </w:r>
            <w:r w:rsidRPr="001D5C68">
              <w:rPr>
                <w:bCs/>
                <w:color w:val="000000" w:themeColor="text1"/>
                <w:sz w:val="20"/>
                <w:szCs w:val="20"/>
                <w:lang w:eastAsia="fr-FR"/>
              </w:rPr>
              <w:t xml:space="preserve"> camions/</w:t>
            </w:r>
            <w:r>
              <w:rPr>
                <w:bCs/>
                <w:color w:val="000000" w:themeColor="text1"/>
                <w:sz w:val="20"/>
                <w:szCs w:val="20"/>
                <w:lang w:eastAsia="fr-FR"/>
              </w:rPr>
              <w:t>jours.</w:t>
            </w:r>
          </w:p>
          <w:p w14:paraId="5057A468" w14:textId="77777777" w:rsidR="0031341F" w:rsidRPr="00A1099C" w:rsidRDefault="0031341F" w:rsidP="0031341F">
            <w:pPr>
              <w:pStyle w:val="Paragraphedeliste"/>
              <w:numPr>
                <w:ilvl w:val="0"/>
                <w:numId w:val="3"/>
              </w:numPr>
              <w:ind w:right="214"/>
              <w:jc w:val="both"/>
              <w:rPr>
                <w:bCs/>
                <w:color w:val="FF0000"/>
                <w:sz w:val="20"/>
                <w:szCs w:val="20"/>
                <w:lang w:eastAsia="fr-FR"/>
              </w:rPr>
            </w:pPr>
            <w:r w:rsidRPr="001D5C68">
              <w:rPr>
                <w:bCs/>
                <w:color w:val="000000" w:themeColor="text1"/>
                <w:sz w:val="20"/>
                <w:szCs w:val="20"/>
                <w:lang w:eastAsia="fr-FR"/>
              </w:rPr>
              <w:t>Paiement des factures ATRICOM</w:t>
            </w:r>
            <w:r>
              <w:rPr>
                <w:bCs/>
                <w:color w:val="000000" w:themeColor="text1"/>
                <w:sz w:val="20"/>
                <w:szCs w:val="20"/>
                <w:lang w:eastAsia="fr-FR"/>
              </w:rPr>
              <w:t>.</w:t>
            </w:r>
          </w:p>
          <w:p w14:paraId="4D4B02A5" w14:textId="77777777" w:rsidR="0031341F" w:rsidRPr="00A1099C" w:rsidRDefault="0031341F" w:rsidP="0031341F">
            <w:pPr>
              <w:pStyle w:val="Paragraphedeliste"/>
              <w:numPr>
                <w:ilvl w:val="0"/>
                <w:numId w:val="3"/>
              </w:numPr>
              <w:ind w:right="214"/>
              <w:jc w:val="both"/>
              <w:rPr>
                <w:bCs/>
                <w:color w:val="FF0000"/>
                <w:sz w:val="20"/>
                <w:szCs w:val="20"/>
                <w:lang w:eastAsia="fr-FR"/>
              </w:rPr>
            </w:pPr>
            <w:r>
              <w:rPr>
                <w:bCs/>
                <w:color w:val="000000" w:themeColor="text1"/>
                <w:sz w:val="20"/>
                <w:szCs w:val="20"/>
                <w:lang w:eastAsia="fr-FR"/>
              </w:rPr>
              <w:t>Paiement des factures LG2E.</w:t>
            </w:r>
          </w:p>
          <w:p w14:paraId="51B15E1D" w14:textId="77777777" w:rsidR="0031341F" w:rsidRPr="00A1099C" w:rsidRDefault="0031341F" w:rsidP="0031341F">
            <w:pPr>
              <w:pStyle w:val="Paragraphedeliste"/>
              <w:numPr>
                <w:ilvl w:val="0"/>
                <w:numId w:val="3"/>
              </w:numPr>
              <w:ind w:right="214"/>
              <w:jc w:val="both"/>
              <w:rPr>
                <w:bCs/>
                <w:color w:val="FF0000"/>
                <w:sz w:val="20"/>
                <w:szCs w:val="20"/>
                <w:lang w:eastAsia="fr-FR"/>
              </w:rPr>
            </w:pPr>
            <w:r>
              <w:rPr>
                <w:bCs/>
                <w:color w:val="000000" w:themeColor="text1"/>
                <w:sz w:val="20"/>
                <w:szCs w:val="20"/>
                <w:lang w:eastAsia="fr-FR"/>
              </w:rPr>
              <w:t>Livraison du ciment vrac tous les 3 jours.</w:t>
            </w:r>
          </w:p>
          <w:p w14:paraId="1C746723" w14:textId="77777777" w:rsidR="0031341F" w:rsidRPr="00A1099C" w:rsidRDefault="0031341F" w:rsidP="0031341F">
            <w:pPr>
              <w:pStyle w:val="Paragraphedeliste"/>
              <w:numPr>
                <w:ilvl w:val="0"/>
                <w:numId w:val="3"/>
              </w:numPr>
              <w:ind w:right="214"/>
              <w:jc w:val="both"/>
              <w:rPr>
                <w:bCs/>
                <w:color w:val="FF0000"/>
                <w:sz w:val="20"/>
                <w:szCs w:val="20"/>
                <w:lang w:eastAsia="fr-FR"/>
              </w:rPr>
            </w:pPr>
            <w:r>
              <w:rPr>
                <w:bCs/>
                <w:color w:val="000000" w:themeColor="text1"/>
                <w:sz w:val="20"/>
                <w:szCs w:val="20"/>
                <w:lang w:eastAsia="fr-FR"/>
              </w:rPr>
              <w:t>Livraison des agrégats chez AVANTIS</w:t>
            </w:r>
          </w:p>
          <w:p w14:paraId="38A57312" w14:textId="77777777" w:rsidR="0031341F" w:rsidRPr="00164CF4" w:rsidRDefault="0031341F" w:rsidP="0031341F">
            <w:pPr>
              <w:pStyle w:val="Paragraphedeliste"/>
              <w:numPr>
                <w:ilvl w:val="0"/>
                <w:numId w:val="3"/>
              </w:numPr>
              <w:ind w:right="214"/>
              <w:jc w:val="both"/>
              <w:rPr>
                <w:bCs/>
                <w:color w:val="FF0000"/>
                <w:sz w:val="20"/>
                <w:szCs w:val="20"/>
                <w:lang w:eastAsia="fr-FR"/>
              </w:rPr>
            </w:pPr>
            <w:r>
              <w:rPr>
                <w:bCs/>
                <w:color w:val="000000" w:themeColor="text1"/>
                <w:sz w:val="20"/>
                <w:szCs w:val="20"/>
                <w:lang w:eastAsia="fr-FR"/>
              </w:rPr>
              <w:t>Livraison du sable pour les remblais (culées et longrine de répartition).</w:t>
            </w:r>
          </w:p>
          <w:p w14:paraId="2A57AD6C" w14:textId="173789DA" w:rsidR="0031341F" w:rsidRDefault="0031341F" w:rsidP="0031341F">
            <w:pPr>
              <w:pStyle w:val="Paragraphedeliste"/>
              <w:numPr>
                <w:ilvl w:val="0"/>
                <w:numId w:val="3"/>
              </w:numPr>
              <w:ind w:right="214"/>
              <w:jc w:val="both"/>
              <w:rPr>
                <w:bCs/>
                <w:color w:val="FF0000"/>
                <w:sz w:val="20"/>
                <w:szCs w:val="20"/>
                <w:lang w:eastAsia="fr-FR"/>
              </w:rPr>
            </w:pPr>
            <w:r>
              <w:rPr>
                <w:bCs/>
                <w:color w:val="FF0000"/>
                <w:sz w:val="20"/>
                <w:szCs w:val="20"/>
                <w:lang w:eastAsia="fr-FR"/>
              </w:rPr>
              <w:t>Livraison de 150 tonnes de 0/25 (reste de la commande de la DA n°028057 du 27/06/2025)</w:t>
            </w:r>
          </w:p>
          <w:p w14:paraId="1A356D89" w14:textId="77777777" w:rsidR="00C17156" w:rsidRPr="00C17156" w:rsidRDefault="00C17156" w:rsidP="00C17156">
            <w:pPr>
              <w:ind w:right="214"/>
              <w:jc w:val="both"/>
              <w:rPr>
                <w:bCs/>
                <w:color w:val="FF0000"/>
                <w:sz w:val="20"/>
                <w:szCs w:val="20"/>
                <w:lang w:eastAsia="fr-FR"/>
              </w:rPr>
            </w:pPr>
          </w:p>
          <w:p w14:paraId="4DE9C273" w14:textId="65B970FC" w:rsidR="0031341F" w:rsidRPr="00C17156" w:rsidRDefault="0031341F" w:rsidP="0031341F">
            <w:pPr>
              <w:pStyle w:val="Paragraphedeliste"/>
              <w:numPr>
                <w:ilvl w:val="0"/>
                <w:numId w:val="2"/>
              </w:numPr>
              <w:ind w:right="214"/>
              <w:jc w:val="both"/>
              <w:rPr>
                <w:bCs/>
                <w:color w:val="000000" w:themeColor="text1"/>
                <w:sz w:val="20"/>
                <w:szCs w:val="20"/>
                <w:lang w:eastAsia="fr-FR"/>
              </w:rPr>
            </w:pPr>
            <w:r w:rsidRPr="001D5C68">
              <w:rPr>
                <w:bCs/>
                <w:color w:val="000000" w:themeColor="text1"/>
                <w:sz w:val="20"/>
                <w:szCs w:val="20"/>
                <w:lang w:eastAsia="fr-FR"/>
              </w:rPr>
              <w:t>Besoins</w:t>
            </w:r>
            <w:r>
              <w:rPr>
                <w:bCs/>
                <w:color w:val="000000" w:themeColor="text1"/>
                <w:sz w:val="20"/>
                <w:szCs w:val="20"/>
                <w:lang w:eastAsia="fr-FR"/>
              </w:rPr>
              <w:t xml:space="preserve"> humains</w:t>
            </w:r>
          </w:p>
          <w:p w14:paraId="1BD5880D" w14:textId="77777777" w:rsidR="0031341F" w:rsidRDefault="0031341F" w:rsidP="0031341F">
            <w:pPr>
              <w:pStyle w:val="Paragraphedeliste"/>
              <w:numPr>
                <w:ilvl w:val="0"/>
                <w:numId w:val="3"/>
              </w:numPr>
              <w:rPr>
                <w:bCs/>
                <w:color w:val="000000" w:themeColor="text1"/>
                <w:sz w:val="20"/>
                <w:szCs w:val="20"/>
                <w:lang w:eastAsia="fr-FR"/>
              </w:rPr>
            </w:pPr>
            <w:r w:rsidRPr="00164CF4">
              <w:rPr>
                <w:bCs/>
                <w:color w:val="000000" w:themeColor="text1"/>
                <w:sz w:val="20"/>
                <w:szCs w:val="20"/>
                <w:lang w:eastAsia="fr-FR"/>
              </w:rPr>
              <w:t>Ressource en appui à l’IAQ</w:t>
            </w:r>
            <w:r>
              <w:rPr>
                <w:bCs/>
                <w:color w:val="000000" w:themeColor="text1"/>
                <w:sz w:val="20"/>
                <w:szCs w:val="20"/>
                <w:lang w:eastAsia="fr-FR"/>
              </w:rPr>
              <w:t xml:space="preserve"> (affectation de l’HES pour stage d’immersion au service qualité)</w:t>
            </w:r>
          </w:p>
          <w:p w14:paraId="69D12A98" w14:textId="77777777" w:rsidR="0031341F" w:rsidRDefault="0031341F" w:rsidP="0031341F">
            <w:pPr>
              <w:pStyle w:val="Paragraphedeliste"/>
              <w:numPr>
                <w:ilvl w:val="0"/>
                <w:numId w:val="3"/>
              </w:numPr>
              <w:rPr>
                <w:bCs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bCs/>
                <w:color w:val="000000" w:themeColor="text1"/>
                <w:sz w:val="20"/>
                <w:szCs w:val="20"/>
                <w:lang w:eastAsia="fr-FR"/>
              </w:rPr>
              <w:t>1 ouvrier qualifié pour le laboratoire pont.</w:t>
            </w:r>
          </w:p>
          <w:p w14:paraId="6D4AD514" w14:textId="6B15C446" w:rsidR="0067501C" w:rsidRPr="0053335E" w:rsidRDefault="0031341F" w:rsidP="004A7C3F">
            <w:pPr>
              <w:pStyle w:val="Paragraphedeliste"/>
              <w:numPr>
                <w:ilvl w:val="0"/>
                <w:numId w:val="3"/>
              </w:numPr>
              <w:rPr>
                <w:b/>
                <w:bCs/>
                <w:sz w:val="20"/>
                <w:szCs w:val="20"/>
                <w:lang w:eastAsia="fr-FR"/>
              </w:rPr>
            </w:pPr>
            <w:r w:rsidRPr="0031341F">
              <w:rPr>
                <w:bCs/>
                <w:color w:val="000000" w:themeColor="text1"/>
                <w:sz w:val="20"/>
                <w:szCs w:val="20"/>
                <w:lang w:eastAsia="fr-FR"/>
              </w:rPr>
              <w:t>2 stagiaires génie-civil (ayant un minimum de connaissance en logiciel Excel).</w:t>
            </w:r>
          </w:p>
          <w:p w14:paraId="6A6B67CA" w14:textId="77777777" w:rsidR="0053335E" w:rsidRPr="0031341F" w:rsidRDefault="0053335E" w:rsidP="0053335E">
            <w:pPr>
              <w:pStyle w:val="Paragraphedeliste"/>
              <w:ind w:left="1080"/>
              <w:rPr>
                <w:b/>
                <w:bCs/>
                <w:sz w:val="20"/>
                <w:szCs w:val="20"/>
                <w:lang w:eastAsia="fr-FR"/>
              </w:rPr>
            </w:pPr>
          </w:p>
          <w:p w14:paraId="3D179469" w14:textId="6FFC735C" w:rsidR="0031341F" w:rsidRDefault="00C17156" w:rsidP="0031341F">
            <w:pPr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 xml:space="preserve">Points bloquants : </w:t>
            </w:r>
          </w:p>
          <w:p w14:paraId="6CA9477C" w14:textId="0285A7B3" w:rsidR="00C17156" w:rsidRPr="00C17156" w:rsidRDefault="00C17156" w:rsidP="00C17156">
            <w:pPr>
              <w:pStyle w:val="Paragraphedeliste"/>
              <w:numPr>
                <w:ilvl w:val="0"/>
                <w:numId w:val="3"/>
              </w:numPr>
              <w:rPr>
                <w:bCs/>
                <w:color w:val="000000" w:themeColor="text1"/>
                <w:sz w:val="20"/>
                <w:szCs w:val="20"/>
                <w:lang w:eastAsia="fr-FR"/>
              </w:rPr>
            </w:pPr>
            <w:r w:rsidRPr="00C17156">
              <w:rPr>
                <w:bCs/>
                <w:color w:val="000000" w:themeColor="text1"/>
                <w:sz w:val="20"/>
                <w:szCs w:val="20"/>
                <w:lang w:eastAsia="fr-FR"/>
              </w:rPr>
              <w:t>Fibre optique</w:t>
            </w:r>
          </w:p>
          <w:p w14:paraId="218B7A3C" w14:textId="5219BAED" w:rsidR="00C17156" w:rsidRDefault="00C17156" w:rsidP="00C17156">
            <w:pPr>
              <w:pStyle w:val="Paragraphedeliste"/>
              <w:numPr>
                <w:ilvl w:val="0"/>
                <w:numId w:val="3"/>
              </w:numPr>
              <w:rPr>
                <w:bCs/>
                <w:color w:val="000000" w:themeColor="text1"/>
                <w:sz w:val="20"/>
                <w:szCs w:val="20"/>
                <w:lang w:eastAsia="fr-FR"/>
              </w:rPr>
            </w:pPr>
            <w:r w:rsidRPr="00C17156">
              <w:rPr>
                <w:bCs/>
                <w:color w:val="000000" w:themeColor="text1"/>
                <w:sz w:val="20"/>
                <w:szCs w:val="20"/>
                <w:lang w:eastAsia="fr-FR"/>
              </w:rPr>
              <w:t xml:space="preserve">Haute tension </w:t>
            </w:r>
            <w:r>
              <w:rPr>
                <w:bCs/>
                <w:color w:val="000000" w:themeColor="text1"/>
                <w:sz w:val="20"/>
                <w:szCs w:val="20"/>
                <w:lang w:eastAsia="fr-FR"/>
              </w:rPr>
              <w:t>2000 V</w:t>
            </w:r>
          </w:p>
          <w:p w14:paraId="37056F25" w14:textId="28C769C4" w:rsidR="00C17156" w:rsidRDefault="00C17156" w:rsidP="00C17156">
            <w:pPr>
              <w:pStyle w:val="Paragraphedeliste"/>
              <w:numPr>
                <w:ilvl w:val="0"/>
                <w:numId w:val="3"/>
              </w:numPr>
              <w:rPr>
                <w:bCs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bCs/>
                <w:color w:val="000000" w:themeColor="text1"/>
                <w:sz w:val="20"/>
                <w:szCs w:val="20"/>
                <w:lang w:eastAsia="fr-FR"/>
              </w:rPr>
              <w:t xml:space="preserve">Auscultation sonique des pieux </w:t>
            </w:r>
          </w:p>
          <w:p w14:paraId="05BF7F50" w14:textId="77777777" w:rsidR="00C17156" w:rsidRPr="00C17156" w:rsidRDefault="00C17156" w:rsidP="00C17156">
            <w:pPr>
              <w:rPr>
                <w:bCs/>
                <w:color w:val="000000" w:themeColor="text1"/>
                <w:sz w:val="20"/>
                <w:szCs w:val="20"/>
                <w:lang w:eastAsia="fr-FR"/>
              </w:rPr>
            </w:pPr>
          </w:p>
          <w:p w14:paraId="24B87319" w14:textId="0B58B752" w:rsidR="0031341F" w:rsidRPr="00C17156" w:rsidRDefault="0031341F" w:rsidP="00C17156">
            <w:pPr>
              <w:ind w:right="214"/>
              <w:jc w:val="both"/>
              <w:rPr>
                <w:b/>
                <w:sz w:val="20"/>
                <w:szCs w:val="20"/>
                <w:lang w:eastAsia="fr-FR"/>
              </w:rPr>
            </w:pPr>
            <w:r w:rsidRPr="00C17156">
              <w:rPr>
                <w:b/>
                <w:sz w:val="20"/>
                <w:szCs w:val="20"/>
                <w:lang w:eastAsia="fr-FR"/>
              </w:rPr>
              <w:t>Prévisions S</w:t>
            </w:r>
            <w:r w:rsidR="005B5E3B">
              <w:rPr>
                <w:b/>
                <w:sz w:val="20"/>
                <w:szCs w:val="20"/>
                <w:lang w:eastAsia="fr-FR"/>
              </w:rPr>
              <w:t>8</w:t>
            </w:r>
            <w:r w:rsidRPr="00C17156">
              <w:rPr>
                <w:b/>
                <w:sz w:val="20"/>
                <w:szCs w:val="20"/>
                <w:lang w:eastAsia="fr-FR"/>
              </w:rPr>
              <w:t xml:space="preserve"> </w:t>
            </w:r>
          </w:p>
          <w:p w14:paraId="532444CC" w14:textId="77777777" w:rsidR="0031341F" w:rsidRPr="00A1099C" w:rsidRDefault="0031341F" w:rsidP="0031341F">
            <w:pPr>
              <w:pStyle w:val="Paragraphedeliste"/>
              <w:numPr>
                <w:ilvl w:val="0"/>
                <w:numId w:val="3"/>
              </w:numPr>
              <w:spacing w:line="276" w:lineRule="auto"/>
              <w:ind w:right="214"/>
              <w:jc w:val="both"/>
              <w:rPr>
                <w:bCs/>
                <w:sz w:val="20"/>
                <w:szCs w:val="20"/>
                <w:lang w:eastAsia="fr-FR"/>
              </w:rPr>
            </w:pPr>
            <w:r w:rsidRPr="00A1099C">
              <w:rPr>
                <w:bCs/>
                <w:sz w:val="20"/>
                <w:szCs w:val="20"/>
                <w:lang w:eastAsia="fr-FR"/>
              </w:rPr>
              <w:t>18 poutres de 17/90 soit 3/jours</w:t>
            </w:r>
          </w:p>
          <w:p w14:paraId="31702139" w14:textId="77777777" w:rsidR="0031341F" w:rsidRPr="001D5C68" w:rsidRDefault="0031341F" w:rsidP="0031341F">
            <w:pPr>
              <w:pStyle w:val="Paragraphedeliste"/>
              <w:numPr>
                <w:ilvl w:val="0"/>
                <w:numId w:val="3"/>
              </w:numPr>
              <w:spacing w:line="276" w:lineRule="auto"/>
              <w:ind w:right="214"/>
              <w:jc w:val="both"/>
              <w:rPr>
                <w:bCs/>
                <w:sz w:val="20"/>
                <w:szCs w:val="20"/>
                <w:lang w:eastAsia="fr-FR"/>
              </w:rPr>
            </w:pPr>
            <w:r w:rsidRPr="001D5C68">
              <w:rPr>
                <w:bCs/>
                <w:sz w:val="20"/>
                <w:szCs w:val="20"/>
                <w:lang w:eastAsia="fr-FR"/>
              </w:rPr>
              <w:t>20 corniches de type A</w:t>
            </w:r>
          </w:p>
          <w:p w14:paraId="35B75CC0" w14:textId="77777777" w:rsidR="0031341F" w:rsidRPr="001D5C68" w:rsidRDefault="0031341F" w:rsidP="0031341F">
            <w:pPr>
              <w:pStyle w:val="Paragraphedeliste"/>
              <w:numPr>
                <w:ilvl w:val="0"/>
                <w:numId w:val="3"/>
              </w:numPr>
              <w:spacing w:line="276" w:lineRule="auto"/>
              <w:ind w:right="214"/>
              <w:jc w:val="both"/>
              <w:rPr>
                <w:bCs/>
                <w:sz w:val="20"/>
                <w:szCs w:val="20"/>
                <w:lang w:eastAsia="fr-FR"/>
              </w:rPr>
            </w:pPr>
            <w:r w:rsidRPr="001D5C68">
              <w:rPr>
                <w:bCs/>
                <w:sz w:val="20"/>
                <w:szCs w:val="20"/>
                <w:lang w:eastAsia="fr-FR"/>
              </w:rPr>
              <w:t>0</w:t>
            </w:r>
            <w:r>
              <w:rPr>
                <w:bCs/>
                <w:sz w:val="20"/>
                <w:szCs w:val="20"/>
                <w:lang w:eastAsia="fr-FR"/>
              </w:rPr>
              <w:t>3</w:t>
            </w:r>
            <w:r w:rsidRPr="001D5C68">
              <w:rPr>
                <w:bCs/>
                <w:sz w:val="20"/>
                <w:szCs w:val="20"/>
                <w:lang w:eastAsia="fr-FR"/>
              </w:rPr>
              <w:t xml:space="preserve"> demi-chevêtres</w:t>
            </w:r>
            <w:r>
              <w:rPr>
                <w:bCs/>
                <w:sz w:val="20"/>
                <w:szCs w:val="20"/>
                <w:lang w:eastAsia="fr-FR"/>
              </w:rPr>
              <w:t xml:space="preserve"> (coffrage perdu du chevêtre)</w:t>
            </w:r>
          </w:p>
          <w:p w14:paraId="566E11CF" w14:textId="77777777" w:rsidR="0031341F" w:rsidRPr="001D5C68" w:rsidRDefault="0031341F" w:rsidP="0031341F">
            <w:pPr>
              <w:pStyle w:val="Paragraphedeliste"/>
              <w:numPr>
                <w:ilvl w:val="0"/>
                <w:numId w:val="3"/>
              </w:numPr>
              <w:spacing w:line="276" w:lineRule="auto"/>
              <w:ind w:right="214"/>
              <w:jc w:val="both"/>
              <w:rPr>
                <w:bCs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bCs/>
                <w:color w:val="000000" w:themeColor="text1"/>
                <w:sz w:val="20"/>
                <w:szCs w:val="20"/>
                <w:lang w:eastAsia="fr-FR"/>
              </w:rPr>
              <w:t>1</w:t>
            </w:r>
            <w:r w:rsidRPr="001D5C68">
              <w:rPr>
                <w:bCs/>
                <w:color w:val="000000" w:themeColor="text1"/>
                <w:sz w:val="20"/>
                <w:szCs w:val="20"/>
                <w:lang w:eastAsia="fr-FR"/>
              </w:rPr>
              <w:t xml:space="preserve"> pieux 800 - forés et coulés</w:t>
            </w:r>
          </w:p>
          <w:p w14:paraId="57AE06CB" w14:textId="77777777" w:rsidR="0031341F" w:rsidRPr="00DF6326" w:rsidRDefault="0031341F" w:rsidP="0031341F">
            <w:pPr>
              <w:pStyle w:val="Paragraphedeliste"/>
              <w:numPr>
                <w:ilvl w:val="0"/>
                <w:numId w:val="3"/>
              </w:numPr>
              <w:spacing w:line="276" w:lineRule="auto"/>
              <w:ind w:right="214"/>
              <w:jc w:val="both"/>
              <w:rPr>
                <w:bCs/>
                <w:color w:val="FF0000"/>
                <w:sz w:val="20"/>
                <w:szCs w:val="20"/>
                <w:lang w:eastAsia="fr-FR"/>
              </w:rPr>
            </w:pPr>
            <w:r>
              <w:rPr>
                <w:bCs/>
                <w:color w:val="000000" w:themeColor="text1"/>
                <w:sz w:val="20"/>
                <w:szCs w:val="20"/>
                <w:lang w:eastAsia="fr-FR"/>
              </w:rPr>
              <w:t>9</w:t>
            </w:r>
            <w:r w:rsidRPr="001D5C68">
              <w:rPr>
                <w:bCs/>
                <w:color w:val="000000" w:themeColor="text1"/>
                <w:sz w:val="20"/>
                <w:szCs w:val="20"/>
                <w:lang w:eastAsia="fr-FR"/>
              </w:rPr>
              <w:t xml:space="preserve"> pieux de 1000 - forés et coulés</w:t>
            </w:r>
          </w:p>
          <w:p w14:paraId="4A47765B" w14:textId="5C7B7ECA" w:rsidR="0031341F" w:rsidRPr="00DF6326" w:rsidRDefault="0031341F" w:rsidP="0031341F">
            <w:pPr>
              <w:pStyle w:val="Paragraphedeliste"/>
              <w:numPr>
                <w:ilvl w:val="0"/>
                <w:numId w:val="3"/>
              </w:numPr>
              <w:spacing w:line="276" w:lineRule="auto"/>
              <w:ind w:right="214"/>
              <w:jc w:val="both"/>
              <w:rPr>
                <w:bCs/>
                <w:color w:val="FF0000"/>
                <w:sz w:val="20"/>
                <w:szCs w:val="20"/>
                <w:lang w:eastAsia="fr-FR"/>
              </w:rPr>
            </w:pPr>
            <w:r>
              <w:rPr>
                <w:bCs/>
                <w:color w:val="000000" w:themeColor="text1"/>
                <w:sz w:val="20"/>
                <w:szCs w:val="20"/>
                <w:lang w:eastAsia="fr-FR"/>
              </w:rPr>
              <w:t>5 pieux de 800 recépés</w:t>
            </w:r>
          </w:p>
          <w:p w14:paraId="32946E61" w14:textId="77777777" w:rsidR="0031341F" w:rsidRPr="00DF6326" w:rsidRDefault="0031341F" w:rsidP="0031341F">
            <w:pPr>
              <w:pStyle w:val="Paragraphedeliste"/>
              <w:numPr>
                <w:ilvl w:val="0"/>
                <w:numId w:val="3"/>
              </w:numPr>
              <w:spacing w:line="276" w:lineRule="auto"/>
              <w:ind w:right="214"/>
              <w:jc w:val="both"/>
              <w:rPr>
                <w:bCs/>
                <w:color w:val="FF0000"/>
                <w:sz w:val="20"/>
                <w:szCs w:val="20"/>
                <w:lang w:eastAsia="fr-FR"/>
              </w:rPr>
            </w:pPr>
            <w:r>
              <w:rPr>
                <w:bCs/>
                <w:color w:val="000000" w:themeColor="text1"/>
                <w:sz w:val="20"/>
                <w:szCs w:val="20"/>
                <w:lang w:eastAsia="fr-FR"/>
              </w:rPr>
              <w:t>Coulage BP de la culée C15, P13 et P14 (30 m</w:t>
            </w:r>
            <w:r w:rsidRPr="00164CF4">
              <w:rPr>
                <w:bCs/>
                <w:color w:val="000000" w:themeColor="text1"/>
                <w:sz w:val="20"/>
                <w:szCs w:val="20"/>
                <w:vertAlign w:val="superscript"/>
                <w:lang w:eastAsia="fr-FR"/>
              </w:rPr>
              <w:t>3</w:t>
            </w:r>
            <w:r>
              <w:rPr>
                <w:bCs/>
                <w:color w:val="000000" w:themeColor="text1"/>
                <w:sz w:val="20"/>
                <w:szCs w:val="20"/>
                <w:lang w:eastAsia="fr-FR"/>
              </w:rPr>
              <w:t>).</w:t>
            </w:r>
          </w:p>
          <w:p w14:paraId="035B599B" w14:textId="77777777" w:rsidR="0031341F" w:rsidRPr="00A1099C" w:rsidRDefault="0031341F" w:rsidP="0031341F">
            <w:pPr>
              <w:pStyle w:val="Paragraphedeliste"/>
              <w:numPr>
                <w:ilvl w:val="0"/>
                <w:numId w:val="3"/>
              </w:numPr>
              <w:spacing w:line="276" w:lineRule="auto"/>
              <w:ind w:right="214"/>
              <w:jc w:val="both"/>
              <w:rPr>
                <w:bCs/>
                <w:color w:val="FF0000"/>
                <w:sz w:val="20"/>
                <w:szCs w:val="20"/>
                <w:lang w:eastAsia="fr-FR"/>
              </w:rPr>
            </w:pPr>
            <w:r>
              <w:rPr>
                <w:bCs/>
                <w:color w:val="000000" w:themeColor="text1"/>
                <w:sz w:val="20"/>
                <w:szCs w:val="20"/>
                <w:lang w:eastAsia="fr-FR"/>
              </w:rPr>
              <w:t>Carottage des pieux C15-87 et C1-5</w:t>
            </w:r>
          </w:p>
          <w:p w14:paraId="62894508" w14:textId="08BBE719" w:rsidR="0031341F" w:rsidRPr="00863E92" w:rsidRDefault="0031341F" w:rsidP="0031341F">
            <w:pPr>
              <w:pStyle w:val="Paragraphedeliste"/>
              <w:numPr>
                <w:ilvl w:val="0"/>
                <w:numId w:val="3"/>
              </w:numPr>
              <w:spacing w:line="276" w:lineRule="auto"/>
              <w:ind w:right="214"/>
              <w:jc w:val="both"/>
              <w:rPr>
                <w:bCs/>
                <w:color w:val="FF0000"/>
                <w:sz w:val="20"/>
                <w:szCs w:val="20"/>
                <w:lang w:eastAsia="fr-FR"/>
              </w:rPr>
            </w:pPr>
            <w:r>
              <w:rPr>
                <w:bCs/>
                <w:color w:val="000000" w:themeColor="text1"/>
                <w:sz w:val="20"/>
                <w:szCs w:val="20"/>
                <w:lang w:eastAsia="fr-FR"/>
              </w:rPr>
              <w:t xml:space="preserve">Essai de convenance pour le coulage des poteaux avec </w:t>
            </w:r>
            <w:r w:rsidRPr="007D62C5">
              <w:rPr>
                <w:b/>
                <w:color w:val="000000" w:themeColor="text1"/>
                <w:sz w:val="20"/>
                <w:szCs w:val="20"/>
                <w:lang w:eastAsia="fr-FR"/>
              </w:rPr>
              <w:t>l’adjuvant OMEGA dosé à 1,8%</w:t>
            </w:r>
          </w:p>
          <w:p w14:paraId="472A26D0" w14:textId="2B9D6A26" w:rsidR="0031341F" w:rsidRPr="00C17156" w:rsidRDefault="0031341F" w:rsidP="0031341F">
            <w:pPr>
              <w:pStyle w:val="Paragraphedeliste"/>
              <w:numPr>
                <w:ilvl w:val="0"/>
                <w:numId w:val="3"/>
              </w:numPr>
              <w:ind w:right="214"/>
              <w:jc w:val="both"/>
              <w:rPr>
                <w:bCs/>
                <w:color w:val="FF0000"/>
                <w:sz w:val="20"/>
                <w:szCs w:val="20"/>
                <w:lang w:eastAsia="fr-FR"/>
              </w:rPr>
            </w:pPr>
            <w:r>
              <w:rPr>
                <w:bCs/>
                <w:color w:val="000000" w:themeColor="text1"/>
                <w:sz w:val="20"/>
                <w:szCs w:val="20"/>
                <w:lang w:eastAsia="fr-FR"/>
              </w:rPr>
              <w:t>Auscultation de 18 pieux minimum à partir du 12/02/2026</w:t>
            </w:r>
          </w:p>
          <w:p w14:paraId="7C23C725" w14:textId="6A0AEE7D" w:rsidR="00C17156" w:rsidRPr="00164CF4" w:rsidRDefault="00C17156" w:rsidP="0031341F">
            <w:pPr>
              <w:pStyle w:val="Paragraphedeliste"/>
              <w:numPr>
                <w:ilvl w:val="0"/>
                <w:numId w:val="3"/>
              </w:numPr>
              <w:ind w:right="214"/>
              <w:jc w:val="both"/>
              <w:rPr>
                <w:bCs/>
                <w:color w:val="FF0000"/>
                <w:sz w:val="20"/>
                <w:szCs w:val="20"/>
                <w:lang w:eastAsia="fr-FR"/>
              </w:rPr>
            </w:pPr>
            <w:r>
              <w:rPr>
                <w:bCs/>
                <w:color w:val="000000" w:themeColor="text1"/>
                <w:sz w:val="20"/>
                <w:szCs w:val="20"/>
                <w:lang w:eastAsia="fr-FR"/>
              </w:rPr>
              <w:t>CA 1</w:t>
            </w:r>
            <w:r w:rsidR="005B5E3B">
              <w:rPr>
                <w:bCs/>
                <w:color w:val="000000" w:themeColor="text1"/>
                <w:sz w:val="20"/>
                <w:szCs w:val="20"/>
                <w:lang w:eastAsia="fr-FR"/>
              </w:rPr>
              <w:t>00</w:t>
            </w:r>
            <w:r>
              <w:rPr>
                <w:bCs/>
                <w:color w:val="000000" w:themeColor="text1"/>
                <w:sz w:val="20"/>
                <w:szCs w:val="20"/>
                <w:lang w:eastAsia="fr-FR"/>
              </w:rPr>
              <w:t xml:space="preserve"> 000 000 XAF</w:t>
            </w:r>
          </w:p>
          <w:p w14:paraId="0278C816" w14:textId="77777777" w:rsidR="0031341F" w:rsidRPr="0031341F" w:rsidRDefault="0031341F" w:rsidP="0031341F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ADD4917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649D5B1" w14:textId="77777777" w:rsidR="0067501C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997B527" w14:textId="77777777" w:rsidR="0067501C" w:rsidRPr="00973152" w:rsidRDefault="0067501C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</w:tc>
      </w:tr>
    </w:tbl>
    <w:p w14:paraId="5467479B" w14:textId="77777777" w:rsidR="0067501C" w:rsidRDefault="0067501C" w:rsidP="00805466">
      <w:pPr>
        <w:pStyle w:val="Pieddepage"/>
        <w:tabs>
          <w:tab w:val="clear" w:pos="4320"/>
          <w:tab w:val="clear" w:pos="8640"/>
        </w:tabs>
        <w:rPr>
          <w:b/>
          <w:u w:val="single"/>
        </w:rPr>
      </w:pPr>
    </w:p>
    <w:tbl>
      <w:tblPr>
        <w:tblStyle w:val="Grilledutableau"/>
        <w:tblW w:w="10768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843"/>
        <w:gridCol w:w="1985"/>
        <w:gridCol w:w="44"/>
        <w:gridCol w:w="2082"/>
        <w:gridCol w:w="2410"/>
        <w:gridCol w:w="2404"/>
      </w:tblGrid>
      <w:tr w:rsidR="0067501C" w:rsidRPr="00BB5894" w14:paraId="5094A1C3" w14:textId="77777777" w:rsidTr="00041926">
        <w:trPr>
          <w:trHeight w:val="340"/>
        </w:trPr>
        <w:tc>
          <w:tcPr>
            <w:tcW w:w="10768" w:type="dxa"/>
            <w:gridSpan w:val="6"/>
            <w:noWrap/>
            <w:hideMark/>
          </w:tcPr>
          <w:p w14:paraId="4A559727" w14:textId="77777777" w:rsidR="0067501C" w:rsidRPr="00BB5894" w:rsidRDefault="0067501C" w:rsidP="000366A5">
            <w:pPr>
              <w:jc w:val="center"/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eastAsia="fr-FR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color w:val="000000"/>
                <w:sz w:val="22"/>
                <w:szCs w:val="22"/>
                <w:lang w:eastAsia="fr-FR"/>
              </w:rPr>
              <w:t>AFFAIRES</w:t>
            </w:r>
          </w:p>
        </w:tc>
      </w:tr>
      <w:tr w:rsidR="0067501C" w:rsidRPr="00AA2BBC" w14:paraId="57405128" w14:textId="77777777" w:rsidTr="00041926">
        <w:trPr>
          <w:trHeight w:val="124"/>
        </w:trPr>
        <w:tc>
          <w:tcPr>
            <w:tcW w:w="10768" w:type="dxa"/>
            <w:gridSpan w:val="6"/>
            <w:tcBorders>
              <w:bottom w:val="single" w:sz="4" w:space="0" w:color="auto"/>
            </w:tcBorders>
            <w:shd w:val="clear" w:color="auto" w:fill="92CDDC" w:themeFill="accent5" w:themeFillTint="99"/>
            <w:noWrap/>
          </w:tcPr>
          <w:p w14:paraId="710E9393" w14:textId="7C8FE93D" w:rsidR="0067501C" w:rsidRPr="00A3794F" w:rsidRDefault="00A3794F" w:rsidP="000366A5">
            <w:pPr>
              <w:jc w:val="center"/>
              <w:rPr>
                <w:b/>
                <w:bCs/>
                <w:color w:val="C00000"/>
              </w:rPr>
            </w:pPr>
            <w:r w:rsidRPr="00A3794F">
              <w:rPr>
                <w:b/>
                <w:bCs/>
                <w:color w:val="C00000"/>
              </w:rPr>
              <w:t xml:space="preserve">Chef de projet : </w:t>
            </w:r>
            <w:r w:rsidR="0067501C" w:rsidRPr="00A3794F">
              <w:rPr>
                <w:b/>
                <w:bCs/>
                <w:color w:val="C00000"/>
              </w:rPr>
              <w:t xml:space="preserve">Projets </w:t>
            </w:r>
            <w:r w:rsidR="00CA1A50" w:rsidRPr="00A3794F">
              <w:rPr>
                <w:b/>
                <w:bCs/>
                <w:color w:val="C00000"/>
                <w:lang w:eastAsia="fr-FR"/>
              </w:rPr>
              <w:t>Ulrich Landry IBOUANA</w:t>
            </w:r>
          </w:p>
        </w:tc>
      </w:tr>
      <w:tr w:rsidR="00CA1A50" w:rsidRPr="00AA2BBC" w14:paraId="1AFF30B9" w14:textId="77777777" w:rsidTr="00041926">
        <w:trPr>
          <w:trHeight w:val="124"/>
        </w:trPr>
        <w:tc>
          <w:tcPr>
            <w:tcW w:w="10768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2BA60449" w14:textId="20E24CDB" w:rsidR="00CA1A50" w:rsidRPr="00CA1A50" w:rsidRDefault="00CA1A50">
            <w:pPr>
              <w:pStyle w:val="Paragraphedeliste"/>
              <w:numPr>
                <w:ilvl w:val="0"/>
                <w:numId w:val="9"/>
              </w:numPr>
              <w:rPr>
                <w:b/>
                <w:bCs/>
                <w:color w:val="002060"/>
                <w:sz w:val="20"/>
                <w:szCs w:val="20"/>
                <w:lang w:eastAsia="fr-FR"/>
              </w:rPr>
            </w:pPr>
            <w:r w:rsidRPr="00CA1A50">
              <w:rPr>
                <w:b/>
                <w:bCs/>
                <w:color w:val="002060"/>
                <w:sz w:val="20"/>
                <w:szCs w:val="20"/>
              </w:rPr>
              <w:t>Marché N°147/MTP/SG/2024_Projet d'aménagement de voiries de desserte Camp DEGAULLE /Jardin Botanique</w:t>
            </w:r>
          </w:p>
        </w:tc>
      </w:tr>
      <w:tr w:rsidR="00CA1A50" w:rsidRPr="00AA2BBC" w14:paraId="61F9BEF2" w14:textId="77777777" w:rsidTr="00041926">
        <w:trPr>
          <w:trHeight w:val="124"/>
        </w:trPr>
        <w:tc>
          <w:tcPr>
            <w:tcW w:w="1076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6486EC2C" w14:textId="77777777" w:rsidR="00A3794F" w:rsidRDefault="00A3794F" w:rsidP="00CA1A50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</w:p>
          <w:p w14:paraId="4AFCF8A1" w14:textId="2D8BBAB8" w:rsidR="00CA1A50" w:rsidRDefault="00CA1A50" w:rsidP="00CA1A50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Montant Marché :</w:t>
            </w:r>
            <w:r>
              <w:rPr>
                <w:sz w:val="20"/>
                <w:szCs w:val="20"/>
                <w:lang w:eastAsia="fr-FR"/>
              </w:rPr>
              <w:t xml:space="preserve"> 7.000.000.000 XAF HT</w:t>
            </w:r>
          </w:p>
          <w:p w14:paraId="23744E7F" w14:textId="0A7EE5C0" w:rsidR="00CA1A50" w:rsidRDefault="00CA1A50" w:rsidP="00CA1A50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Délai :</w:t>
            </w:r>
            <w:r>
              <w:rPr>
                <w:sz w:val="20"/>
                <w:szCs w:val="20"/>
                <w:lang w:eastAsia="fr-FR"/>
              </w:rPr>
              <w:t xml:space="preserve"> 24 mois</w:t>
            </w:r>
          </w:p>
          <w:p w14:paraId="3FF41EA6" w14:textId="77777777" w:rsidR="00CA1A50" w:rsidRPr="001F5370" w:rsidRDefault="00CA1A50" w:rsidP="00CA1A50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 xml:space="preserve">Date début : </w:t>
            </w:r>
          </w:p>
          <w:p w14:paraId="1348AF35" w14:textId="77777777" w:rsidR="00CA1A50" w:rsidRDefault="00CA1A50" w:rsidP="00CA1A50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Date de fin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</w:p>
          <w:p w14:paraId="6676431E" w14:textId="77777777" w:rsidR="00CA1A50" w:rsidRPr="00AA2BBC" w:rsidRDefault="00CA1A50" w:rsidP="00CA1A50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</w:p>
        </w:tc>
      </w:tr>
      <w:tr w:rsidR="00CA1A50" w:rsidRPr="00AA2BBC" w14:paraId="1EA4210F" w14:textId="77777777" w:rsidTr="00041926">
        <w:trPr>
          <w:trHeight w:val="124"/>
        </w:trPr>
        <w:tc>
          <w:tcPr>
            <w:tcW w:w="1843" w:type="dxa"/>
            <w:tcBorders>
              <w:top w:val="single" w:sz="4" w:space="0" w:color="auto"/>
            </w:tcBorders>
            <w:shd w:val="clear" w:color="auto" w:fill="F2F2F2" w:themeFill="background1" w:themeFillShade="F2"/>
            <w:noWrap/>
          </w:tcPr>
          <w:p w14:paraId="451F3D14" w14:textId="77777777" w:rsidR="00CA1A50" w:rsidRPr="00C113B2" w:rsidRDefault="00CA1A50" w:rsidP="00CA1A50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Mois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5A770912" w14:textId="77777777" w:rsidR="00CA1A50" w:rsidRPr="00C113B2" w:rsidRDefault="00CA1A50" w:rsidP="00CA1A50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prévisionnel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23A3EB75" w14:textId="77777777" w:rsidR="00CA1A50" w:rsidRPr="00C113B2" w:rsidRDefault="00CA1A50" w:rsidP="00CA1A50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réalisé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628C9AE7" w14:textId="77777777" w:rsidR="00CA1A50" w:rsidRPr="00C113B2" w:rsidRDefault="00CA1A50" w:rsidP="00CA1A50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Ecart</w:t>
            </w:r>
          </w:p>
        </w:tc>
        <w:tc>
          <w:tcPr>
            <w:tcW w:w="2404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471F80FC" w14:textId="77777777" w:rsidR="00CA1A50" w:rsidRPr="00C113B2" w:rsidRDefault="00CA1A50" w:rsidP="00CA1A50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Avancement cumulé%</w:t>
            </w:r>
          </w:p>
        </w:tc>
      </w:tr>
      <w:tr w:rsidR="00CA1A50" w:rsidRPr="00AA2BBC" w14:paraId="4C9316CE" w14:textId="77777777" w:rsidTr="0004192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38C4ED36" w14:textId="77777777" w:rsidR="00CA1A50" w:rsidRPr="00AA2BBC" w:rsidRDefault="00CA1A50" w:rsidP="00CA1A50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Janv-2026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75CCF09A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523748CB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2DF06F89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7BF3A1CC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CA1A50" w:rsidRPr="00AA2BBC" w14:paraId="33B1D97C" w14:textId="77777777" w:rsidTr="0004192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41DEB4E0" w14:textId="77777777" w:rsidR="00CA1A50" w:rsidRPr="00AA2BBC" w:rsidRDefault="00CA1A50" w:rsidP="00CA1A50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lastRenderedPageBreak/>
              <w:t>Fév-2026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17CDDFA0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5008C654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7BAD701C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47B2DC14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CA1A50" w:rsidRPr="00AA2BBC" w14:paraId="596B41C4" w14:textId="77777777" w:rsidTr="0004192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48F14B4E" w14:textId="77777777" w:rsidR="00CA1A50" w:rsidRPr="00AA2BBC" w:rsidRDefault="00CA1A50" w:rsidP="00CA1A50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Mars-2026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6BE2C055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74F96447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1E88EB1C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05B059A2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CA1A50" w:rsidRPr="00AA2BBC" w14:paraId="2089FB9F" w14:textId="77777777" w:rsidTr="00041926">
        <w:trPr>
          <w:trHeight w:val="124"/>
        </w:trPr>
        <w:tc>
          <w:tcPr>
            <w:tcW w:w="10768" w:type="dxa"/>
            <w:gridSpan w:val="6"/>
            <w:shd w:val="clear" w:color="auto" w:fill="FFFFFF" w:themeFill="background1"/>
            <w:noWrap/>
          </w:tcPr>
          <w:p w14:paraId="02C6D299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CA1A50" w:rsidRPr="00AA2BBC" w14:paraId="12A2AF7E" w14:textId="77777777" w:rsidTr="00041926">
        <w:trPr>
          <w:trHeight w:val="124"/>
        </w:trPr>
        <w:tc>
          <w:tcPr>
            <w:tcW w:w="10768" w:type="dxa"/>
            <w:gridSpan w:val="6"/>
            <w:shd w:val="clear" w:color="auto" w:fill="F2F2F2" w:themeFill="background1" w:themeFillShade="F2"/>
            <w:noWrap/>
          </w:tcPr>
          <w:p w14:paraId="6886B38A" w14:textId="77777777" w:rsidR="00CA1A50" w:rsidRPr="00F13D3B" w:rsidRDefault="00CA1A50" w:rsidP="00CA1A50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Etat d’avancement des Etudes :</w:t>
            </w:r>
          </w:p>
        </w:tc>
      </w:tr>
      <w:tr w:rsidR="00CA1A50" w:rsidRPr="00AA2BBC" w14:paraId="227A5AAA" w14:textId="77777777" w:rsidTr="0004192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06334001" w14:textId="77777777" w:rsidR="00CA1A50" w:rsidRPr="00AA2BBC" w:rsidRDefault="00CA1A50" w:rsidP="00CA1A50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shd w:val="clear" w:color="auto" w:fill="F2F2F2" w:themeFill="background1" w:themeFillShade="F2"/>
          </w:tcPr>
          <w:p w14:paraId="772B27EC" w14:textId="77777777" w:rsidR="00CA1A50" w:rsidRPr="00F13D3B" w:rsidRDefault="00CA1A50" w:rsidP="00CA1A50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Avancement %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4DA78677" w14:textId="77777777" w:rsidR="00CA1A50" w:rsidRPr="00F13D3B" w:rsidRDefault="00CA1A50" w:rsidP="00CA1A50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Dépôt à l’administration</w:t>
            </w:r>
          </w:p>
        </w:tc>
        <w:tc>
          <w:tcPr>
            <w:tcW w:w="2404" w:type="dxa"/>
            <w:shd w:val="clear" w:color="auto" w:fill="F2F2F2" w:themeFill="background1" w:themeFillShade="F2"/>
          </w:tcPr>
          <w:p w14:paraId="2EDE5547" w14:textId="77777777" w:rsidR="00CA1A50" w:rsidRPr="00F13D3B" w:rsidRDefault="00CA1A50" w:rsidP="00CA1A50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Etat de validation par l’administration</w:t>
            </w:r>
          </w:p>
        </w:tc>
      </w:tr>
      <w:tr w:rsidR="00CA1A50" w:rsidRPr="00AA2BBC" w14:paraId="1D14AEF1" w14:textId="77777777" w:rsidTr="0004192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4AF4E561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APS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301087DE" w14:textId="77777777" w:rsidR="00CA1A50" w:rsidRPr="00AA2BBC" w:rsidRDefault="00CA1A50" w:rsidP="00CA1A50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05390A06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78422865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CA1A50" w:rsidRPr="00AA2BBC" w14:paraId="0FD74B54" w14:textId="77777777" w:rsidTr="0004192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3D881DF4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APD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29F201A5" w14:textId="77777777" w:rsidR="00CA1A50" w:rsidRPr="00AA2BBC" w:rsidRDefault="00CA1A50" w:rsidP="00CA1A50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4435CEEA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5F4FB4C8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CA1A50" w:rsidRPr="00AA2BBC" w14:paraId="7BFD5491" w14:textId="77777777" w:rsidTr="0004192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517193DB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EXE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0D421732" w14:textId="59A1A766" w:rsidR="00CA1A50" w:rsidRPr="00AA2BBC" w:rsidRDefault="00E9397F" w:rsidP="00CA1A50">
            <w:pPr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50%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3B809C73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4FFEC5F6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CA1A50" w:rsidRPr="00AA2BBC" w14:paraId="5E1A29D6" w14:textId="77777777" w:rsidTr="0004192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40A23596" w14:textId="77777777" w:rsidR="00CA1A50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Géotechnique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29EE9F86" w14:textId="77777777" w:rsidR="00CA1A50" w:rsidRPr="00AA2BBC" w:rsidRDefault="00CA1A50" w:rsidP="00CA1A50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426A9DF6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0F3ACEBF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CA1A50" w:rsidRPr="00AA2BBC" w14:paraId="42005B42" w14:textId="77777777" w:rsidTr="0004192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2CC3D647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Hydrologique/hydraulique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70002BF8" w14:textId="77777777" w:rsidR="00CA1A50" w:rsidRPr="00AA2BBC" w:rsidRDefault="00CA1A50" w:rsidP="00CA1A50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51A3C28D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126B8600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CA1A50" w:rsidRPr="00AA2BBC" w14:paraId="011019B8" w14:textId="77777777" w:rsidTr="00041926">
        <w:trPr>
          <w:trHeight w:val="124"/>
        </w:trPr>
        <w:tc>
          <w:tcPr>
            <w:tcW w:w="3872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  <w:noWrap/>
          </w:tcPr>
          <w:p w14:paraId="22B9C1BA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EIES / Notice EIES</w:t>
            </w:r>
          </w:p>
        </w:tc>
        <w:tc>
          <w:tcPr>
            <w:tcW w:w="2082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4B49D2BD" w14:textId="674655E2" w:rsidR="00CA1A50" w:rsidRPr="00AA2BBC" w:rsidRDefault="00E9397F" w:rsidP="00CA1A50">
            <w:pPr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100%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6A267227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5FF625AC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CA1A50" w:rsidRPr="00AA2BBC" w14:paraId="143181A4" w14:textId="77777777" w:rsidTr="00041926">
        <w:trPr>
          <w:trHeight w:val="124"/>
        </w:trPr>
        <w:tc>
          <w:tcPr>
            <w:tcW w:w="3872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</w:tcPr>
          <w:p w14:paraId="61B76057" w14:textId="77777777" w:rsidR="00CA1A50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2F7C1CC" w14:textId="77777777" w:rsidR="00CA1A50" w:rsidRPr="00AA2BBC" w:rsidRDefault="00CA1A50" w:rsidP="00CA1A50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5D28C66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7960DDFF" w14:textId="77777777" w:rsidR="00CA1A50" w:rsidRPr="00AA2BBC" w:rsidRDefault="00CA1A50" w:rsidP="00CA1A50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CA1A50" w:rsidRPr="00AA2BBC" w14:paraId="4B99C340" w14:textId="77777777" w:rsidTr="00A6269A">
        <w:trPr>
          <w:trHeight w:val="5663"/>
        </w:trPr>
        <w:tc>
          <w:tcPr>
            <w:tcW w:w="1076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4A4729C0" w14:textId="77777777" w:rsidR="00CA1A50" w:rsidRDefault="00CA1A50" w:rsidP="00CA1A50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973152">
              <w:rPr>
                <w:b/>
                <w:bCs/>
                <w:sz w:val="20"/>
                <w:szCs w:val="20"/>
                <w:lang w:eastAsia="fr-FR"/>
              </w:rPr>
              <w:t>Avancement des travaux/ prévisions :</w:t>
            </w:r>
          </w:p>
          <w:p w14:paraId="271974EE" w14:textId="77777777" w:rsidR="00CA1A50" w:rsidRDefault="00CA1A50" w:rsidP="00CA1A50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90FFEBA" w14:textId="77777777" w:rsidR="001D5C68" w:rsidRPr="001D5C68" w:rsidRDefault="001D5C68">
            <w:pPr>
              <w:pStyle w:val="Paragraphedeliste"/>
              <w:numPr>
                <w:ilvl w:val="0"/>
                <w:numId w:val="1"/>
              </w:numPr>
              <w:ind w:right="214"/>
              <w:jc w:val="both"/>
              <w:rPr>
                <w:bCs/>
                <w:sz w:val="20"/>
                <w:szCs w:val="20"/>
                <w:lang w:eastAsia="fr-FR"/>
              </w:rPr>
            </w:pPr>
            <w:r w:rsidRPr="001D5C68">
              <w:rPr>
                <w:bCs/>
                <w:sz w:val="20"/>
                <w:szCs w:val="20"/>
                <w:lang w:eastAsia="fr-FR"/>
              </w:rPr>
              <w:t>Avancement 90%</w:t>
            </w:r>
          </w:p>
          <w:p w14:paraId="346A502C" w14:textId="2204AD4E" w:rsidR="00CA1A50" w:rsidRDefault="001D5C68" w:rsidP="001D5C68">
            <w:pPr>
              <w:rPr>
                <w:bCs/>
                <w:sz w:val="20"/>
                <w:szCs w:val="20"/>
                <w:lang w:eastAsia="fr-FR"/>
              </w:rPr>
            </w:pPr>
            <w:r w:rsidRPr="001D5C68">
              <w:rPr>
                <w:bCs/>
                <w:sz w:val="20"/>
                <w:szCs w:val="20"/>
                <w:lang w:eastAsia="fr-FR"/>
              </w:rPr>
              <w:t>Attente conclusion du dossier d’accostage</w:t>
            </w:r>
          </w:p>
          <w:p w14:paraId="28794834" w14:textId="77777777" w:rsidR="00897370" w:rsidRPr="001D5C68" w:rsidRDefault="00897370" w:rsidP="001D5C68">
            <w:pPr>
              <w:rPr>
                <w:bCs/>
                <w:sz w:val="20"/>
                <w:szCs w:val="20"/>
                <w:lang w:eastAsia="fr-FR"/>
              </w:rPr>
            </w:pPr>
          </w:p>
          <w:p w14:paraId="178A6CE5" w14:textId="50F85835" w:rsidR="009E61E3" w:rsidRPr="00DB769D" w:rsidRDefault="009E61E3" w:rsidP="009E61E3">
            <w:pPr>
              <w:rPr>
                <w:b/>
                <w:bCs/>
                <w:color w:val="FF0000"/>
                <w:sz w:val="20"/>
                <w:szCs w:val="20"/>
                <w:lang w:eastAsia="fr-FR"/>
              </w:rPr>
            </w:pPr>
            <w:r w:rsidRPr="00DB769D">
              <w:rPr>
                <w:b/>
                <w:bCs/>
                <w:color w:val="FF0000"/>
                <w:sz w:val="20"/>
                <w:szCs w:val="20"/>
                <w:lang w:eastAsia="fr-FR"/>
              </w:rPr>
              <w:t>Prévu S5</w:t>
            </w:r>
          </w:p>
          <w:p w14:paraId="625CC052" w14:textId="6B03B92C" w:rsidR="009E61E3" w:rsidRDefault="00B034F2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  <w:lang w:eastAsia="fr-FR"/>
              </w:rPr>
            </w:pPr>
            <w:r w:rsidRPr="00B034F2">
              <w:rPr>
                <w:sz w:val="20"/>
                <w:szCs w:val="20"/>
                <w:lang w:eastAsia="fr-FR"/>
              </w:rPr>
              <w:t>Transmission</w:t>
            </w:r>
            <w:r>
              <w:rPr>
                <w:sz w:val="20"/>
                <w:szCs w:val="20"/>
                <w:lang w:eastAsia="fr-FR"/>
              </w:rPr>
              <w:t xml:space="preserve"> accostage et </w:t>
            </w:r>
            <w:r w:rsidRPr="00B034F2">
              <w:rPr>
                <w:sz w:val="20"/>
                <w:szCs w:val="20"/>
                <w:lang w:eastAsia="fr-FR"/>
              </w:rPr>
              <w:t>décompte N°8</w:t>
            </w:r>
            <w:r>
              <w:rPr>
                <w:sz w:val="20"/>
                <w:szCs w:val="20"/>
                <w:lang w:eastAsia="fr-FR"/>
              </w:rPr>
              <w:t xml:space="preserve"> le 02/02.</w:t>
            </w:r>
            <w:r w:rsidR="005E0D42">
              <w:rPr>
                <w:sz w:val="20"/>
                <w:szCs w:val="20"/>
                <w:lang w:eastAsia="fr-FR"/>
              </w:rPr>
              <w:t xml:space="preserve"> – NR </w:t>
            </w:r>
          </w:p>
          <w:p w14:paraId="22B16550" w14:textId="4E72CC35" w:rsidR="005E0D42" w:rsidRPr="005E0D42" w:rsidRDefault="005E0D42" w:rsidP="005E0D42">
            <w:pPr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Prévu S6</w:t>
            </w:r>
          </w:p>
          <w:p w14:paraId="14D49184" w14:textId="08B0098E" w:rsidR="005E0D42" w:rsidRDefault="005E0D42" w:rsidP="005E0D42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  <w:lang w:eastAsia="fr-FR"/>
              </w:rPr>
            </w:pPr>
            <w:r w:rsidRPr="00B034F2">
              <w:rPr>
                <w:sz w:val="20"/>
                <w:szCs w:val="20"/>
                <w:lang w:eastAsia="fr-FR"/>
              </w:rPr>
              <w:t>Transmission</w:t>
            </w:r>
            <w:r>
              <w:rPr>
                <w:sz w:val="20"/>
                <w:szCs w:val="20"/>
                <w:lang w:eastAsia="fr-FR"/>
              </w:rPr>
              <w:t xml:space="preserve"> accostage et </w:t>
            </w:r>
            <w:r w:rsidRPr="00B034F2">
              <w:rPr>
                <w:sz w:val="20"/>
                <w:szCs w:val="20"/>
                <w:lang w:eastAsia="fr-FR"/>
              </w:rPr>
              <w:t>décompte N°8</w:t>
            </w:r>
            <w:r w:rsidR="00006483">
              <w:rPr>
                <w:sz w:val="20"/>
                <w:szCs w:val="20"/>
                <w:lang w:eastAsia="fr-FR"/>
              </w:rPr>
              <w:t> ?</w:t>
            </w:r>
          </w:p>
          <w:p w14:paraId="044E576A" w14:textId="5E4A32D8" w:rsidR="00006483" w:rsidRDefault="00006483" w:rsidP="00006483">
            <w:pPr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Prévu S7</w:t>
            </w:r>
          </w:p>
          <w:p w14:paraId="4F7411B0" w14:textId="2D86998B" w:rsidR="00006483" w:rsidRPr="00006483" w:rsidRDefault="00006483" w:rsidP="00006483">
            <w:pPr>
              <w:rPr>
                <w:sz w:val="20"/>
                <w:szCs w:val="20"/>
                <w:lang w:eastAsia="fr-FR"/>
              </w:rPr>
            </w:pPr>
          </w:p>
          <w:p w14:paraId="1FA8027C" w14:textId="77777777" w:rsidR="009E61E3" w:rsidRPr="009E61E3" w:rsidRDefault="009E61E3" w:rsidP="009E61E3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77FF95A" w14:textId="77777777" w:rsidR="00CA1A50" w:rsidRDefault="00CA1A50" w:rsidP="00CA1A50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38DCAC8" w14:textId="77777777" w:rsidR="00CA1A50" w:rsidRDefault="00CA1A50" w:rsidP="00CA1A50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1A959BD" w14:textId="77777777" w:rsidR="00CA1A50" w:rsidRDefault="00CA1A50" w:rsidP="00CA1A50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8E45D88" w14:textId="77777777" w:rsidR="00CA1A50" w:rsidRDefault="00CA1A50" w:rsidP="00CA1A50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BE51B3F" w14:textId="77777777" w:rsidR="00CA1A50" w:rsidRDefault="00CA1A50" w:rsidP="00CA1A50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F532F01" w14:textId="77777777" w:rsidR="00CA1A50" w:rsidRDefault="00CA1A50" w:rsidP="00CA1A50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53F2197" w14:textId="77777777" w:rsidR="00CA1A50" w:rsidRDefault="00CA1A50" w:rsidP="00CA1A50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1F86ABC" w14:textId="77777777" w:rsidR="00CA1A50" w:rsidRDefault="00CA1A50" w:rsidP="00CA1A50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2236FB5" w14:textId="77777777" w:rsidR="00CA1A50" w:rsidRDefault="00CA1A50" w:rsidP="00CA1A50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481628C" w14:textId="77777777" w:rsidR="00CA1A50" w:rsidRDefault="00CA1A50" w:rsidP="00CA1A50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3994FDE" w14:textId="77777777" w:rsidR="00CA1A50" w:rsidRPr="00973152" w:rsidRDefault="00CA1A50" w:rsidP="00CA1A50">
            <w:pPr>
              <w:rPr>
                <w:b/>
                <w:bCs/>
                <w:sz w:val="20"/>
                <w:szCs w:val="20"/>
                <w:lang w:eastAsia="fr-FR"/>
              </w:rPr>
            </w:pPr>
          </w:p>
        </w:tc>
      </w:tr>
    </w:tbl>
    <w:p w14:paraId="649885E5" w14:textId="77777777" w:rsidR="0067501C" w:rsidRDefault="0067501C" w:rsidP="00805466">
      <w:pPr>
        <w:pStyle w:val="Pieddepage"/>
        <w:tabs>
          <w:tab w:val="clear" w:pos="4320"/>
          <w:tab w:val="clear" w:pos="8640"/>
        </w:tabs>
        <w:rPr>
          <w:b/>
          <w:u w:val="single"/>
        </w:rPr>
      </w:pPr>
    </w:p>
    <w:tbl>
      <w:tblPr>
        <w:tblStyle w:val="Grilledutableau"/>
        <w:tblW w:w="10768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844"/>
        <w:gridCol w:w="1984"/>
        <w:gridCol w:w="2128"/>
        <w:gridCol w:w="2409"/>
        <w:gridCol w:w="6"/>
        <w:gridCol w:w="2397"/>
      </w:tblGrid>
      <w:tr w:rsidR="0067501C" w:rsidRPr="00BB5894" w14:paraId="068EE936" w14:textId="77777777" w:rsidTr="00041926">
        <w:trPr>
          <w:trHeight w:val="340"/>
        </w:trPr>
        <w:tc>
          <w:tcPr>
            <w:tcW w:w="10768" w:type="dxa"/>
            <w:gridSpan w:val="6"/>
            <w:noWrap/>
            <w:hideMark/>
          </w:tcPr>
          <w:p w14:paraId="6DDB0655" w14:textId="77777777" w:rsidR="0067501C" w:rsidRPr="00BB5894" w:rsidRDefault="0067501C" w:rsidP="000366A5">
            <w:pPr>
              <w:jc w:val="center"/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eastAsia="fr-FR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color w:val="000000"/>
                <w:sz w:val="22"/>
                <w:szCs w:val="22"/>
                <w:lang w:eastAsia="fr-FR"/>
              </w:rPr>
              <w:t>AFFAIRES</w:t>
            </w:r>
          </w:p>
        </w:tc>
      </w:tr>
      <w:tr w:rsidR="00A3794F" w:rsidRPr="00AA2BBC" w14:paraId="086A09D7" w14:textId="77777777" w:rsidTr="00041926">
        <w:trPr>
          <w:trHeight w:val="124"/>
        </w:trPr>
        <w:tc>
          <w:tcPr>
            <w:tcW w:w="10768" w:type="dxa"/>
            <w:gridSpan w:val="6"/>
            <w:tcBorders>
              <w:bottom w:val="single" w:sz="4" w:space="0" w:color="auto"/>
            </w:tcBorders>
            <w:shd w:val="clear" w:color="auto" w:fill="92CDDC" w:themeFill="accent5" w:themeFillTint="99"/>
            <w:noWrap/>
          </w:tcPr>
          <w:p w14:paraId="339579AF" w14:textId="03937E22" w:rsidR="00A3794F" w:rsidRPr="001F5370" w:rsidRDefault="00A3794F" w:rsidP="00A3794F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A3794F">
              <w:rPr>
                <w:b/>
                <w:bCs/>
                <w:color w:val="C00000"/>
              </w:rPr>
              <w:t xml:space="preserve">Chef de projet : Projets </w:t>
            </w:r>
            <w:r w:rsidRPr="00A3794F">
              <w:rPr>
                <w:b/>
                <w:bCs/>
                <w:color w:val="C00000"/>
                <w:lang w:eastAsia="fr-FR"/>
              </w:rPr>
              <w:t>Ulrich Landry IBOUANA</w:t>
            </w:r>
          </w:p>
        </w:tc>
      </w:tr>
      <w:tr w:rsidR="00A3794F" w:rsidRPr="00AA2BBC" w14:paraId="7CDA2985" w14:textId="77777777" w:rsidTr="00041926">
        <w:trPr>
          <w:trHeight w:val="124"/>
        </w:trPr>
        <w:tc>
          <w:tcPr>
            <w:tcW w:w="10768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419B4606" w14:textId="59C862E3" w:rsidR="00A3794F" w:rsidRPr="00CA1A50" w:rsidRDefault="00A3794F">
            <w:pPr>
              <w:pStyle w:val="Paragraphedeliste"/>
              <w:numPr>
                <w:ilvl w:val="0"/>
                <w:numId w:val="9"/>
              </w:numPr>
              <w:rPr>
                <w:b/>
                <w:bCs/>
                <w:color w:val="002060"/>
                <w:sz w:val="20"/>
                <w:szCs w:val="20"/>
                <w:lang w:eastAsia="fr-FR"/>
              </w:rPr>
            </w:pPr>
            <w:r w:rsidRPr="00CA1A50">
              <w:rPr>
                <w:b/>
                <w:bCs/>
                <w:color w:val="002060"/>
                <w:sz w:val="20"/>
                <w:szCs w:val="20"/>
              </w:rPr>
              <w:t>Marché N°53/MTPC/SG/2025_</w:t>
            </w:r>
            <w:r w:rsidRPr="00CA1A50">
              <w:rPr>
                <w:b/>
                <w:bCs/>
                <w:color w:val="002060"/>
              </w:rPr>
              <w:t xml:space="preserve"> </w:t>
            </w:r>
            <w:r w:rsidRPr="00CA1A50">
              <w:rPr>
                <w:b/>
                <w:bCs/>
                <w:color w:val="002060"/>
                <w:sz w:val="20"/>
                <w:szCs w:val="20"/>
              </w:rPr>
              <w:t>Création de Voies Aménagées Jardin Botanique et Camp de Gaulle plus Aménagement de Bord de Mer</w:t>
            </w:r>
            <w:r w:rsidRPr="00CA1A50">
              <w:rPr>
                <w:b/>
                <w:bCs/>
                <w:color w:val="002060"/>
                <w:sz w:val="20"/>
                <w:szCs w:val="20"/>
                <w:lang w:eastAsia="fr-FR"/>
              </w:rPr>
              <w:t xml:space="preserve"> </w:t>
            </w:r>
          </w:p>
        </w:tc>
      </w:tr>
      <w:tr w:rsidR="00A3794F" w:rsidRPr="00AA2BBC" w14:paraId="34A97D3E" w14:textId="77777777" w:rsidTr="00041926">
        <w:trPr>
          <w:trHeight w:val="124"/>
        </w:trPr>
        <w:tc>
          <w:tcPr>
            <w:tcW w:w="1076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7346A91F" w14:textId="77777777" w:rsidR="00A3794F" w:rsidRDefault="00A3794F" w:rsidP="00A3794F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</w:p>
          <w:p w14:paraId="5877CF3F" w14:textId="55F35668" w:rsidR="00A3794F" w:rsidRDefault="00A3794F" w:rsidP="00A3794F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Montant Marché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  <w:r w:rsidRPr="0087533D">
              <w:rPr>
                <w:sz w:val="20"/>
                <w:szCs w:val="20"/>
                <w:lang w:eastAsia="fr-FR"/>
              </w:rPr>
              <w:t>12</w:t>
            </w:r>
            <w:r>
              <w:rPr>
                <w:sz w:val="20"/>
                <w:szCs w:val="20"/>
                <w:lang w:eastAsia="fr-FR"/>
              </w:rPr>
              <w:t>.</w:t>
            </w:r>
            <w:r w:rsidRPr="0087533D">
              <w:rPr>
                <w:sz w:val="20"/>
                <w:szCs w:val="20"/>
                <w:lang w:eastAsia="fr-FR"/>
              </w:rPr>
              <w:t>107</w:t>
            </w:r>
            <w:r>
              <w:rPr>
                <w:sz w:val="20"/>
                <w:szCs w:val="20"/>
                <w:lang w:eastAsia="fr-FR"/>
              </w:rPr>
              <w:t>.</w:t>
            </w:r>
            <w:r w:rsidRPr="0087533D">
              <w:rPr>
                <w:sz w:val="20"/>
                <w:szCs w:val="20"/>
                <w:lang w:eastAsia="fr-FR"/>
              </w:rPr>
              <w:t>327</w:t>
            </w:r>
            <w:r>
              <w:rPr>
                <w:sz w:val="20"/>
                <w:szCs w:val="20"/>
                <w:lang w:eastAsia="fr-FR"/>
              </w:rPr>
              <w:t>.</w:t>
            </w:r>
            <w:r w:rsidRPr="0087533D">
              <w:rPr>
                <w:sz w:val="20"/>
                <w:szCs w:val="20"/>
                <w:lang w:eastAsia="fr-FR"/>
              </w:rPr>
              <w:t xml:space="preserve">977 </w:t>
            </w:r>
            <w:r>
              <w:rPr>
                <w:sz w:val="20"/>
                <w:szCs w:val="20"/>
                <w:lang w:eastAsia="fr-FR"/>
              </w:rPr>
              <w:t>XAF HT</w:t>
            </w:r>
          </w:p>
          <w:p w14:paraId="1EA5FD47" w14:textId="08C0CAF4" w:rsidR="00A3794F" w:rsidRDefault="00A3794F" w:rsidP="00A3794F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Délai :</w:t>
            </w:r>
            <w:r>
              <w:rPr>
                <w:sz w:val="20"/>
                <w:szCs w:val="20"/>
                <w:lang w:eastAsia="fr-FR"/>
              </w:rPr>
              <w:t xml:space="preserve"> 12 mois</w:t>
            </w:r>
          </w:p>
          <w:p w14:paraId="60F23D6B" w14:textId="77777777" w:rsidR="00A3794F" w:rsidRPr="001F5370" w:rsidRDefault="00A3794F" w:rsidP="00A3794F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 xml:space="preserve">Date début : </w:t>
            </w:r>
          </w:p>
          <w:p w14:paraId="482B2DA7" w14:textId="77777777" w:rsidR="00A3794F" w:rsidRDefault="00A3794F" w:rsidP="00A3794F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Date de fin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</w:p>
          <w:p w14:paraId="3B833C34" w14:textId="77777777" w:rsidR="00A3794F" w:rsidRPr="00AA2BBC" w:rsidRDefault="00A3794F" w:rsidP="00A3794F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</w:p>
        </w:tc>
      </w:tr>
      <w:tr w:rsidR="00A3794F" w:rsidRPr="00AA2BBC" w14:paraId="49EDBE31" w14:textId="77777777" w:rsidTr="003E060E">
        <w:trPr>
          <w:trHeight w:val="124"/>
        </w:trPr>
        <w:tc>
          <w:tcPr>
            <w:tcW w:w="1844" w:type="dxa"/>
            <w:tcBorders>
              <w:top w:val="single" w:sz="4" w:space="0" w:color="auto"/>
            </w:tcBorders>
            <w:shd w:val="clear" w:color="auto" w:fill="F2F2F2" w:themeFill="background1" w:themeFillShade="F2"/>
            <w:noWrap/>
          </w:tcPr>
          <w:p w14:paraId="65369202" w14:textId="77777777" w:rsidR="00A3794F" w:rsidRPr="00C113B2" w:rsidRDefault="00A3794F" w:rsidP="00A3794F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Mois</w:t>
            </w:r>
          </w:p>
        </w:tc>
        <w:tc>
          <w:tcPr>
            <w:tcW w:w="1984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798C3270" w14:textId="77777777" w:rsidR="00A3794F" w:rsidRPr="00C113B2" w:rsidRDefault="00A3794F" w:rsidP="00A3794F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prévisionnel</w:t>
            </w:r>
          </w:p>
        </w:tc>
        <w:tc>
          <w:tcPr>
            <w:tcW w:w="2128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1277D91E" w14:textId="77777777" w:rsidR="00A3794F" w:rsidRPr="00C113B2" w:rsidRDefault="00A3794F" w:rsidP="00A3794F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réalisé</w:t>
            </w:r>
          </w:p>
        </w:tc>
        <w:tc>
          <w:tcPr>
            <w:tcW w:w="2409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1AD11311" w14:textId="77777777" w:rsidR="00A3794F" w:rsidRPr="00C113B2" w:rsidRDefault="00A3794F" w:rsidP="00A3794F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Ecart</w:t>
            </w:r>
          </w:p>
        </w:tc>
        <w:tc>
          <w:tcPr>
            <w:tcW w:w="2403" w:type="dxa"/>
            <w:gridSpan w:val="2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61D52B5F" w14:textId="77777777" w:rsidR="00A3794F" w:rsidRPr="00C113B2" w:rsidRDefault="00A3794F" w:rsidP="00A3794F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Avancement cumulé%</w:t>
            </w:r>
          </w:p>
        </w:tc>
      </w:tr>
      <w:tr w:rsidR="00006483" w:rsidRPr="00AA2BBC" w14:paraId="5F1F7E3C" w14:textId="77777777" w:rsidTr="003E060E">
        <w:trPr>
          <w:trHeight w:val="124"/>
        </w:trPr>
        <w:tc>
          <w:tcPr>
            <w:tcW w:w="1844" w:type="dxa"/>
            <w:shd w:val="clear" w:color="auto" w:fill="F2F2F2" w:themeFill="background1" w:themeFillShade="F2"/>
            <w:noWrap/>
          </w:tcPr>
          <w:p w14:paraId="78D481C6" w14:textId="77777777" w:rsidR="00006483" w:rsidRPr="00AA2BBC" w:rsidRDefault="00006483" w:rsidP="00006483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Janv-2026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0B8381F1" w14:textId="197405C1" w:rsidR="00006483" w:rsidRPr="00AA2BBC" w:rsidRDefault="00006483" w:rsidP="00006483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300 000 000 XAF</w:t>
            </w:r>
          </w:p>
        </w:tc>
        <w:tc>
          <w:tcPr>
            <w:tcW w:w="2128" w:type="dxa"/>
            <w:shd w:val="clear" w:color="auto" w:fill="F2F2F2" w:themeFill="background1" w:themeFillShade="F2"/>
          </w:tcPr>
          <w:p w14:paraId="4F1CBB83" w14:textId="77413F57" w:rsidR="00006483" w:rsidRPr="00AA2BBC" w:rsidRDefault="00006483" w:rsidP="00006483">
            <w:pPr>
              <w:jc w:val="center"/>
              <w:rPr>
                <w:sz w:val="20"/>
                <w:szCs w:val="20"/>
                <w:lang w:eastAsia="fr-FR"/>
              </w:rPr>
            </w:pPr>
            <w:r w:rsidRPr="00B613F4">
              <w:rPr>
                <w:sz w:val="20"/>
                <w:szCs w:val="20"/>
                <w:lang w:eastAsia="fr-FR"/>
              </w:rPr>
              <w:t>357 782 638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  <w:r w:rsidRPr="00281C1F">
              <w:rPr>
                <w:sz w:val="20"/>
                <w:szCs w:val="20"/>
                <w:lang w:eastAsia="fr-FR"/>
              </w:rPr>
              <w:t>XAF</w:t>
            </w:r>
          </w:p>
        </w:tc>
        <w:tc>
          <w:tcPr>
            <w:tcW w:w="2409" w:type="dxa"/>
            <w:shd w:val="clear" w:color="auto" w:fill="F2F2F2" w:themeFill="background1" w:themeFillShade="F2"/>
          </w:tcPr>
          <w:p w14:paraId="1C527CF0" w14:textId="76C4D61C" w:rsidR="00006483" w:rsidRPr="00AA2BBC" w:rsidRDefault="00006483" w:rsidP="00006483">
            <w:pPr>
              <w:jc w:val="center"/>
              <w:rPr>
                <w:sz w:val="20"/>
                <w:szCs w:val="20"/>
                <w:lang w:eastAsia="fr-FR"/>
              </w:rPr>
            </w:pPr>
            <w:r w:rsidRPr="00281C1F">
              <w:rPr>
                <w:color w:val="0070C0"/>
                <w:sz w:val="20"/>
                <w:szCs w:val="20"/>
                <w:lang w:eastAsia="fr-FR"/>
              </w:rPr>
              <w:t>57 782 638 XAF</w:t>
            </w:r>
          </w:p>
        </w:tc>
        <w:tc>
          <w:tcPr>
            <w:tcW w:w="2403" w:type="dxa"/>
            <w:gridSpan w:val="2"/>
            <w:shd w:val="clear" w:color="auto" w:fill="F2F2F2" w:themeFill="background1" w:themeFillShade="F2"/>
          </w:tcPr>
          <w:p w14:paraId="238FCFB1" w14:textId="77777777" w:rsidR="00006483" w:rsidRPr="00AA2BBC" w:rsidRDefault="00006483" w:rsidP="00006483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006483" w:rsidRPr="00AA2BBC" w14:paraId="1B8C3BAC" w14:textId="77777777" w:rsidTr="003E060E">
        <w:trPr>
          <w:trHeight w:val="124"/>
        </w:trPr>
        <w:tc>
          <w:tcPr>
            <w:tcW w:w="1844" w:type="dxa"/>
            <w:shd w:val="clear" w:color="auto" w:fill="F2F2F2" w:themeFill="background1" w:themeFillShade="F2"/>
            <w:noWrap/>
          </w:tcPr>
          <w:p w14:paraId="563AA1D5" w14:textId="77777777" w:rsidR="00006483" w:rsidRPr="00AA2BBC" w:rsidRDefault="00006483" w:rsidP="00006483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Fév-2026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225F40A6" w14:textId="74799AC5" w:rsidR="00006483" w:rsidRPr="00AA2BBC" w:rsidRDefault="00006483" w:rsidP="00006483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300 000 000 XAF</w:t>
            </w:r>
          </w:p>
        </w:tc>
        <w:tc>
          <w:tcPr>
            <w:tcW w:w="2128" w:type="dxa"/>
            <w:shd w:val="clear" w:color="auto" w:fill="F2F2F2" w:themeFill="background1" w:themeFillShade="F2"/>
          </w:tcPr>
          <w:p w14:paraId="3B3FD2BB" w14:textId="77777777" w:rsidR="00006483" w:rsidRPr="00AA2BBC" w:rsidRDefault="00006483" w:rsidP="00006483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9" w:type="dxa"/>
            <w:shd w:val="clear" w:color="auto" w:fill="F2F2F2" w:themeFill="background1" w:themeFillShade="F2"/>
          </w:tcPr>
          <w:p w14:paraId="1A843324" w14:textId="77777777" w:rsidR="00006483" w:rsidRPr="00AA2BBC" w:rsidRDefault="00006483" w:rsidP="00006483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3" w:type="dxa"/>
            <w:gridSpan w:val="2"/>
            <w:shd w:val="clear" w:color="auto" w:fill="F2F2F2" w:themeFill="background1" w:themeFillShade="F2"/>
          </w:tcPr>
          <w:p w14:paraId="5CAAB26F" w14:textId="77777777" w:rsidR="00006483" w:rsidRPr="00AA2BBC" w:rsidRDefault="00006483" w:rsidP="00006483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006483" w:rsidRPr="00AA2BBC" w14:paraId="03A00E6C" w14:textId="77777777" w:rsidTr="003E060E">
        <w:trPr>
          <w:trHeight w:val="124"/>
        </w:trPr>
        <w:tc>
          <w:tcPr>
            <w:tcW w:w="1844" w:type="dxa"/>
            <w:shd w:val="clear" w:color="auto" w:fill="F2F2F2" w:themeFill="background1" w:themeFillShade="F2"/>
            <w:noWrap/>
          </w:tcPr>
          <w:p w14:paraId="6DD9E5D0" w14:textId="77777777" w:rsidR="00006483" w:rsidRPr="00AA2BBC" w:rsidRDefault="00006483" w:rsidP="00006483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Mars-2026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5B523C78" w14:textId="783375F8" w:rsidR="00006483" w:rsidRPr="00AA2BBC" w:rsidRDefault="00006483" w:rsidP="00006483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300 000 000 XAF</w:t>
            </w:r>
          </w:p>
        </w:tc>
        <w:tc>
          <w:tcPr>
            <w:tcW w:w="2128" w:type="dxa"/>
            <w:shd w:val="clear" w:color="auto" w:fill="F2F2F2" w:themeFill="background1" w:themeFillShade="F2"/>
          </w:tcPr>
          <w:p w14:paraId="7CE6B49C" w14:textId="77777777" w:rsidR="00006483" w:rsidRPr="00AA2BBC" w:rsidRDefault="00006483" w:rsidP="00006483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9" w:type="dxa"/>
            <w:shd w:val="clear" w:color="auto" w:fill="F2F2F2" w:themeFill="background1" w:themeFillShade="F2"/>
          </w:tcPr>
          <w:p w14:paraId="39ABCFE4" w14:textId="77777777" w:rsidR="00006483" w:rsidRPr="00AA2BBC" w:rsidRDefault="00006483" w:rsidP="00006483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3" w:type="dxa"/>
            <w:gridSpan w:val="2"/>
            <w:shd w:val="clear" w:color="auto" w:fill="F2F2F2" w:themeFill="background1" w:themeFillShade="F2"/>
          </w:tcPr>
          <w:p w14:paraId="0F532430" w14:textId="77777777" w:rsidR="00006483" w:rsidRPr="00AA2BBC" w:rsidRDefault="00006483" w:rsidP="00006483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006483" w:rsidRPr="00AA2BBC" w14:paraId="32BA7539" w14:textId="5807E0A7" w:rsidTr="003E060E">
        <w:trPr>
          <w:trHeight w:val="318"/>
        </w:trPr>
        <w:tc>
          <w:tcPr>
            <w:tcW w:w="1844" w:type="dxa"/>
            <w:shd w:val="clear" w:color="auto" w:fill="F2F2F2" w:themeFill="background1" w:themeFillShade="F2"/>
            <w:noWrap/>
          </w:tcPr>
          <w:p w14:paraId="2E55F591" w14:textId="008DD081" w:rsidR="00006483" w:rsidRPr="00006483" w:rsidRDefault="00006483" w:rsidP="00006483">
            <w:pPr>
              <w:jc w:val="center"/>
            </w:pPr>
            <w:r>
              <w:rPr>
                <w:sz w:val="20"/>
                <w:szCs w:val="20"/>
                <w:lang w:eastAsia="fr-FR"/>
              </w:rPr>
              <w:t xml:space="preserve">C A HEBDO du 09 au 13 </w:t>
            </w:r>
            <w:proofErr w:type="spellStart"/>
            <w:r>
              <w:rPr>
                <w:sz w:val="20"/>
                <w:szCs w:val="20"/>
                <w:lang w:eastAsia="fr-FR"/>
              </w:rPr>
              <w:t>Fev</w:t>
            </w:r>
            <w:proofErr w:type="spellEnd"/>
          </w:p>
        </w:tc>
        <w:tc>
          <w:tcPr>
            <w:tcW w:w="1984" w:type="dxa"/>
            <w:shd w:val="clear" w:color="auto" w:fill="F2F2F2" w:themeFill="background1" w:themeFillShade="F2"/>
          </w:tcPr>
          <w:p w14:paraId="680301B0" w14:textId="5B848801" w:rsidR="00006483" w:rsidRPr="00AA2BBC" w:rsidRDefault="00006483" w:rsidP="00006483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 xml:space="preserve">75 000 000 </w:t>
            </w:r>
            <w:r w:rsidRPr="00281C1F">
              <w:rPr>
                <w:sz w:val="20"/>
                <w:szCs w:val="20"/>
                <w:lang w:eastAsia="fr-FR"/>
              </w:rPr>
              <w:t>XAF</w:t>
            </w:r>
          </w:p>
        </w:tc>
        <w:tc>
          <w:tcPr>
            <w:tcW w:w="2128" w:type="dxa"/>
            <w:shd w:val="clear" w:color="auto" w:fill="F2F2F2" w:themeFill="background1" w:themeFillShade="F2"/>
          </w:tcPr>
          <w:p w14:paraId="4CBD9957" w14:textId="06626F7A" w:rsidR="00006483" w:rsidRPr="00AA2BBC" w:rsidRDefault="00006483" w:rsidP="00006483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 xml:space="preserve">292 450 000 </w:t>
            </w:r>
            <w:r w:rsidRPr="00281C1F">
              <w:rPr>
                <w:sz w:val="20"/>
                <w:szCs w:val="20"/>
                <w:lang w:eastAsia="fr-FR"/>
              </w:rPr>
              <w:t>XAF</w:t>
            </w:r>
          </w:p>
        </w:tc>
        <w:tc>
          <w:tcPr>
            <w:tcW w:w="2415" w:type="dxa"/>
            <w:gridSpan w:val="2"/>
            <w:shd w:val="clear" w:color="auto" w:fill="F2F2F2" w:themeFill="background1" w:themeFillShade="F2"/>
          </w:tcPr>
          <w:p w14:paraId="0D0C62C3" w14:textId="095B437C" w:rsidR="00006483" w:rsidRPr="00AA2BBC" w:rsidRDefault="00006483" w:rsidP="00006483">
            <w:pPr>
              <w:jc w:val="center"/>
              <w:rPr>
                <w:sz w:val="20"/>
                <w:szCs w:val="20"/>
                <w:lang w:eastAsia="fr-FR"/>
              </w:rPr>
            </w:pPr>
            <w:r w:rsidRPr="00657310">
              <w:rPr>
                <w:color w:val="0070C0"/>
                <w:sz w:val="20"/>
                <w:szCs w:val="20"/>
                <w:lang w:eastAsia="fr-FR"/>
              </w:rPr>
              <w:t>217 450 000 XAF</w:t>
            </w:r>
          </w:p>
        </w:tc>
        <w:tc>
          <w:tcPr>
            <w:tcW w:w="2397" w:type="dxa"/>
            <w:shd w:val="clear" w:color="auto" w:fill="F2F2F2" w:themeFill="background1" w:themeFillShade="F2"/>
          </w:tcPr>
          <w:p w14:paraId="41424AFF" w14:textId="77777777" w:rsidR="00006483" w:rsidRPr="00AA2BBC" w:rsidRDefault="00006483" w:rsidP="00006483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006483" w:rsidRPr="00AA2BBC" w14:paraId="27D52BDE" w14:textId="77777777" w:rsidTr="003E060E">
        <w:trPr>
          <w:trHeight w:val="495"/>
        </w:trPr>
        <w:tc>
          <w:tcPr>
            <w:tcW w:w="1844" w:type="dxa"/>
            <w:shd w:val="clear" w:color="auto" w:fill="F2F2F2" w:themeFill="background1" w:themeFillShade="F2"/>
            <w:noWrap/>
          </w:tcPr>
          <w:p w14:paraId="08F99A2C" w14:textId="0D38AD50" w:rsidR="00006483" w:rsidRDefault="00006483" w:rsidP="00006483">
            <w:pPr>
              <w:jc w:val="center"/>
            </w:pPr>
            <w:r>
              <w:rPr>
                <w:sz w:val="20"/>
                <w:szCs w:val="20"/>
                <w:lang w:eastAsia="fr-FR"/>
              </w:rPr>
              <w:t xml:space="preserve">CA du 16 au 20 </w:t>
            </w:r>
            <w:proofErr w:type="spellStart"/>
            <w:r>
              <w:rPr>
                <w:sz w:val="20"/>
                <w:szCs w:val="20"/>
                <w:lang w:eastAsia="fr-FR"/>
              </w:rPr>
              <w:t>Fev</w:t>
            </w:r>
            <w:proofErr w:type="spellEnd"/>
          </w:p>
        </w:tc>
        <w:tc>
          <w:tcPr>
            <w:tcW w:w="1984" w:type="dxa"/>
            <w:shd w:val="clear" w:color="auto" w:fill="F2F2F2" w:themeFill="background1" w:themeFillShade="F2"/>
          </w:tcPr>
          <w:p w14:paraId="6A9C50B7" w14:textId="525D918E" w:rsidR="00006483" w:rsidRPr="00AA2BBC" w:rsidRDefault="00006483" w:rsidP="00006483">
            <w:pPr>
              <w:jc w:val="center"/>
              <w:rPr>
                <w:sz w:val="20"/>
                <w:szCs w:val="20"/>
                <w:lang w:eastAsia="fr-FR"/>
              </w:rPr>
            </w:pPr>
            <w:r w:rsidRPr="00685D52">
              <w:rPr>
                <w:b/>
                <w:bCs/>
                <w:sz w:val="20"/>
                <w:szCs w:val="20"/>
                <w:lang w:eastAsia="fr-FR"/>
              </w:rPr>
              <w:t>200 000 000 XAF</w:t>
            </w:r>
          </w:p>
        </w:tc>
        <w:tc>
          <w:tcPr>
            <w:tcW w:w="2128" w:type="dxa"/>
            <w:shd w:val="clear" w:color="auto" w:fill="F2F2F2" w:themeFill="background1" w:themeFillShade="F2"/>
          </w:tcPr>
          <w:p w14:paraId="09D1684E" w14:textId="6AA5D6F7" w:rsidR="00006483" w:rsidRPr="00AA2BBC" w:rsidRDefault="00006483" w:rsidP="00006483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Environ 150 000 000 XAF</w:t>
            </w:r>
          </w:p>
        </w:tc>
        <w:tc>
          <w:tcPr>
            <w:tcW w:w="2415" w:type="dxa"/>
            <w:gridSpan w:val="2"/>
            <w:shd w:val="clear" w:color="auto" w:fill="F2F2F2" w:themeFill="background1" w:themeFillShade="F2"/>
          </w:tcPr>
          <w:p w14:paraId="419B3A6C" w14:textId="7734AE86" w:rsidR="00006483" w:rsidRPr="00AA2BBC" w:rsidRDefault="00006483" w:rsidP="00006483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color w:val="0070C0"/>
                <w:sz w:val="20"/>
                <w:szCs w:val="20"/>
                <w:lang w:eastAsia="fr-FR"/>
              </w:rPr>
              <w:t>50 000 000 XAF</w:t>
            </w:r>
          </w:p>
        </w:tc>
        <w:tc>
          <w:tcPr>
            <w:tcW w:w="2397" w:type="dxa"/>
            <w:shd w:val="clear" w:color="auto" w:fill="F2F2F2" w:themeFill="background1" w:themeFillShade="F2"/>
          </w:tcPr>
          <w:p w14:paraId="7B1D2303" w14:textId="77777777" w:rsidR="00006483" w:rsidRPr="00AA2BBC" w:rsidRDefault="00006483" w:rsidP="00006483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006483" w:rsidRPr="00AA2BBC" w14:paraId="63A61EA3" w14:textId="1DAFAE15" w:rsidTr="003E060E">
        <w:trPr>
          <w:trHeight w:val="124"/>
        </w:trPr>
        <w:tc>
          <w:tcPr>
            <w:tcW w:w="3828" w:type="dxa"/>
            <w:gridSpan w:val="2"/>
            <w:shd w:val="clear" w:color="auto" w:fill="F2F2F2" w:themeFill="background1" w:themeFillShade="F2"/>
            <w:noWrap/>
          </w:tcPr>
          <w:p w14:paraId="362FD25E" w14:textId="77777777" w:rsidR="00006483" w:rsidRPr="00F13D3B" w:rsidRDefault="00006483" w:rsidP="00006483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Etat d’avancement des Etudes :</w:t>
            </w:r>
          </w:p>
        </w:tc>
        <w:tc>
          <w:tcPr>
            <w:tcW w:w="2128" w:type="dxa"/>
            <w:shd w:val="clear" w:color="auto" w:fill="F2F2F2" w:themeFill="background1" w:themeFillShade="F2"/>
          </w:tcPr>
          <w:p w14:paraId="5F2B0E5B" w14:textId="77777777" w:rsidR="00006483" w:rsidRPr="00F13D3B" w:rsidRDefault="00006483" w:rsidP="00006483">
            <w:pPr>
              <w:rPr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2415" w:type="dxa"/>
            <w:gridSpan w:val="2"/>
            <w:shd w:val="clear" w:color="auto" w:fill="F2F2F2" w:themeFill="background1" w:themeFillShade="F2"/>
          </w:tcPr>
          <w:p w14:paraId="7889BE22" w14:textId="10A9DA5E" w:rsidR="00006483" w:rsidRPr="00F13D3B" w:rsidRDefault="00006483" w:rsidP="00006483">
            <w:pPr>
              <w:rPr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2397" w:type="dxa"/>
            <w:shd w:val="clear" w:color="auto" w:fill="F2F2F2" w:themeFill="background1" w:themeFillShade="F2"/>
          </w:tcPr>
          <w:p w14:paraId="77B615EC" w14:textId="77777777" w:rsidR="00006483" w:rsidRPr="00F13D3B" w:rsidRDefault="00006483" w:rsidP="00006483">
            <w:pPr>
              <w:rPr>
                <w:b/>
                <w:bCs/>
                <w:sz w:val="20"/>
                <w:szCs w:val="20"/>
                <w:lang w:eastAsia="fr-FR"/>
              </w:rPr>
            </w:pPr>
          </w:p>
        </w:tc>
      </w:tr>
      <w:tr w:rsidR="00006483" w:rsidRPr="00AA2BBC" w14:paraId="1DFE0B61" w14:textId="77777777" w:rsidTr="003E060E">
        <w:trPr>
          <w:trHeight w:val="124"/>
        </w:trPr>
        <w:tc>
          <w:tcPr>
            <w:tcW w:w="3828" w:type="dxa"/>
            <w:gridSpan w:val="2"/>
            <w:shd w:val="clear" w:color="auto" w:fill="F2F2F2" w:themeFill="background1" w:themeFillShade="F2"/>
            <w:noWrap/>
          </w:tcPr>
          <w:p w14:paraId="76F23FC8" w14:textId="77777777" w:rsidR="00006483" w:rsidRPr="00AA2BBC" w:rsidRDefault="00006483" w:rsidP="00006483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128" w:type="dxa"/>
            <w:shd w:val="clear" w:color="auto" w:fill="F2F2F2" w:themeFill="background1" w:themeFillShade="F2"/>
          </w:tcPr>
          <w:p w14:paraId="4685E36D" w14:textId="77777777" w:rsidR="00006483" w:rsidRPr="00F13D3B" w:rsidRDefault="00006483" w:rsidP="00006483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Avancement %</w:t>
            </w:r>
          </w:p>
        </w:tc>
        <w:tc>
          <w:tcPr>
            <w:tcW w:w="2409" w:type="dxa"/>
            <w:shd w:val="clear" w:color="auto" w:fill="F2F2F2" w:themeFill="background1" w:themeFillShade="F2"/>
          </w:tcPr>
          <w:p w14:paraId="1972AB89" w14:textId="77777777" w:rsidR="00006483" w:rsidRPr="00F13D3B" w:rsidRDefault="00006483" w:rsidP="00006483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Dépôt à l’administration</w:t>
            </w:r>
          </w:p>
        </w:tc>
        <w:tc>
          <w:tcPr>
            <w:tcW w:w="2403" w:type="dxa"/>
            <w:gridSpan w:val="2"/>
            <w:shd w:val="clear" w:color="auto" w:fill="F2F2F2" w:themeFill="background1" w:themeFillShade="F2"/>
          </w:tcPr>
          <w:p w14:paraId="5F2B5F90" w14:textId="77777777" w:rsidR="00006483" w:rsidRPr="00F13D3B" w:rsidRDefault="00006483" w:rsidP="00006483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Etat de validation par l’administration</w:t>
            </w:r>
          </w:p>
        </w:tc>
      </w:tr>
      <w:tr w:rsidR="00006483" w:rsidRPr="00AA2BBC" w14:paraId="69DE535D" w14:textId="77777777" w:rsidTr="003E060E">
        <w:trPr>
          <w:trHeight w:val="124"/>
        </w:trPr>
        <w:tc>
          <w:tcPr>
            <w:tcW w:w="3828" w:type="dxa"/>
            <w:gridSpan w:val="2"/>
            <w:shd w:val="clear" w:color="auto" w:fill="F2F2F2" w:themeFill="background1" w:themeFillShade="F2"/>
            <w:noWrap/>
          </w:tcPr>
          <w:p w14:paraId="36074994" w14:textId="77777777" w:rsidR="00006483" w:rsidRPr="00AA2BBC" w:rsidRDefault="00006483" w:rsidP="00006483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APS</w:t>
            </w:r>
          </w:p>
        </w:tc>
        <w:tc>
          <w:tcPr>
            <w:tcW w:w="2128" w:type="dxa"/>
            <w:shd w:val="clear" w:color="auto" w:fill="F2F2F2" w:themeFill="background1" w:themeFillShade="F2"/>
          </w:tcPr>
          <w:p w14:paraId="509E753A" w14:textId="77777777" w:rsidR="00006483" w:rsidRPr="00AA2BBC" w:rsidRDefault="00006483" w:rsidP="00006483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09" w:type="dxa"/>
            <w:shd w:val="clear" w:color="auto" w:fill="F2F2F2" w:themeFill="background1" w:themeFillShade="F2"/>
          </w:tcPr>
          <w:p w14:paraId="6A041054" w14:textId="77777777" w:rsidR="00006483" w:rsidRPr="00AA2BBC" w:rsidRDefault="00006483" w:rsidP="00006483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3" w:type="dxa"/>
            <w:gridSpan w:val="2"/>
            <w:shd w:val="clear" w:color="auto" w:fill="F2F2F2" w:themeFill="background1" w:themeFillShade="F2"/>
          </w:tcPr>
          <w:p w14:paraId="38F353B0" w14:textId="77777777" w:rsidR="00006483" w:rsidRPr="00AA2BBC" w:rsidRDefault="00006483" w:rsidP="00006483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006483" w:rsidRPr="00AA2BBC" w14:paraId="5E0EE8FB" w14:textId="77777777" w:rsidTr="003E060E">
        <w:trPr>
          <w:trHeight w:val="124"/>
        </w:trPr>
        <w:tc>
          <w:tcPr>
            <w:tcW w:w="3828" w:type="dxa"/>
            <w:gridSpan w:val="2"/>
            <w:shd w:val="clear" w:color="auto" w:fill="F2F2F2" w:themeFill="background1" w:themeFillShade="F2"/>
            <w:noWrap/>
          </w:tcPr>
          <w:p w14:paraId="1130FB1E" w14:textId="77777777" w:rsidR="00006483" w:rsidRPr="00AA2BBC" w:rsidRDefault="00006483" w:rsidP="00006483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APD</w:t>
            </w:r>
          </w:p>
        </w:tc>
        <w:tc>
          <w:tcPr>
            <w:tcW w:w="2128" w:type="dxa"/>
            <w:shd w:val="clear" w:color="auto" w:fill="F2F2F2" w:themeFill="background1" w:themeFillShade="F2"/>
          </w:tcPr>
          <w:p w14:paraId="1F1E69B2" w14:textId="77777777" w:rsidR="00006483" w:rsidRPr="00AA2BBC" w:rsidRDefault="00006483" w:rsidP="00006483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09" w:type="dxa"/>
            <w:shd w:val="clear" w:color="auto" w:fill="F2F2F2" w:themeFill="background1" w:themeFillShade="F2"/>
          </w:tcPr>
          <w:p w14:paraId="6CC98330" w14:textId="77777777" w:rsidR="00006483" w:rsidRPr="00AA2BBC" w:rsidRDefault="00006483" w:rsidP="00006483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3" w:type="dxa"/>
            <w:gridSpan w:val="2"/>
            <w:shd w:val="clear" w:color="auto" w:fill="F2F2F2" w:themeFill="background1" w:themeFillShade="F2"/>
          </w:tcPr>
          <w:p w14:paraId="09BACB1E" w14:textId="77777777" w:rsidR="00006483" w:rsidRPr="00AA2BBC" w:rsidRDefault="00006483" w:rsidP="00006483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006483" w:rsidRPr="00AA2BBC" w14:paraId="1B3FEF1F" w14:textId="77777777" w:rsidTr="003E060E">
        <w:trPr>
          <w:trHeight w:val="124"/>
        </w:trPr>
        <w:tc>
          <w:tcPr>
            <w:tcW w:w="3828" w:type="dxa"/>
            <w:gridSpan w:val="2"/>
            <w:shd w:val="clear" w:color="auto" w:fill="F2F2F2" w:themeFill="background1" w:themeFillShade="F2"/>
            <w:noWrap/>
          </w:tcPr>
          <w:p w14:paraId="7D0CD007" w14:textId="77777777" w:rsidR="00006483" w:rsidRPr="00AA2BBC" w:rsidRDefault="00006483" w:rsidP="00006483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EXE</w:t>
            </w:r>
          </w:p>
        </w:tc>
        <w:tc>
          <w:tcPr>
            <w:tcW w:w="2128" w:type="dxa"/>
            <w:shd w:val="clear" w:color="auto" w:fill="F2F2F2" w:themeFill="background1" w:themeFillShade="F2"/>
          </w:tcPr>
          <w:p w14:paraId="6F959D7E" w14:textId="77777777" w:rsidR="00006483" w:rsidRPr="00AA2BBC" w:rsidRDefault="00006483" w:rsidP="00006483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09" w:type="dxa"/>
            <w:shd w:val="clear" w:color="auto" w:fill="F2F2F2" w:themeFill="background1" w:themeFillShade="F2"/>
          </w:tcPr>
          <w:p w14:paraId="59C7DBD7" w14:textId="77777777" w:rsidR="00006483" w:rsidRPr="00AA2BBC" w:rsidRDefault="00006483" w:rsidP="00006483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3" w:type="dxa"/>
            <w:gridSpan w:val="2"/>
            <w:shd w:val="clear" w:color="auto" w:fill="F2F2F2" w:themeFill="background1" w:themeFillShade="F2"/>
          </w:tcPr>
          <w:p w14:paraId="6349A4B0" w14:textId="77777777" w:rsidR="00006483" w:rsidRPr="00AA2BBC" w:rsidRDefault="00006483" w:rsidP="00006483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006483" w:rsidRPr="00AA2BBC" w14:paraId="0D1F9B42" w14:textId="77777777" w:rsidTr="003E060E">
        <w:trPr>
          <w:trHeight w:val="124"/>
        </w:trPr>
        <w:tc>
          <w:tcPr>
            <w:tcW w:w="3828" w:type="dxa"/>
            <w:gridSpan w:val="2"/>
            <w:shd w:val="clear" w:color="auto" w:fill="F2F2F2" w:themeFill="background1" w:themeFillShade="F2"/>
            <w:noWrap/>
          </w:tcPr>
          <w:p w14:paraId="7EC54369" w14:textId="77777777" w:rsidR="00006483" w:rsidRDefault="00006483" w:rsidP="00006483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Géotechnique</w:t>
            </w:r>
          </w:p>
        </w:tc>
        <w:tc>
          <w:tcPr>
            <w:tcW w:w="2128" w:type="dxa"/>
            <w:shd w:val="clear" w:color="auto" w:fill="F2F2F2" w:themeFill="background1" w:themeFillShade="F2"/>
          </w:tcPr>
          <w:p w14:paraId="70B81A76" w14:textId="77777777" w:rsidR="00006483" w:rsidRPr="00AA2BBC" w:rsidRDefault="00006483" w:rsidP="00006483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09" w:type="dxa"/>
            <w:shd w:val="clear" w:color="auto" w:fill="F2F2F2" w:themeFill="background1" w:themeFillShade="F2"/>
          </w:tcPr>
          <w:p w14:paraId="61DC22DE" w14:textId="77777777" w:rsidR="00006483" w:rsidRPr="00AA2BBC" w:rsidRDefault="00006483" w:rsidP="00006483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3" w:type="dxa"/>
            <w:gridSpan w:val="2"/>
            <w:shd w:val="clear" w:color="auto" w:fill="F2F2F2" w:themeFill="background1" w:themeFillShade="F2"/>
          </w:tcPr>
          <w:p w14:paraId="55327E2E" w14:textId="77777777" w:rsidR="00006483" w:rsidRPr="00AA2BBC" w:rsidRDefault="00006483" w:rsidP="00006483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006483" w:rsidRPr="00AA2BBC" w14:paraId="3EC06857" w14:textId="77777777" w:rsidTr="003E060E">
        <w:trPr>
          <w:trHeight w:val="124"/>
        </w:trPr>
        <w:tc>
          <w:tcPr>
            <w:tcW w:w="3828" w:type="dxa"/>
            <w:gridSpan w:val="2"/>
            <w:shd w:val="clear" w:color="auto" w:fill="F2F2F2" w:themeFill="background1" w:themeFillShade="F2"/>
            <w:noWrap/>
          </w:tcPr>
          <w:p w14:paraId="1093DFB6" w14:textId="77777777" w:rsidR="00006483" w:rsidRPr="00AA2BBC" w:rsidRDefault="00006483" w:rsidP="00006483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Hydrologique/hydraulique</w:t>
            </w:r>
          </w:p>
        </w:tc>
        <w:tc>
          <w:tcPr>
            <w:tcW w:w="2128" w:type="dxa"/>
            <w:shd w:val="clear" w:color="auto" w:fill="F2F2F2" w:themeFill="background1" w:themeFillShade="F2"/>
          </w:tcPr>
          <w:p w14:paraId="13FA0D74" w14:textId="77777777" w:rsidR="00006483" w:rsidRPr="00AA2BBC" w:rsidRDefault="00006483" w:rsidP="00006483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09" w:type="dxa"/>
            <w:shd w:val="clear" w:color="auto" w:fill="F2F2F2" w:themeFill="background1" w:themeFillShade="F2"/>
          </w:tcPr>
          <w:p w14:paraId="7AE2E7CA" w14:textId="77777777" w:rsidR="00006483" w:rsidRPr="00AA2BBC" w:rsidRDefault="00006483" w:rsidP="00006483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3" w:type="dxa"/>
            <w:gridSpan w:val="2"/>
            <w:shd w:val="clear" w:color="auto" w:fill="F2F2F2" w:themeFill="background1" w:themeFillShade="F2"/>
          </w:tcPr>
          <w:p w14:paraId="6DE3299D" w14:textId="77777777" w:rsidR="00006483" w:rsidRPr="00AA2BBC" w:rsidRDefault="00006483" w:rsidP="00006483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006483" w:rsidRPr="00AA2BBC" w14:paraId="01DB097F" w14:textId="77777777" w:rsidTr="003E060E">
        <w:trPr>
          <w:trHeight w:val="124"/>
        </w:trPr>
        <w:tc>
          <w:tcPr>
            <w:tcW w:w="3828" w:type="dxa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  <w:noWrap/>
          </w:tcPr>
          <w:p w14:paraId="766FB8A1" w14:textId="77777777" w:rsidR="00006483" w:rsidRPr="00AA2BBC" w:rsidRDefault="00006483" w:rsidP="00006483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lastRenderedPageBreak/>
              <w:t>EIES / Notice EIES</w:t>
            </w:r>
          </w:p>
        </w:tc>
        <w:tc>
          <w:tcPr>
            <w:tcW w:w="2128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370AEF53" w14:textId="3017AE70" w:rsidR="00006483" w:rsidRPr="00AA2BBC" w:rsidRDefault="00006483" w:rsidP="00006483">
            <w:pPr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20%</w:t>
            </w:r>
          </w:p>
        </w:tc>
        <w:tc>
          <w:tcPr>
            <w:tcW w:w="2409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398C204A" w14:textId="77777777" w:rsidR="00006483" w:rsidRPr="00AA2BBC" w:rsidRDefault="00006483" w:rsidP="00006483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3" w:type="dxa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4FBF8841" w14:textId="77777777" w:rsidR="00006483" w:rsidRPr="00AA2BBC" w:rsidRDefault="00006483" w:rsidP="00006483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006483" w:rsidRPr="00AA2BBC" w14:paraId="2183A54B" w14:textId="77777777" w:rsidTr="003E060E">
        <w:trPr>
          <w:trHeight w:val="124"/>
        </w:trPr>
        <w:tc>
          <w:tcPr>
            <w:tcW w:w="382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</w:tcPr>
          <w:p w14:paraId="4B08057C" w14:textId="77777777" w:rsidR="00006483" w:rsidRDefault="00006483" w:rsidP="00006483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DC7304E" w14:textId="77777777" w:rsidR="00006483" w:rsidRPr="00AA2BBC" w:rsidRDefault="00006483" w:rsidP="00006483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D94EB0A" w14:textId="77777777" w:rsidR="00006483" w:rsidRPr="00AA2BBC" w:rsidRDefault="00006483" w:rsidP="00006483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3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4509BC25" w14:textId="77777777" w:rsidR="00006483" w:rsidRPr="00AA2BBC" w:rsidRDefault="00006483" w:rsidP="00006483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3B43B0" w:rsidRPr="00AA2BBC" w14:paraId="4E21E26B" w14:textId="77777777" w:rsidTr="00897370">
        <w:trPr>
          <w:trHeight w:val="124"/>
        </w:trPr>
        <w:tc>
          <w:tcPr>
            <w:tcW w:w="10768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522C9389" w14:textId="77777777" w:rsidR="003B43B0" w:rsidRDefault="003B43B0" w:rsidP="003B43B0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973152">
              <w:rPr>
                <w:b/>
                <w:bCs/>
                <w:sz w:val="20"/>
                <w:szCs w:val="20"/>
                <w:lang w:eastAsia="fr-FR"/>
              </w:rPr>
              <w:t>Avancement des travaux/ prévisions :</w:t>
            </w:r>
          </w:p>
          <w:p w14:paraId="1324CBAF" w14:textId="77777777" w:rsidR="003B43B0" w:rsidRDefault="003B43B0" w:rsidP="003B43B0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5A6B50C" w14:textId="73664307" w:rsidR="003B43B0" w:rsidRPr="00CD7023" w:rsidRDefault="003B43B0" w:rsidP="003B43B0">
            <w:pPr>
              <w:spacing w:line="276" w:lineRule="auto"/>
              <w:rPr>
                <w:b/>
                <w:color w:val="C00000"/>
                <w:sz w:val="20"/>
                <w:szCs w:val="20"/>
                <w:lang w:eastAsia="fr-FR"/>
              </w:rPr>
            </w:pPr>
            <w:r w:rsidRPr="00CD7023">
              <w:rPr>
                <w:b/>
                <w:color w:val="C00000"/>
                <w:sz w:val="20"/>
                <w:szCs w:val="20"/>
                <w:lang w:eastAsia="fr-FR"/>
              </w:rPr>
              <w:t>Réalisé S</w:t>
            </w:r>
            <w:r w:rsidR="00885A6C">
              <w:rPr>
                <w:b/>
                <w:color w:val="C00000"/>
                <w:sz w:val="20"/>
                <w:szCs w:val="20"/>
                <w:lang w:eastAsia="fr-FR"/>
              </w:rPr>
              <w:t>8</w:t>
            </w:r>
            <w:r w:rsidRPr="00CD7023">
              <w:rPr>
                <w:b/>
                <w:color w:val="C00000"/>
                <w:sz w:val="20"/>
                <w:szCs w:val="20"/>
                <w:lang w:eastAsia="fr-FR"/>
              </w:rPr>
              <w:t xml:space="preserve"> </w:t>
            </w:r>
            <w:proofErr w:type="gramStart"/>
            <w:r w:rsidRPr="00CD7023">
              <w:rPr>
                <w:b/>
                <w:color w:val="C00000"/>
                <w:sz w:val="20"/>
                <w:szCs w:val="20"/>
                <w:lang w:eastAsia="fr-FR"/>
              </w:rPr>
              <w:t>–</w:t>
            </w:r>
            <w:r w:rsidR="003E060E">
              <w:rPr>
                <w:b/>
                <w:color w:val="C00000"/>
                <w:sz w:val="20"/>
                <w:szCs w:val="20"/>
                <w:lang w:eastAsia="fr-FR"/>
              </w:rPr>
              <w:t xml:space="preserve"> </w:t>
            </w:r>
            <w:r w:rsidRPr="00CD7023">
              <w:rPr>
                <w:b/>
                <w:color w:val="C00000"/>
                <w:sz w:val="20"/>
                <w:szCs w:val="20"/>
                <w:lang w:eastAsia="fr-FR"/>
              </w:rPr>
              <w:t xml:space="preserve"> </w:t>
            </w:r>
            <w:r w:rsidR="003E060E">
              <w:rPr>
                <w:b/>
                <w:color w:val="C00000"/>
                <w:sz w:val="20"/>
                <w:szCs w:val="20"/>
                <w:lang w:eastAsia="fr-FR"/>
              </w:rPr>
              <w:t>62</w:t>
            </w:r>
            <w:proofErr w:type="gramEnd"/>
            <w:r w:rsidR="003E060E">
              <w:rPr>
                <w:b/>
                <w:color w:val="C00000"/>
                <w:sz w:val="20"/>
                <w:szCs w:val="20"/>
                <w:lang w:eastAsia="fr-FR"/>
              </w:rPr>
              <w:t>%</w:t>
            </w:r>
          </w:p>
          <w:p w14:paraId="677C30E0" w14:textId="77777777" w:rsidR="003B43B0" w:rsidRDefault="003B43B0" w:rsidP="003B43B0">
            <w:pPr>
              <w:pStyle w:val="Paragraphedeliste"/>
              <w:numPr>
                <w:ilvl w:val="0"/>
                <w:numId w:val="3"/>
              </w:numPr>
              <w:rPr>
                <w:b/>
                <w:bCs/>
                <w:sz w:val="20"/>
                <w:szCs w:val="20"/>
                <w:lang w:eastAsia="fr-FR"/>
              </w:rPr>
            </w:pPr>
            <w:r w:rsidRPr="00897370">
              <w:rPr>
                <w:b/>
                <w:bCs/>
                <w:sz w:val="20"/>
                <w:szCs w:val="20"/>
                <w:lang w:eastAsia="fr-FR"/>
              </w:rPr>
              <w:t>Voie AMO</w:t>
            </w:r>
            <w:r>
              <w:rPr>
                <w:b/>
                <w:bCs/>
                <w:sz w:val="20"/>
                <w:szCs w:val="20"/>
                <w:lang w:eastAsia="fr-FR"/>
              </w:rPr>
              <w:t xml:space="preserve"> </w:t>
            </w:r>
          </w:p>
          <w:p w14:paraId="226BDEF6" w14:textId="77777777" w:rsidR="003B43B0" w:rsidRPr="00FE1AD0" w:rsidRDefault="003B43B0" w:rsidP="00FC189A">
            <w:pPr>
              <w:pStyle w:val="Paragraphedeliste"/>
              <w:numPr>
                <w:ilvl w:val="0"/>
                <w:numId w:val="16"/>
              </w:numPr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 xml:space="preserve">Reprise des terrassements depuis le 11 Février 2026 </w:t>
            </w:r>
            <w:r w:rsidRPr="00897370">
              <w:rPr>
                <w:sz w:val="20"/>
                <w:szCs w:val="20"/>
                <w:lang w:eastAsia="fr-FR"/>
              </w:rPr>
              <w:t>avec purge et fermeture immédiate</w:t>
            </w:r>
            <w:r>
              <w:rPr>
                <w:sz w:val="20"/>
                <w:szCs w:val="20"/>
                <w:lang w:eastAsia="fr-FR"/>
              </w:rPr>
              <w:t xml:space="preserve"> – </w:t>
            </w:r>
            <w:r>
              <w:rPr>
                <w:color w:val="0070C0"/>
                <w:sz w:val="20"/>
                <w:szCs w:val="20"/>
                <w:lang w:eastAsia="fr-FR"/>
              </w:rPr>
              <w:t>en cours</w:t>
            </w:r>
          </w:p>
          <w:p w14:paraId="1F555830" w14:textId="77777777" w:rsidR="003B43B0" w:rsidRPr="006F0B08" w:rsidRDefault="003B43B0" w:rsidP="003B43B0">
            <w:pPr>
              <w:pStyle w:val="Paragraphedeliste"/>
              <w:numPr>
                <w:ilvl w:val="0"/>
                <w:numId w:val="3"/>
              </w:numPr>
              <w:rPr>
                <w:b/>
                <w:bCs/>
                <w:sz w:val="20"/>
                <w:szCs w:val="20"/>
                <w:lang w:eastAsia="fr-FR"/>
              </w:rPr>
            </w:pPr>
            <w:r w:rsidRPr="006F0B08">
              <w:rPr>
                <w:b/>
                <w:bCs/>
                <w:sz w:val="20"/>
                <w:szCs w:val="20"/>
                <w:lang w:eastAsia="fr-FR"/>
              </w:rPr>
              <w:t xml:space="preserve">Voie de contournement </w:t>
            </w:r>
          </w:p>
          <w:p w14:paraId="2824F498" w14:textId="77777777" w:rsidR="003B43B0" w:rsidRPr="006F0B08" w:rsidRDefault="003B43B0" w:rsidP="00FC189A">
            <w:pPr>
              <w:pStyle w:val="Paragraphedeliste"/>
              <w:numPr>
                <w:ilvl w:val="0"/>
                <w:numId w:val="16"/>
              </w:numPr>
              <w:rPr>
                <w:sz w:val="20"/>
                <w:szCs w:val="20"/>
                <w:lang w:eastAsia="fr-FR"/>
              </w:rPr>
            </w:pPr>
            <w:r w:rsidRPr="006F0B08">
              <w:rPr>
                <w:sz w:val="20"/>
                <w:szCs w:val="20"/>
                <w:lang w:eastAsia="fr-FR"/>
              </w:rPr>
              <w:t>Mise en œuvre de la couche de fondation</w:t>
            </w:r>
            <w:r>
              <w:rPr>
                <w:sz w:val="20"/>
                <w:szCs w:val="20"/>
                <w:lang w:eastAsia="fr-FR"/>
              </w:rPr>
              <w:t xml:space="preserve"> –</w:t>
            </w:r>
            <w:r w:rsidRPr="00B034F2">
              <w:rPr>
                <w:color w:val="0070C0"/>
                <w:sz w:val="20"/>
                <w:szCs w:val="20"/>
                <w:lang w:eastAsia="fr-FR"/>
              </w:rPr>
              <w:t xml:space="preserve"> </w:t>
            </w:r>
            <w:r>
              <w:rPr>
                <w:color w:val="0070C0"/>
                <w:sz w:val="20"/>
                <w:szCs w:val="20"/>
                <w:lang w:eastAsia="fr-FR"/>
              </w:rPr>
              <w:t>100 %</w:t>
            </w:r>
          </w:p>
          <w:p w14:paraId="2CC825D0" w14:textId="77777777" w:rsidR="003B43B0" w:rsidRPr="006F0B08" w:rsidRDefault="003B43B0" w:rsidP="00FC189A">
            <w:pPr>
              <w:pStyle w:val="Paragraphedeliste"/>
              <w:numPr>
                <w:ilvl w:val="0"/>
                <w:numId w:val="16"/>
              </w:numPr>
              <w:rPr>
                <w:sz w:val="20"/>
                <w:szCs w:val="20"/>
                <w:lang w:eastAsia="fr-FR"/>
              </w:rPr>
            </w:pPr>
            <w:r w:rsidRPr="006F0B08">
              <w:rPr>
                <w:sz w:val="20"/>
                <w:szCs w:val="20"/>
                <w:lang w:eastAsia="fr-FR"/>
              </w:rPr>
              <w:t>Réalisation des allées bétonnées,</w:t>
            </w:r>
            <w:r>
              <w:rPr>
                <w:sz w:val="20"/>
                <w:szCs w:val="20"/>
                <w:lang w:eastAsia="fr-FR"/>
              </w:rPr>
              <w:t xml:space="preserve"> –</w:t>
            </w:r>
            <w:r w:rsidRPr="00B034F2">
              <w:rPr>
                <w:color w:val="0070C0"/>
                <w:sz w:val="20"/>
                <w:szCs w:val="20"/>
                <w:lang w:eastAsia="fr-FR"/>
              </w:rPr>
              <w:t xml:space="preserve"> </w:t>
            </w:r>
            <w:r>
              <w:rPr>
                <w:color w:val="0070C0"/>
                <w:sz w:val="20"/>
                <w:szCs w:val="20"/>
                <w:lang w:eastAsia="fr-FR"/>
              </w:rPr>
              <w:t>70%</w:t>
            </w:r>
          </w:p>
          <w:p w14:paraId="155F780E" w14:textId="77777777" w:rsidR="003B43B0" w:rsidRDefault="003B43B0" w:rsidP="00FC189A">
            <w:pPr>
              <w:pStyle w:val="Paragraphedeliste"/>
              <w:numPr>
                <w:ilvl w:val="0"/>
                <w:numId w:val="16"/>
              </w:numPr>
              <w:rPr>
                <w:sz w:val="20"/>
                <w:szCs w:val="20"/>
                <w:lang w:eastAsia="fr-FR"/>
              </w:rPr>
            </w:pPr>
            <w:r w:rsidRPr="006F0B08">
              <w:rPr>
                <w:sz w:val="20"/>
                <w:szCs w:val="20"/>
                <w:lang w:eastAsia="fr-FR"/>
              </w:rPr>
              <w:t>Mise en œuvre de la GNT 0/25 sur la bretelle et réception</w:t>
            </w:r>
            <w:r>
              <w:rPr>
                <w:sz w:val="20"/>
                <w:szCs w:val="20"/>
                <w:lang w:eastAsia="fr-FR"/>
              </w:rPr>
              <w:t xml:space="preserve"> – </w:t>
            </w:r>
            <w:r>
              <w:rPr>
                <w:color w:val="0070C0"/>
                <w:sz w:val="20"/>
                <w:szCs w:val="20"/>
                <w:lang w:eastAsia="fr-FR"/>
              </w:rPr>
              <w:t>9</w:t>
            </w:r>
            <w:r w:rsidRPr="00B034F2">
              <w:rPr>
                <w:color w:val="0070C0"/>
                <w:sz w:val="20"/>
                <w:szCs w:val="20"/>
                <w:lang w:eastAsia="fr-FR"/>
              </w:rPr>
              <w:t>0%</w:t>
            </w:r>
          </w:p>
          <w:p w14:paraId="0A8D5C40" w14:textId="77777777" w:rsidR="003B43B0" w:rsidRDefault="003B43B0" w:rsidP="00FC189A">
            <w:pPr>
              <w:pStyle w:val="Paragraphedeliste"/>
              <w:numPr>
                <w:ilvl w:val="0"/>
                <w:numId w:val="16"/>
              </w:numPr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 xml:space="preserve">Pose de bordures et CS3 – </w:t>
            </w:r>
            <w:r>
              <w:rPr>
                <w:color w:val="0070C0"/>
                <w:sz w:val="20"/>
                <w:szCs w:val="20"/>
                <w:lang w:eastAsia="fr-FR"/>
              </w:rPr>
              <w:t>35</w:t>
            </w:r>
            <w:r w:rsidRPr="00B034F2">
              <w:rPr>
                <w:color w:val="0070C0"/>
                <w:sz w:val="20"/>
                <w:szCs w:val="20"/>
                <w:lang w:eastAsia="fr-FR"/>
              </w:rPr>
              <w:t>%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</w:p>
          <w:p w14:paraId="6C18A856" w14:textId="77777777" w:rsidR="003B43B0" w:rsidRPr="00775DAC" w:rsidRDefault="003B43B0" w:rsidP="00FC189A">
            <w:pPr>
              <w:pStyle w:val="Paragraphedeliste"/>
              <w:numPr>
                <w:ilvl w:val="0"/>
                <w:numId w:val="16"/>
              </w:numPr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 xml:space="preserve">Mise en œuvre du caniveau- </w:t>
            </w:r>
            <w:r w:rsidRPr="00775DAC">
              <w:rPr>
                <w:color w:val="0070C0"/>
                <w:sz w:val="20"/>
                <w:szCs w:val="20"/>
                <w:lang w:eastAsia="fr-FR"/>
              </w:rPr>
              <w:t>80%</w:t>
            </w:r>
          </w:p>
          <w:p w14:paraId="08FEE814" w14:textId="77777777" w:rsidR="003B43B0" w:rsidRPr="0094205E" w:rsidRDefault="003B43B0" w:rsidP="00FC189A">
            <w:pPr>
              <w:pStyle w:val="Paragraphedeliste"/>
              <w:numPr>
                <w:ilvl w:val="0"/>
                <w:numId w:val="16"/>
              </w:numPr>
              <w:rPr>
                <w:sz w:val="20"/>
                <w:szCs w:val="20"/>
                <w:lang w:eastAsia="fr-FR"/>
              </w:rPr>
            </w:pPr>
            <w:r w:rsidRPr="00775DAC">
              <w:rPr>
                <w:sz w:val="20"/>
                <w:szCs w:val="20"/>
                <w:lang w:eastAsia="fr-FR"/>
              </w:rPr>
              <w:t>Mise en œuvre de perré maçonné</w:t>
            </w:r>
            <w:r>
              <w:rPr>
                <w:color w:val="0070C0"/>
                <w:sz w:val="20"/>
                <w:szCs w:val="20"/>
                <w:lang w:eastAsia="fr-FR"/>
              </w:rPr>
              <w:t xml:space="preserve"> – 65%</w:t>
            </w:r>
          </w:p>
          <w:p w14:paraId="3619EC0E" w14:textId="6882A48C" w:rsidR="003B43B0" w:rsidRPr="0094205E" w:rsidRDefault="003B43B0" w:rsidP="00FC189A">
            <w:pPr>
              <w:pStyle w:val="Paragraphedeliste"/>
              <w:numPr>
                <w:ilvl w:val="0"/>
                <w:numId w:val="16"/>
              </w:numPr>
              <w:rPr>
                <w:sz w:val="20"/>
                <w:szCs w:val="20"/>
                <w:lang w:eastAsia="fr-FR"/>
              </w:rPr>
            </w:pPr>
            <w:r w:rsidRPr="0094205E">
              <w:rPr>
                <w:sz w:val="20"/>
                <w:szCs w:val="20"/>
                <w:lang w:eastAsia="fr-FR"/>
              </w:rPr>
              <w:t>Début coulage massifs pour blocs fleurs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  <w:r w:rsidR="003E060E" w:rsidRPr="003E060E">
              <w:rPr>
                <w:color w:val="0070C0"/>
                <w:sz w:val="20"/>
                <w:szCs w:val="20"/>
                <w:lang w:eastAsia="fr-FR"/>
              </w:rPr>
              <w:t xml:space="preserve">– </w:t>
            </w:r>
            <w:r w:rsidRPr="003E060E">
              <w:rPr>
                <w:color w:val="0070C0"/>
                <w:sz w:val="20"/>
                <w:szCs w:val="20"/>
                <w:lang w:eastAsia="fr-FR"/>
              </w:rPr>
              <w:t>0%</w:t>
            </w:r>
          </w:p>
          <w:p w14:paraId="1B81B60C" w14:textId="77777777" w:rsidR="003B43B0" w:rsidRPr="00696D08" w:rsidRDefault="003B43B0" w:rsidP="00FC189A">
            <w:pPr>
              <w:pStyle w:val="Paragraphedeliste"/>
              <w:numPr>
                <w:ilvl w:val="0"/>
                <w:numId w:val="16"/>
              </w:numPr>
              <w:rPr>
                <w:sz w:val="20"/>
                <w:szCs w:val="20"/>
                <w:lang w:eastAsia="fr-FR"/>
              </w:rPr>
            </w:pPr>
          </w:p>
          <w:p w14:paraId="5A319F7B" w14:textId="77777777" w:rsidR="003B43B0" w:rsidRPr="006F0B08" w:rsidRDefault="003B43B0" w:rsidP="003B43B0">
            <w:pPr>
              <w:pStyle w:val="Paragraphedeliste"/>
              <w:ind w:left="1800"/>
              <w:rPr>
                <w:sz w:val="20"/>
                <w:szCs w:val="20"/>
                <w:lang w:eastAsia="fr-FR"/>
              </w:rPr>
            </w:pPr>
          </w:p>
          <w:p w14:paraId="3CC02992" w14:textId="77777777" w:rsidR="003B43B0" w:rsidRDefault="003B43B0" w:rsidP="003B43B0">
            <w:pPr>
              <w:pStyle w:val="Paragraphedeliste"/>
              <w:numPr>
                <w:ilvl w:val="0"/>
                <w:numId w:val="3"/>
              </w:numPr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Voie Gustave</w:t>
            </w:r>
          </w:p>
          <w:p w14:paraId="3307917E" w14:textId="77777777" w:rsidR="003B43B0" w:rsidRPr="006F0B08" w:rsidRDefault="003B43B0" w:rsidP="00FC189A">
            <w:pPr>
              <w:pStyle w:val="Paragraphedeliste"/>
              <w:numPr>
                <w:ilvl w:val="0"/>
                <w:numId w:val="17"/>
              </w:numPr>
              <w:rPr>
                <w:sz w:val="20"/>
                <w:szCs w:val="20"/>
                <w:lang w:eastAsia="fr-FR"/>
              </w:rPr>
            </w:pPr>
            <w:r w:rsidRPr="006F0B08">
              <w:rPr>
                <w:sz w:val="20"/>
                <w:szCs w:val="20"/>
                <w:lang w:eastAsia="fr-FR"/>
              </w:rPr>
              <w:t xml:space="preserve">Implantation </w:t>
            </w:r>
            <w:r>
              <w:rPr>
                <w:sz w:val="20"/>
                <w:szCs w:val="20"/>
                <w:lang w:eastAsia="fr-FR"/>
              </w:rPr>
              <w:t xml:space="preserve">et pose </w:t>
            </w:r>
            <w:r w:rsidRPr="006F0B08">
              <w:rPr>
                <w:sz w:val="20"/>
                <w:szCs w:val="20"/>
                <w:lang w:eastAsia="fr-FR"/>
              </w:rPr>
              <w:t>des caniveaux,</w:t>
            </w:r>
            <w:r>
              <w:rPr>
                <w:sz w:val="20"/>
                <w:szCs w:val="20"/>
                <w:lang w:eastAsia="fr-FR"/>
              </w:rPr>
              <w:t xml:space="preserve"> – </w:t>
            </w:r>
            <w:r>
              <w:rPr>
                <w:color w:val="0070C0"/>
                <w:sz w:val="20"/>
                <w:szCs w:val="20"/>
                <w:lang w:eastAsia="fr-FR"/>
              </w:rPr>
              <w:t>60</w:t>
            </w:r>
            <w:r w:rsidRPr="00B034F2">
              <w:rPr>
                <w:color w:val="0070C0"/>
                <w:sz w:val="20"/>
                <w:szCs w:val="20"/>
                <w:lang w:eastAsia="fr-FR"/>
              </w:rPr>
              <w:t>%</w:t>
            </w:r>
          </w:p>
          <w:p w14:paraId="4465653E" w14:textId="77777777" w:rsidR="003B43B0" w:rsidRDefault="003B43B0" w:rsidP="00FC189A">
            <w:pPr>
              <w:pStyle w:val="Paragraphedeliste"/>
              <w:numPr>
                <w:ilvl w:val="0"/>
                <w:numId w:val="17"/>
              </w:numPr>
              <w:rPr>
                <w:sz w:val="20"/>
                <w:szCs w:val="20"/>
                <w:lang w:eastAsia="fr-FR"/>
              </w:rPr>
            </w:pPr>
            <w:r w:rsidRPr="006F0B08">
              <w:rPr>
                <w:sz w:val="20"/>
                <w:szCs w:val="20"/>
                <w:lang w:eastAsia="fr-FR"/>
              </w:rPr>
              <w:t>Réglage de la couche de fondation</w:t>
            </w:r>
            <w:r>
              <w:rPr>
                <w:sz w:val="20"/>
                <w:szCs w:val="20"/>
                <w:lang w:eastAsia="fr-FR"/>
              </w:rPr>
              <w:t xml:space="preserve"> – </w:t>
            </w:r>
            <w:r>
              <w:rPr>
                <w:color w:val="0070C0"/>
                <w:sz w:val="20"/>
                <w:szCs w:val="20"/>
                <w:lang w:eastAsia="fr-FR"/>
              </w:rPr>
              <w:t>7</w:t>
            </w:r>
            <w:r w:rsidRPr="00B034F2">
              <w:rPr>
                <w:color w:val="0070C0"/>
                <w:sz w:val="20"/>
                <w:szCs w:val="20"/>
                <w:lang w:eastAsia="fr-FR"/>
              </w:rPr>
              <w:t>0%</w:t>
            </w:r>
            <w:r>
              <w:rPr>
                <w:color w:val="0070C0"/>
                <w:sz w:val="20"/>
                <w:szCs w:val="20"/>
                <w:lang w:eastAsia="fr-FR"/>
              </w:rPr>
              <w:t xml:space="preserve"> </w:t>
            </w:r>
          </w:p>
          <w:p w14:paraId="00E9C688" w14:textId="77777777" w:rsidR="003B43B0" w:rsidRDefault="003B43B0" w:rsidP="00FC189A">
            <w:pPr>
              <w:pStyle w:val="Paragraphedeliste"/>
              <w:numPr>
                <w:ilvl w:val="0"/>
                <w:numId w:val="17"/>
              </w:numPr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 xml:space="preserve">1ere couche de GNT - </w:t>
            </w:r>
            <w:r>
              <w:rPr>
                <w:color w:val="0070C0"/>
                <w:sz w:val="20"/>
                <w:szCs w:val="20"/>
                <w:lang w:eastAsia="fr-FR"/>
              </w:rPr>
              <w:t>5</w:t>
            </w:r>
            <w:r w:rsidRPr="00B034F2">
              <w:rPr>
                <w:color w:val="0070C0"/>
                <w:sz w:val="20"/>
                <w:szCs w:val="20"/>
                <w:lang w:eastAsia="fr-FR"/>
              </w:rPr>
              <w:t>0%</w:t>
            </w:r>
          </w:p>
          <w:p w14:paraId="2371FC11" w14:textId="77777777" w:rsidR="003B43B0" w:rsidRPr="00696D08" w:rsidRDefault="003B43B0" w:rsidP="00FC189A">
            <w:pPr>
              <w:pStyle w:val="Paragraphedeliste"/>
              <w:numPr>
                <w:ilvl w:val="0"/>
                <w:numId w:val="17"/>
              </w:numPr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 xml:space="preserve">Nettoyage du canal – </w:t>
            </w:r>
            <w:r>
              <w:rPr>
                <w:color w:val="0070C0"/>
                <w:sz w:val="20"/>
                <w:szCs w:val="20"/>
                <w:lang w:eastAsia="fr-FR"/>
              </w:rPr>
              <w:t>100</w:t>
            </w:r>
            <w:r w:rsidRPr="00B034F2">
              <w:rPr>
                <w:color w:val="0070C0"/>
                <w:sz w:val="20"/>
                <w:szCs w:val="20"/>
                <w:lang w:eastAsia="fr-FR"/>
              </w:rPr>
              <w:t>%</w:t>
            </w:r>
          </w:p>
          <w:p w14:paraId="66DFD58B" w14:textId="77777777" w:rsidR="003B43B0" w:rsidRPr="006F0B08" w:rsidRDefault="003B43B0" w:rsidP="003B43B0">
            <w:pPr>
              <w:pStyle w:val="Paragraphedeliste"/>
              <w:ind w:left="1800"/>
              <w:rPr>
                <w:sz w:val="20"/>
                <w:szCs w:val="20"/>
                <w:lang w:eastAsia="fr-FR"/>
              </w:rPr>
            </w:pPr>
          </w:p>
          <w:p w14:paraId="341011C5" w14:textId="77777777" w:rsidR="003B43B0" w:rsidRDefault="003B43B0" w:rsidP="003B43B0">
            <w:pPr>
              <w:pStyle w:val="Paragraphedeliste"/>
              <w:numPr>
                <w:ilvl w:val="0"/>
                <w:numId w:val="3"/>
              </w:numPr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 xml:space="preserve">Sortie </w:t>
            </w:r>
            <w:proofErr w:type="spellStart"/>
            <w:r>
              <w:rPr>
                <w:b/>
                <w:bCs/>
                <w:sz w:val="20"/>
                <w:szCs w:val="20"/>
                <w:lang w:eastAsia="fr-FR"/>
              </w:rPr>
              <w:t>Mayena</w:t>
            </w:r>
            <w:proofErr w:type="spellEnd"/>
          </w:p>
          <w:p w14:paraId="678693AC" w14:textId="77777777" w:rsidR="003B43B0" w:rsidRPr="006F0B08" w:rsidRDefault="003B43B0" w:rsidP="00FC189A">
            <w:pPr>
              <w:pStyle w:val="Paragraphedeliste"/>
              <w:numPr>
                <w:ilvl w:val="0"/>
                <w:numId w:val="18"/>
              </w:numPr>
              <w:rPr>
                <w:sz w:val="20"/>
                <w:szCs w:val="20"/>
                <w:lang w:eastAsia="fr-FR"/>
              </w:rPr>
            </w:pPr>
            <w:r w:rsidRPr="006F0B08">
              <w:rPr>
                <w:sz w:val="20"/>
                <w:szCs w:val="20"/>
                <w:lang w:eastAsia="fr-FR"/>
              </w:rPr>
              <w:t>Réglage de la plateforme</w:t>
            </w:r>
            <w:r>
              <w:rPr>
                <w:sz w:val="20"/>
                <w:szCs w:val="20"/>
                <w:lang w:eastAsia="fr-FR"/>
              </w:rPr>
              <w:t xml:space="preserve"> –</w:t>
            </w:r>
            <w:r w:rsidRPr="00B034F2">
              <w:rPr>
                <w:color w:val="0070C0"/>
                <w:sz w:val="20"/>
                <w:szCs w:val="20"/>
                <w:lang w:eastAsia="fr-FR"/>
              </w:rPr>
              <w:t xml:space="preserve"> </w:t>
            </w:r>
            <w:r>
              <w:rPr>
                <w:color w:val="0070C0"/>
                <w:sz w:val="20"/>
                <w:szCs w:val="20"/>
                <w:lang w:eastAsia="fr-FR"/>
              </w:rPr>
              <w:t>100%</w:t>
            </w:r>
          </w:p>
          <w:p w14:paraId="30DC16E9" w14:textId="77777777" w:rsidR="003B43B0" w:rsidRPr="00987F4E" w:rsidRDefault="003B43B0" w:rsidP="00FC189A">
            <w:pPr>
              <w:pStyle w:val="Paragraphedeliste"/>
              <w:numPr>
                <w:ilvl w:val="0"/>
                <w:numId w:val="18"/>
              </w:numPr>
              <w:rPr>
                <w:sz w:val="20"/>
                <w:szCs w:val="20"/>
                <w:lang w:eastAsia="fr-FR"/>
              </w:rPr>
            </w:pPr>
            <w:r w:rsidRPr="006F0B08">
              <w:rPr>
                <w:sz w:val="20"/>
                <w:szCs w:val="20"/>
                <w:lang w:eastAsia="fr-FR"/>
              </w:rPr>
              <w:t>Renforcement de la plateforme par enrochement ou mise en œuvre du 0/24</w:t>
            </w:r>
            <w:r>
              <w:rPr>
                <w:sz w:val="20"/>
                <w:szCs w:val="20"/>
                <w:lang w:eastAsia="fr-FR"/>
              </w:rPr>
              <w:t xml:space="preserve"> au droit des semelles isolées du futur hangar pour terrain de basket –</w:t>
            </w:r>
            <w:r>
              <w:rPr>
                <w:color w:val="0070C0"/>
                <w:sz w:val="20"/>
                <w:szCs w:val="20"/>
                <w:lang w:eastAsia="fr-FR"/>
              </w:rPr>
              <w:t xml:space="preserve"> 100%</w:t>
            </w:r>
          </w:p>
          <w:p w14:paraId="0667B1EE" w14:textId="77777777" w:rsidR="003B43B0" w:rsidRPr="006F0B08" w:rsidRDefault="003B43B0" w:rsidP="00FC189A">
            <w:pPr>
              <w:pStyle w:val="Paragraphedeliste"/>
              <w:numPr>
                <w:ilvl w:val="0"/>
                <w:numId w:val="18"/>
              </w:numPr>
              <w:rPr>
                <w:sz w:val="20"/>
                <w:szCs w:val="20"/>
                <w:lang w:eastAsia="fr-FR"/>
              </w:rPr>
            </w:pPr>
            <w:r w:rsidRPr="00987F4E">
              <w:rPr>
                <w:color w:val="141414"/>
                <w:sz w:val="20"/>
                <w:szCs w:val="20"/>
                <w:lang w:eastAsia="fr-FR"/>
              </w:rPr>
              <w:t>Réalisation des semelles isolé avec coulage des massifs</w:t>
            </w:r>
            <w:r>
              <w:rPr>
                <w:color w:val="141414"/>
                <w:sz w:val="20"/>
                <w:szCs w:val="20"/>
                <w:lang w:eastAsia="fr-FR"/>
              </w:rPr>
              <w:t xml:space="preserve"> </w:t>
            </w:r>
            <w:r>
              <w:rPr>
                <w:color w:val="0070C0"/>
                <w:sz w:val="20"/>
                <w:szCs w:val="20"/>
                <w:lang w:eastAsia="fr-FR"/>
              </w:rPr>
              <w:t>- 90%</w:t>
            </w:r>
          </w:p>
          <w:p w14:paraId="53219D4D" w14:textId="77777777" w:rsidR="003B43B0" w:rsidRDefault="003B43B0" w:rsidP="00FC189A">
            <w:pPr>
              <w:pStyle w:val="Paragraphedeliste"/>
              <w:numPr>
                <w:ilvl w:val="0"/>
                <w:numId w:val="18"/>
              </w:numPr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R</w:t>
            </w:r>
            <w:r w:rsidRPr="006F0B08">
              <w:rPr>
                <w:sz w:val="20"/>
                <w:szCs w:val="20"/>
                <w:lang w:eastAsia="fr-FR"/>
              </w:rPr>
              <w:t>éalis</w:t>
            </w:r>
            <w:r>
              <w:rPr>
                <w:sz w:val="20"/>
                <w:szCs w:val="20"/>
                <w:lang w:eastAsia="fr-FR"/>
              </w:rPr>
              <w:t>ation</w:t>
            </w:r>
            <w:r w:rsidRPr="006F0B08">
              <w:rPr>
                <w:sz w:val="20"/>
                <w:szCs w:val="20"/>
                <w:lang w:eastAsia="fr-FR"/>
              </w:rPr>
              <w:t xml:space="preserve"> les drains</w:t>
            </w:r>
            <w:r>
              <w:rPr>
                <w:sz w:val="20"/>
                <w:szCs w:val="20"/>
                <w:lang w:eastAsia="fr-FR"/>
              </w:rPr>
              <w:t xml:space="preserve"> sous dallage –</w:t>
            </w:r>
            <w:r w:rsidRPr="00B034F2">
              <w:rPr>
                <w:color w:val="0070C0"/>
                <w:sz w:val="20"/>
                <w:szCs w:val="20"/>
                <w:lang w:eastAsia="fr-FR"/>
              </w:rPr>
              <w:t xml:space="preserve"> </w:t>
            </w:r>
            <w:r>
              <w:rPr>
                <w:color w:val="0070C0"/>
                <w:sz w:val="20"/>
                <w:szCs w:val="20"/>
                <w:lang w:eastAsia="fr-FR"/>
              </w:rPr>
              <w:t>50%</w:t>
            </w:r>
          </w:p>
          <w:p w14:paraId="4B9C6265" w14:textId="77777777" w:rsidR="003B43B0" w:rsidRDefault="003B43B0" w:rsidP="003B43B0">
            <w:pPr>
              <w:pStyle w:val="Paragraphedeliste"/>
              <w:numPr>
                <w:ilvl w:val="0"/>
                <w:numId w:val="3"/>
              </w:numPr>
              <w:rPr>
                <w:b/>
                <w:bCs/>
                <w:sz w:val="20"/>
                <w:szCs w:val="20"/>
                <w:lang w:eastAsia="fr-FR"/>
              </w:rPr>
            </w:pPr>
            <w:proofErr w:type="spellStart"/>
            <w:r w:rsidRPr="006F0B08">
              <w:rPr>
                <w:b/>
                <w:bCs/>
                <w:sz w:val="20"/>
                <w:szCs w:val="20"/>
                <w:lang w:eastAsia="fr-FR"/>
              </w:rPr>
              <w:t>Saoti</w:t>
            </w:r>
            <w:proofErr w:type="spellEnd"/>
          </w:p>
          <w:p w14:paraId="4977AB36" w14:textId="77777777" w:rsidR="003B43B0" w:rsidRPr="006F0B08" w:rsidRDefault="003B43B0" w:rsidP="00FC189A">
            <w:pPr>
              <w:pStyle w:val="Paragraphedeliste"/>
              <w:numPr>
                <w:ilvl w:val="0"/>
                <w:numId w:val="19"/>
              </w:numPr>
              <w:rPr>
                <w:sz w:val="20"/>
                <w:szCs w:val="20"/>
                <w:lang w:eastAsia="fr-FR"/>
              </w:rPr>
            </w:pPr>
            <w:r w:rsidRPr="006F0B08">
              <w:rPr>
                <w:sz w:val="20"/>
                <w:szCs w:val="20"/>
                <w:lang w:eastAsia="fr-FR"/>
              </w:rPr>
              <w:t>Nettoyage</w:t>
            </w:r>
            <w:r>
              <w:rPr>
                <w:sz w:val="20"/>
                <w:szCs w:val="20"/>
                <w:lang w:eastAsia="fr-FR"/>
              </w:rPr>
              <w:t xml:space="preserve"> – </w:t>
            </w:r>
            <w:r w:rsidRPr="00B034F2">
              <w:rPr>
                <w:color w:val="0070C0"/>
                <w:sz w:val="20"/>
                <w:szCs w:val="20"/>
                <w:lang w:eastAsia="fr-FR"/>
              </w:rPr>
              <w:t>100%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</w:p>
          <w:p w14:paraId="0EF00D63" w14:textId="77777777" w:rsidR="003B43B0" w:rsidRDefault="003B43B0" w:rsidP="00FC189A">
            <w:pPr>
              <w:pStyle w:val="Paragraphedeliste"/>
              <w:numPr>
                <w:ilvl w:val="0"/>
                <w:numId w:val="19"/>
              </w:numPr>
              <w:rPr>
                <w:sz w:val="20"/>
                <w:szCs w:val="20"/>
                <w:lang w:eastAsia="fr-FR"/>
              </w:rPr>
            </w:pPr>
            <w:r w:rsidRPr="006F0B08">
              <w:rPr>
                <w:sz w:val="20"/>
                <w:szCs w:val="20"/>
                <w:lang w:eastAsia="fr-FR"/>
              </w:rPr>
              <w:t>Implantation de la Voie</w:t>
            </w:r>
            <w:r>
              <w:rPr>
                <w:sz w:val="20"/>
                <w:szCs w:val="20"/>
                <w:lang w:eastAsia="fr-FR"/>
              </w:rPr>
              <w:t xml:space="preserve"> – </w:t>
            </w:r>
            <w:r w:rsidRPr="00B034F2">
              <w:rPr>
                <w:color w:val="0070C0"/>
                <w:sz w:val="20"/>
                <w:szCs w:val="20"/>
                <w:lang w:eastAsia="fr-FR"/>
              </w:rPr>
              <w:t>50%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</w:p>
          <w:p w14:paraId="2A3E4F7B" w14:textId="77777777" w:rsidR="003B43B0" w:rsidRPr="00B613F4" w:rsidRDefault="003B43B0" w:rsidP="00FC189A">
            <w:pPr>
              <w:pStyle w:val="Paragraphedeliste"/>
              <w:numPr>
                <w:ilvl w:val="0"/>
                <w:numId w:val="19"/>
              </w:numPr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 xml:space="preserve">Campagne Géotechnique sur la bretelle – </w:t>
            </w:r>
            <w:r>
              <w:rPr>
                <w:color w:val="0070C0"/>
                <w:sz w:val="20"/>
                <w:szCs w:val="20"/>
                <w:lang w:eastAsia="fr-FR"/>
              </w:rPr>
              <w:t>10</w:t>
            </w:r>
            <w:r w:rsidRPr="00B034F2">
              <w:rPr>
                <w:color w:val="0070C0"/>
                <w:sz w:val="20"/>
                <w:szCs w:val="20"/>
                <w:lang w:eastAsia="fr-FR"/>
              </w:rPr>
              <w:t>0%</w:t>
            </w:r>
          </w:p>
          <w:p w14:paraId="337BE439" w14:textId="77777777" w:rsidR="003B43B0" w:rsidRDefault="003B43B0" w:rsidP="00FC189A">
            <w:pPr>
              <w:pStyle w:val="Paragraphedeliste"/>
              <w:numPr>
                <w:ilvl w:val="0"/>
                <w:numId w:val="19"/>
              </w:numPr>
              <w:rPr>
                <w:color w:val="DD0000"/>
                <w:sz w:val="20"/>
                <w:szCs w:val="20"/>
                <w:lang w:eastAsia="fr-FR"/>
              </w:rPr>
            </w:pPr>
            <w:r w:rsidRPr="0048202B">
              <w:rPr>
                <w:color w:val="DD0000"/>
                <w:sz w:val="20"/>
                <w:szCs w:val="20"/>
                <w:lang w:eastAsia="fr-FR"/>
              </w:rPr>
              <w:t>Attente blocs et latérite suffisante pour débuter les travaux de terrassement</w:t>
            </w:r>
          </w:p>
          <w:p w14:paraId="32EF1D93" w14:textId="77777777" w:rsidR="003B43B0" w:rsidRPr="0048202B" w:rsidRDefault="003B43B0" w:rsidP="003B43B0">
            <w:pPr>
              <w:pStyle w:val="Paragraphedeliste"/>
              <w:ind w:left="1800"/>
              <w:rPr>
                <w:color w:val="DD0000"/>
                <w:sz w:val="20"/>
                <w:szCs w:val="20"/>
                <w:lang w:eastAsia="fr-FR"/>
              </w:rPr>
            </w:pPr>
          </w:p>
          <w:p w14:paraId="1A4E5317" w14:textId="77777777" w:rsidR="003B43B0" w:rsidRDefault="003B43B0" w:rsidP="003B43B0">
            <w:pPr>
              <w:pStyle w:val="Paragraphedeliste"/>
              <w:numPr>
                <w:ilvl w:val="0"/>
                <w:numId w:val="3"/>
              </w:numPr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Plateforme CICOBO</w:t>
            </w:r>
          </w:p>
          <w:p w14:paraId="49D66628" w14:textId="77777777" w:rsidR="003B43B0" w:rsidRPr="006F0B08" w:rsidRDefault="003B43B0" w:rsidP="00FC189A">
            <w:pPr>
              <w:pStyle w:val="Paragraphedeliste"/>
              <w:numPr>
                <w:ilvl w:val="0"/>
                <w:numId w:val="20"/>
              </w:numPr>
              <w:rPr>
                <w:sz w:val="20"/>
                <w:szCs w:val="20"/>
                <w:lang w:eastAsia="fr-FR"/>
              </w:rPr>
            </w:pPr>
            <w:r w:rsidRPr="006F0B08">
              <w:rPr>
                <w:sz w:val="20"/>
                <w:szCs w:val="20"/>
                <w:lang w:eastAsia="fr-FR"/>
              </w:rPr>
              <w:t xml:space="preserve">Réalisation des différents réglage et finition </w:t>
            </w:r>
            <w:r>
              <w:rPr>
                <w:sz w:val="20"/>
                <w:szCs w:val="20"/>
                <w:lang w:eastAsia="fr-FR"/>
              </w:rPr>
              <w:t xml:space="preserve">– </w:t>
            </w:r>
            <w:r w:rsidRPr="00B034F2">
              <w:rPr>
                <w:color w:val="0070C0"/>
                <w:sz w:val="20"/>
                <w:szCs w:val="20"/>
                <w:lang w:eastAsia="fr-FR"/>
              </w:rPr>
              <w:t>100%</w:t>
            </w:r>
          </w:p>
          <w:p w14:paraId="4119ED57" w14:textId="77777777" w:rsidR="003B43B0" w:rsidRPr="00987F4E" w:rsidRDefault="003B43B0" w:rsidP="00FC189A">
            <w:pPr>
              <w:pStyle w:val="Paragraphedeliste"/>
              <w:numPr>
                <w:ilvl w:val="0"/>
                <w:numId w:val="20"/>
              </w:numPr>
              <w:rPr>
                <w:sz w:val="20"/>
                <w:szCs w:val="20"/>
                <w:lang w:eastAsia="fr-FR"/>
              </w:rPr>
            </w:pPr>
            <w:r w:rsidRPr="006F0B08">
              <w:rPr>
                <w:sz w:val="20"/>
                <w:szCs w:val="20"/>
                <w:lang w:eastAsia="fr-FR"/>
              </w:rPr>
              <w:t>Réception</w:t>
            </w:r>
            <w:r>
              <w:rPr>
                <w:sz w:val="20"/>
                <w:szCs w:val="20"/>
                <w:lang w:eastAsia="fr-FR"/>
              </w:rPr>
              <w:t xml:space="preserve"> – </w:t>
            </w:r>
            <w:r w:rsidRPr="00B034F2">
              <w:rPr>
                <w:color w:val="0070C0"/>
                <w:sz w:val="20"/>
                <w:szCs w:val="20"/>
                <w:lang w:eastAsia="fr-FR"/>
              </w:rPr>
              <w:t>100%</w:t>
            </w:r>
          </w:p>
          <w:p w14:paraId="1AB2F029" w14:textId="77777777" w:rsidR="003B43B0" w:rsidRDefault="003B43B0" w:rsidP="00FC189A">
            <w:pPr>
              <w:pStyle w:val="Paragraphedeliste"/>
              <w:numPr>
                <w:ilvl w:val="0"/>
                <w:numId w:val="20"/>
              </w:numPr>
              <w:rPr>
                <w:sz w:val="20"/>
                <w:szCs w:val="20"/>
                <w:lang w:eastAsia="fr-FR"/>
              </w:rPr>
            </w:pPr>
            <w:r w:rsidRPr="00987F4E">
              <w:rPr>
                <w:sz w:val="20"/>
                <w:szCs w:val="20"/>
                <w:lang w:eastAsia="fr-FR"/>
              </w:rPr>
              <w:t>Réalisation des pieux en cours par DAMAS BTP</w:t>
            </w:r>
          </w:p>
          <w:p w14:paraId="5DB4084B" w14:textId="77777777" w:rsidR="003B43B0" w:rsidRPr="00987F4E" w:rsidRDefault="003B43B0" w:rsidP="003B43B0">
            <w:pPr>
              <w:pStyle w:val="Paragraphedeliste"/>
              <w:ind w:left="1800"/>
              <w:rPr>
                <w:sz w:val="20"/>
                <w:szCs w:val="20"/>
                <w:lang w:eastAsia="fr-FR"/>
              </w:rPr>
            </w:pPr>
          </w:p>
          <w:p w14:paraId="5EAF1650" w14:textId="77777777" w:rsidR="003B43B0" w:rsidRPr="006F0B08" w:rsidRDefault="003B43B0" w:rsidP="003B43B0">
            <w:pPr>
              <w:pStyle w:val="Paragraphedeliste"/>
              <w:numPr>
                <w:ilvl w:val="0"/>
                <w:numId w:val="3"/>
              </w:numPr>
              <w:rPr>
                <w:b/>
                <w:bCs/>
                <w:sz w:val="20"/>
                <w:szCs w:val="20"/>
                <w:lang w:eastAsia="fr-FR"/>
              </w:rPr>
            </w:pPr>
            <w:r w:rsidRPr="006F0B08">
              <w:rPr>
                <w:b/>
                <w:bCs/>
                <w:sz w:val="20"/>
                <w:szCs w:val="20"/>
                <w:lang w:eastAsia="fr-FR"/>
              </w:rPr>
              <w:t xml:space="preserve">Sortie </w:t>
            </w:r>
            <w:proofErr w:type="spellStart"/>
            <w:r w:rsidRPr="006F0B08">
              <w:rPr>
                <w:b/>
                <w:bCs/>
                <w:sz w:val="20"/>
                <w:szCs w:val="20"/>
                <w:lang w:eastAsia="fr-FR"/>
              </w:rPr>
              <w:t>Kalikak</w:t>
            </w:r>
            <w:proofErr w:type="spellEnd"/>
          </w:p>
          <w:p w14:paraId="7DF7D892" w14:textId="77777777" w:rsidR="003B43B0" w:rsidRPr="00FE1AD0" w:rsidRDefault="003B43B0" w:rsidP="00FC189A">
            <w:pPr>
              <w:pStyle w:val="Paragraphedeliste"/>
              <w:numPr>
                <w:ilvl w:val="0"/>
                <w:numId w:val="21"/>
              </w:numPr>
              <w:rPr>
                <w:sz w:val="20"/>
                <w:szCs w:val="20"/>
                <w:lang w:eastAsia="fr-FR"/>
              </w:rPr>
            </w:pPr>
            <w:r w:rsidRPr="00FE1AD0">
              <w:rPr>
                <w:sz w:val="20"/>
                <w:szCs w:val="20"/>
                <w:lang w:eastAsia="fr-FR"/>
              </w:rPr>
              <w:t>Campagne labo sur côté gauche</w:t>
            </w:r>
            <w:r>
              <w:rPr>
                <w:sz w:val="20"/>
                <w:szCs w:val="20"/>
                <w:lang w:eastAsia="fr-FR"/>
              </w:rPr>
              <w:t xml:space="preserve"> – </w:t>
            </w:r>
            <w:r w:rsidRPr="00B034F2">
              <w:rPr>
                <w:color w:val="0070C0"/>
                <w:sz w:val="20"/>
                <w:szCs w:val="20"/>
                <w:lang w:eastAsia="fr-FR"/>
              </w:rPr>
              <w:t>100%</w:t>
            </w:r>
          </w:p>
          <w:p w14:paraId="283C4D41" w14:textId="77777777" w:rsidR="003B43B0" w:rsidRDefault="003B43B0" w:rsidP="00FC189A">
            <w:pPr>
              <w:pStyle w:val="Paragraphedeliste"/>
              <w:numPr>
                <w:ilvl w:val="0"/>
                <w:numId w:val="21"/>
              </w:numPr>
              <w:rPr>
                <w:sz w:val="20"/>
                <w:szCs w:val="20"/>
                <w:lang w:eastAsia="fr-FR"/>
              </w:rPr>
            </w:pPr>
            <w:r w:rsidRPr="00FE1AD0">
              <w:rPr>
                <w:sz w:val="20"/>
                <w:szCs w:val="20"/>
                <w:lang w:eastAsia="fr-FR"/>
              </w:rPr>
              <w:t>Décaissement de la voie existante couche de roulement</w:t>
            </w:r>
            <w:r>
              <w:rPr>
                <w:sz w:val="20"/>
                <w:szCs w:val="20"/>
                <w:lang w:eastAsia="fr-FR"/>
              </w:rPr>
              <w:t xml:space="preserve"> –</w:t>
            </w:r>
            <w:r w:rsidRPr="00B034F2">
              <w:rPr>
                <w:color w:val="0070C0"/>
                <w:sz w:val="20"/>
                <w:szCs w:val="20"/>
                <w:lang w:eastAsia="fr-FR"/>
              </w:rPr>
              <w:t xml:space="preserve"> </w:t>
            </w:r>
            <w:r>
              <w:rPr>
                <w:color w:val="0070C0"/>
                <w:sz w:val="20"/>
                <w:szCs w:val="20"/>
                <w:lang w:eastAsia="fr-FR"/>
              </w:rPr>
              <w:t>100%</w:t>
            </w:r>
          </w:p>
          <w:p w14:paraId="2C6C85F7" w14:textId="77777777" w:rsidR="003B43B0" w:rsidRPr="00FE1AD0" w:rsidRDefault="003B43B0" w:rsidP="00FC189A">
            <w:pPr>
              <w:pStyle w:val="Paragraphedeliste"/>
              <w:numPr>
                <w:ilvl w:val="0"/>
                <w:numId w:val="21"/>
              </w:numPr>
              <w:rPr>
                <w:sz w:val="20"/>
                <w:szCs w:val="20"/>
                <w:lang w:eastAsia="fr-FR"/>
              </w:rPr>
            </w:pPr>
            <w:r w:rsidRPr="00FE1AD0">
              <w:rPr>
                <w:sz w:val="20"/>
                <w:szCs w:val="20"/>
                <w:lang w:eastAsia="fr-FR"/>
              </w:rPr>
              <w:t>Décaissement de l</w:t>
            </w:r>
            <w:r>
              <w:rPr>
                <w:sz w:val="20"/>
                <w:szCs w:val="20"/>
                <w:lang w:eastAsia="fr-FR"/>
              </w:rPr>
              <w:t xml:space="preserve">’engazonnement – </w:t>
            </w:r>
            <w:r>
              <w:rPr>
                <w:color w:val="0070C0"/>
                <w:sz w:val="20"/>
                <w:szCs w:val="20"/>
                <w:lang w:eastAsia="fr-FR"/>
              </w:rPr>
              <w:t>10</w:t>
            </w:r>
            <w:r w:rsidRPr="00B034F2">
              <w:rPr>
                <w:color w:val="0070C0"/>
                <w:sz w:val="20"/>
                <w:szCs w:val="20"/>
                <w:lang w:eastAsia="fr-FR"/>
              </w:rPr>
              <w:t>0%</w:t>
            </w:r>
          </w:p>
          <w:p w14:paraId="5A5C15EB" w14:textId="77777777" w:rsidR="003B43B0" w:rsidRPr="00076373" w:rsidRDefault="003B43B0" w:rsidP="00FC189A">
            <w:pPr>
              <w:pStyle w:val="Paragraphedeliste"/>
              <w:numPr>
                <w:ilvl w:val="0"/>
                <w:numId w:val="21"/>
              </w:numPr>
              <w:spacing w:line="360" w:lineRule="auto"/>
              <w:rPr>
                <w:b/>
                <w:bCs/>
                <w:sz w:val="20"/>
                <w:szCs w:val="20"/>
                <w:lang w:eastAsia="fr-FR"/>
              </w:rPr>
            </w:pPr>
            <w:r w:rsidRPr="00FE1AD0">
              <w:rPr>
                <w:sz w:val="20"/>
                <w:szCs w:val="20"/>
                <w:lang w:eastAsia="fr-FR"/>
              </w:rPr>
              <w:t>Mise en œuvre des couches s</w:t>
            </w:r>
            <w:r>
              <w:rPr>
                <w:sz w:val="20"/>
                <w:szCs w:val="20"/>
                <w:lang w:eastAsia="fr-FR"/>
              </w:rPr>
              <w:t xml:space="preserve">ou </w:t>
            </w:r>
            <w:r w:rsidRPr="00FE1AD0">
              <w:rPr>
                <w:sz w:val="20"/>
                <w:szCs w:val="20"/>
                <w:lang w:eastAsia="fr-FR"/>
              </w:rPr>
              <w:t>jacentes (</w:t>
            </w:r>
            <w:r>
              <w:rPr>
                <w:sz w:val="20"/>
                <w:szCs w:val="20"/>
                <w:lang w:eastAsia="fr-FR"/>
              </w:rPr>
              <w:t xml:space="preserve">Bloc </w:t>
            </w:r>
            <w:r w:rsidRPr="00FE1AD0">
              <w:rPr>
                <w:sz w:val="20"/>
                <w:szCs w:val="20"/>
                <w:lang w:eastAsia="fr-FR"/>
              </w:rPr>
              <w:t>Latérit</w:t>
            </w:r>
            <w:r>
              <w:rPr>
                <w:sz w:val="20"/>
                <w:szCs w:val="20"/>
                <w:lang w:eastAsia="fr-FR"/>
              </w:rPr>
              <w:t>iqu</w:t>
            </w:r>
            <w:r w:rsidRPr="00FE1AD0">
              <w:rPr>
                <w:sz w:val="20"/>
                <w:szCs w:val="20"/>
                <w:lang w:eastAsia="fr-FR"/>
              </w:rPr>
              <w:t>e</w:t>
            </w:r>
            <w:r>
              <w:rPr>
                <w:sz w:val="20"/>
                <w:szCs w:val="20"/>
                <w:lang w:eastAsia="fr-FR"/>
              </w:rPr>
              <w:t>s, bloc granitique 0/240 couche de sable et latérite</w:t>
            </w:r>
            <w:r w:rsidRPr="00FE1AD0">
              <w:rPr>
                <w:sz w:val="20"/>
                <w:szCs w:val="20"/>
                <w:lang w:eastAsia="fr-FR"/>
              </w:rPr>
              <w:t>)</w:t>
            </w:r>
            <w:r>
              <w:rPr>
                <w:sz w:val="20"/>
                <w:szCs w:val="20"/>
                <w:lang w:eastAsia="fr-FR"/>
              </w:rPr>
              <w:t xml:space="preserve"> – </w:t>
            </w:r>
            <w:r w:rsidRPr="00987F4E">
              <w:rPr>
                <w:color w:val="0072AE"/>
                <w:sz w:val="20"/>
                <w:szCs w:val="20"/>
                <w:lang w:eastAsia="fr-FR"/>
              </w:rPr>
              <w:t>100%</w:t>
            </w:r>
          </w:p>
          <w:p w14:paraId="19C1B343" w14:textId="77777777" w:rsidR="003B43B0" w:rsidRDefault="003B43B0" w:rsidP="003B43B0">
            <w:pPr>
              <w:pStyle w:val="Paragraphedeliste"/>
              <w:numPr>
                <w:ilvl w:val="0"/>
                <w:numId w:val="3"/>
              </w:numPr>
              <w:spacing w:line="360" w:lineRule="auto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 xml:space="preserve">Entrée Mr ACK </w:t>
            </w:r>
          </w:p>
          <w:p w14:paraId="3706D17B" w14:textId="77777777" w:rsidR="003B43B0" w:rsidRPr="00987F4E" w:rsidRDefault="003B43B0" w:rsidP="00FC189A">
            <w:pPr>
              <w:pStyle w:val="Paragraphedeliste"/>
              <w:numPr>
                <w:ilvl w:val="0"/>
                <w:numId w:val="27"/>
              </w:numPr>
              <w:spacing w:line="360" w:lineRule="auto"/>
              <w:rPr>
                <w:b/>
                <w:bCs/>
                <w:color w:val="0072AE"/>
                <w:sz w:val="20"/>
                <w:szCs w:val="20"/>
                <w:lang w:eastAsia="fr-FR"/>
              </w:rPr>
            </w:pPr>
            <w:r w:rsidRPr="00987F4E">
              <w:rPr>
                <w:sz w:val="20"/>
                <w:szCs w:val="20"/>
                <w:lang w:eastAsia="fr-FR"/>
              </w:rPr>
              <w:t>Nettoyage effectif</w:t>
            </w:r>
            <w:r>
              <w:rPr>
                <w:b/>
                <w:bCs/>
                <w:sz w:val="20"/>
                <w:szCs w:val="20"/>
                <w:lang w:eastAsia="fr-FR"/>
              </w:rPr>
              <w:t xml:space="preserve"> </w:t>
            </w:r>
            <w:r w:rsidRPr="00076373">
              <w:rPr>
                <w:sz w:val="20"/>
                <w:szCs w:val="20"/>
                <w:lang w:eastAsia="fr-FR"/>
              </w:rPr>
              <w:t xml:space="preserve">à </w:t>
            </w:r>
            <w:r w:rsidRPr="00987F4E">
              <w:rPr>
                <w:color w:val="0072AE"/>
                <w:sz w:val="20"/>
                <w:szCs w:val="20"/>
                <w:lang w:eastAsia="fr-FR"/>
              </w:rPr>
              <w:t>100%</w:t>
            </w:r>
          </w:p>
          <w:p w14:paraId="1B9F21BE" w14:textId="77777777" w:rsidR="003B43B0" w:rsidRDefault="003B43B0" w:rsidP="00FC189A">
            <w:pPr>
              <w:pStyle w:val="Paragraphedeliste"/>
              <w:numPr>
                <w:ilvl w:val="0"/>
                <w:numId w:val="27"/>
              </w:numPr>
              <w:spacing w:line="360" w:lineRule="auto"/>
              <w:rPr>
                <w:b/>
                <w:bCs/>
                <w:sz w:val="20"/>
                <w:szCs w:val="20"/>
                <w:lang w:eastAsia="fr-FR"/>
              </w:rPr>
            </w:pPr>
            <w:r w:rsidRPr="00987F4E">
              <w:rPr>
                <w:sz w:val="20"/>
                <w:szCs w:val="20"/>
                <w:lang w:eastAsia="fr-FR"/>
              </w:rPr>
              <w:t>Mise en œuvre des blocs latéritiques</w:t>
            </w:r>
            <w:r>
              <w:rPr>
                <w:b/>
                <w:bCs/>
                <w:sz w:val="20"/>
                <w:szCs w:val="20"/>
                <w:lang w:eastAsia="fr-FR"/>
              </w:rPr>
              <w:t xml:space="preserve"> </w:t>
            </w:r>
            <w:r w:rsidRPr="00987F4E">
              <w:rPr>
                <w:color w:val="0072AE"/>
                <w:sz w:val="20"/>
                <w:szCs w:val="20"/>
                <w:lang w:eastAsia="fr-FR"/>
              </w:rPr>
              <w:t>100%</w:t>
            </w:r>
          </w:p>
          <w:p w14:paraId="42DE497E" w14:textId="77777777" w:rsidR="003B43B0" w:rsidRPr="00AC321F" w:rsidRDefault="003B43B0" w:rsidP="00FC189A">
            <w:pPr>
              <w:pStyle w:val="Paragraphedeliste"/>
              <w:numPr>
                <w:ilvl w:val="0"/>
                <w:numId w:val="27"/>
              </w:numPr>
              <w:spacing w:line="360" w:lineRule="auto"/>
              <w:rPr>
                <w:b/>
                <w:bCs/>
                <w:sz w:val="20"/>
                <w:szCs w:val="20"/>
                <w:lang w:eastAsia="fr-FR"/>
              </w:rPr>
            </w:pPr>
            <w:r w:rsidRPr="00987F4E">
              <w:rPr>
                <w:sz w:val="20"/>
                <w:szCs w:val="20"/>
                <w:lang w:eastAsia="fr-FR"/>
              </w:rPr>
              <w:t>Mise en œuvre de latérites en cours</w:t>
            </w:r>
            <w:r>
              <w:rPr>
                <w:b/>
                <w:bCs/>
                <w:sz w:val="20"/>
                <w:szCs w:val="20"/>
                <w:lang w:eastAsia="fr-FR"/>
              </w:rPr>
              <w:t xml:space="preserve"> </w:t>
            </w:r>
            <w:r>
              <w:rPr>
                <w:color w:val="0072AE"/>
                <w:sz w:val="20"/>
                <w:szCs w:val="20"/>
                <w:lang w:eastAsia="fr-FR"/>
              </w:rPr>
              <w:t>10</w:t>
            </w:r>
            <w:r w:rsidRPr="00987F4E">
              <w:rPr>
                <w:color w:val="0072AE"/>
                <w:sz w:val="20"/>
                <w:szCs w:val="20"/>
                <w:lang w:eastAsia="fr-FR"/>
              </w:rPr>
              <w:t>0%</w:t>
            </w:r>
          </w:p>
          <w:p w14:paraId="64B64DF3" w14:textId="77777777" w:rsidR="003B43B0" w:rsidRDefault="003B43B0" w:rsidP="003B43B0">
            <w:pPr>
              <w:pStyle w:val="Paragraphedeliste"/>
              <w:numPr>
                <w:ilvl w:val="0"/>
                <w:numId w:val="3"/>
              </w:numPr>
              <w:spacing w:line="360" w:lineRule="auto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Aménagement Bord de Mer</w:t>
            </w:r>
          </w:p>
          <w:p w14:paraId="40D941B0" w14:textId="77777777" w:rsidR="003B43B0" w:rsidRPr="00987F4E" w:rsidRDefault="003B43B0" w:rsidP="00FC189A">
            <w:pPr>
              <w:pStyle w:val="Paragraphedeliste"/>
              <w:numPr>
                <w:ilvl w:val="0"/>
                <w:numId w:val="27"/>
              </w:numPr>
              <w:spacing w:line="360" w:lineRule="auto"/>
              <w:rPr>
                <w:sz w:val="20"/>
                <w:szCs w:val="20"/>
                <w:lang w:eastAsia="fr-FR"/>
              </w:rPr>
            </w:pPr>
            <w:r w:rsidRPr="00281C1F">
              <w:rPr>
                <w:sz w:val="20"/>
                <w:szCs w:val="20"/>
                <w:lang w:eastAsia="fr-FR"/>
              </w:rPr>
              <w:t>Approvisionnement en matériaux blocs granitiques</w:t>
            </w:r>
            <w:r w:rsidRPr="00281C1F">
              <w:rPr>
                <w:color w:val="0070C0"/>
                <w:sz w:val="20"/>
                <w:szCs w:val="20"/>
                <w:lang w:eastAsia="fr-FR"/>
              </w:rPr>
              <w:t xml:space="preserve"> en cous</w:t>
            </w:r>
          </w:p>
          <w:p w14:paraId="69B9D1AE" w14:textId="77777777" w:rsidR="003B43B0" w:rsidRPr="00987F4E" w:rsidRDefault="003B43B0" w:rsidP="00FC189A">
            <w:pPr>
              <w:pStyle w:val="Paragraphedeliste"/>
              <w:numPr>
                <w:ilvl w:val="0"/>
                <w:numId w:val="27"/>
              </w:numPr>
              <w:spacing w:line="360" w:lineRule="auto"/>
              <w:rPr>
                <w:sz w:val="20"/>
                <w:szCs w:val="20"/>
                <w:lang w:eastAsia="fr-FR"/>
              </w:rPr>
            </w:pPr>
            <w:r w:rsidRPr="00987F4E">
              <w:rPr>
                <w:sz w:val="20"/>
                <w:szCs w:val="20"/>
                <w:lang w:eastAsia="fr-FR"/>
              </w:rPr>
              <w:t xml:space="preserve">Réalisation de plateforme </w:t>
            </w:r>
            <w:r>
              <w:rPr>
                <w:color w:val="365F91" w:themeColor="accent1" w:themeShade="BF"/>
                <w:sz w:val="20"/>
                <w:szCs w:val="20"/>
                <w:lang w:eastAsia="fr-FR"/>
              </w:rPr>
              <w:t>20</w:t>
            </w:r>
            <w:r w:rsidRPr="00D87917">
              <w:rPr>
                <w:color w:val="365F91" w:themeColor="accent1" w:themeShade="BF"/>
                <w:sz w:val="20"/>
                <w:szCs w:val="20"/>
                <w:lang w:eastAsia="fr-FR"/>
              </w:rPr>
              <w:t>%</w:t>
            </w:r>
          </w:p>
          <w:p w14:paraId="18ADEAC3" w14:textId="77777777" w:rsidR="003B43B0" w:rsidRPr="00456401" w:rsidRDefault="003B43B0" w:rsidP="00FC189A">
            <w:pPr>
              <w:pStyle w:val="Paragraphedeliste"/>
              <w:numPr>
                <w:ilvl w:val="0"/>
                <w:numId w:val="27"/>
              </w:numPr>
              <w:spacing w:line="360" w:lineRule="auto"/>
              <w:rPr>
                <w:sz w:val="20"/>
                <w:szCs w:val="20"/>
                <w:lang w:eastAsia="fr-FR"/>
              </w:rPr>
            </w:pPr>
            <w:r w:rsidRPr="00987F4E">
              <w:rPr>
                <w:sz w:val="20"/>
                <w:szCs w:val="20"/>
                <w:lang w:eastAsia="fr-FR"/>
              </w:rPr>
              <w:t xml:space="preserve">Mise en œuvre des blocs pour stabilisation des talus </w:t>
            </w:r>
            <w:r w:rsidRPr="00D87917">
              <w:rPr>
                <w:color w:val="365F91" w:themeColor="accent1" w:themeShade="BF"/>
                <w:sz w:val="20"/>
                <w:szCs w:val="20"/>
                <w:lang w:eastAsia="fr-FR"/>
              </w:rPr>
              <w:t>15%</w:t>
            </w:r>
          </w:p>
          <w:p w14:paraId="6313F98E" w14:textId="77777777" w:rsidR="003B43B0" w:rsidRPr="00987F4E" w:rsidRDefault="003B43B0" w:rsidP="003B43B0">
            <w:pPr>
              <w:pStyle w:val="Paragraphedeliste"/>
              <w:spacing w:line="360" w:lineRule="auto"/>
              <w:ind w:left="1800"/>
              <w:rPr>
                <w:sz w:val="20"/>
                <w:szCs w:val="20"/>
                <w:lang w:eastAsia="fr-FR"/>
              </w:rPr>
            </w:pPr>
          </w:p>
          <w:p w14:paraId="105997B4" w14:textId="77777777" w:rsidR="003B43B0" w:rsidRPr="003E060E" w:rsidRDefault="003B43B0" w:rsidP="003B43B0">
            <w:pPr>
              <w:pStyle w:val="Paragraphedeliste"/>
              <w:numPr>
                <w:ilvl w:val="0"/>
                <w:numId w:val="3"/>
              </w:numPr>
              <w:spacing w:line="360" w:lineRule="auto"/>
              <w:rPr>
                <w:b/>
                <w:bCs/>
                <w:sz w:val="20"/>
                <w:szCs w:val="20"/>
                <w:lang w:eastAsia="fr-FR"/>
              </w:rPr>
            </w:pPr>
            <w:r w:rsidRPr="003E060E">
              <w:rPr>
                <w:b/>
                <w:bCs/>
                <w:sz w:val="20"/>
                <w:szCs w:val="20"/>
                <w:lang w:eastAsia="fr-FR"/>
              </w:rPr>
              <w:t>POINTS BLOQUANTS</w:t>
            </w:r>
          </w:p>
          <w:p w14:paraId="581D8312" w14:textId="77777777" w:rsidR="003B43B0" w:rsidRPr="003E060E" w:rsidRDefault="003B43B0" w:rsidP="00FC189A">
            <w:pPr>
              <w:pStyle w:val="Paragraphedeliste"/>
              <w:numPr>
                <w:ilvl w:val="0"/>
                <w:numId w:val="27"/>
              </w:numPr>
              <w:spacing w:line="360" w:lineRule="auto"/>
              <w:rPr>
                <w:sz w:val="20"/>
                <w:szCs w:val="20"/>
                <w:lang w:eastAsia="fr-FR"/>
              </w:rPr>
            </w:pPr>
            <w:r w:rsidRPr="003E060E">
              <w:rPr>
                <w:sz w:val="20"/>
                <w:szCs w:val="20"/>
                <w:lang w:eastAsia="fr-FR"/>
              </w:rPr>
              <w:t>Absence de stock de blocs latéritiques, ce approvisionné est mis en œuvre immédiatement,</w:t>
            </w:r>
          </w:p>
          <w:p w14:paraId="7F3A2998" w14:textId="77777777" w:rsidR="003B43B0" w:rsidRPr="003E060E" w:rsidRDefault="003B43B0" w:rsidP="00FC189A">
            <w:pPr>
              <w:pStyle w:val="Paragraphedeliste"/>
              <w:numPr>
                <w:ilvl w:val="0"/>
                <w:numId w:val="27"/>
              </w:numPr>
              <w:spacing w:line="360" w:lineRule="auto"/>
              <w:rPr>
                <w:sz w:val="20"/>
                <w:szCs w:val="20"/>
                <w:lang w:eastAsia="fr-FR"/>
              </w:rPr>
            </w:pPr>
            <w:r w:rsidRPr="003E060E">
              <w:rPr>
                <w:sz w:val="20"/>
                <w:szCs w:val="20"/>
                <w:lang w:eastAsia="fr-FR"/>
              </w:rPr>
              <w:t>Absence de stock conséquent de latérites,</w:t>
            </w:r>
          </w:p>
          <w:p w14:paraId="755AA72C" w14:textId="77777777" w:rsidR="003B43B0" w:rsidRPr="003E060E" w:rsidRDefault="003B43B0" w:rsidP="00FC189A">
            <w:pPr>
              <w:pStyle w:val="Paragraphedeliste"/>
              <w:numPr>
                <w:ilvl w:val="0"/>
                <w:numId w:val="27"/>
              </w:numPr>
              <w:spacing w:line="360" w:lineRule="auto"/>
              <w:rPr>
                <w:sz w:val="20"/>
                <w:szCs w:val="20"/>
                <w:lang w:eastAsia="fr-FR"/>
              </w:rPr>
            </w:pPr>
            <w:r w:rsidRPr="003E060E">
              <w:rPr>
                <w:sz w:val="20"/>
                <w:szCs w:val="20"/>
                <w:lang w:eastAsia="fr-FR"/>
              </w:rPr>
              <w:lastRenderedPageBreak/>
              <w:t>Absence conséquente de blocs Granitique 400/600 et 0/240</w:t>
            </w:r>
          </w:p>
          <w:p w14:paraId="31CC4609" w14:textId="77777777" w:rsidR="003B43B0" w:rsidRPr="003E060E" w:rsidRDefault="003B43B0" w:rsidP="003B43B0">
            <w:pPr>
              <w:pStyle w:val="Paragraphedeliste"/>
              <w:spacing w:line="360" w:lineRule="auto"/>
              <w:ind w:left="1800"/>
              <w:rPr>
                <w:sz w:val="20"/>
                <w:szCs w:val="20"/>
                <w:lang w:eastAsia="fr-FR"/>
              </w:rPr>
            </w:pPr>
            <w:r w:rsidRPr="003E060E">
              <w:rPr>
                <w:sz w:val="20"/>
                <w:szCs w:val="20"/>
                <w:lang w:eastAsia="fr-FR"/>
              </w:rPr>
              <w:t>Absence de sable de remblais conforme aux spécifications du cahier de charge</w:t>
            </w:r>
          </w:p>
          <w:p w14:paraId="04A79546" w14:textId="77777777" w:rsidR="003B43B0" w:rsidRPr="003E060E" w:rsidRDefault="003B43B0" w:rsidP="00FC189A">
            <w:pPr>
              <w:pStyle w:val="Paragraphedeliste"/>
              <w:numPr>
                <w:ilvl w:val="0"/>
                <w:numId w:val="27"/>
              </w:numPr>
              <w:spacing w:line="360" w:lineRule="auto"/>
              <w:rPr>
                <w:sz w:val="20"/>
                <w:szCs w:val="20"/>
                <w:lang w:eastAsia="fr-FR"/>
              </w:rPr>
            </w:pPr>
            <w:r w:rsidRPr="003E060E">
              <w:rPr>
                <w:sz w:val="20"/>
                <w:szCs w:val="20"/>
                <w:lang w:eastAsia="fr-FR"/>
              </w:rPr>
              <w:t xml:space="preserve">Dans l’ensemble problème de disponibilité de ressources matériels </w:t>
            </w:r>
          </w:p>
          <w:p w14:paraId="2C165547" w14:textId="77777777" w:rsidR="003B43B0" w:rsidRPr="003E060E" w:rsidRDefault="003B43B0" w:rsidP="00FC189A">
            <w:pPr>
              <w:pStyle w:val="Paragraphedeliste"/>
              <w:numPr>
                <w:ilvl w:val="0"/>
                <w:numId w:val="27"/>
              </w:numPr>
              <w:spacing w:line="360" w:lineRule="auto"/>
              <w:rPr>
                <w:sz w:val="20"/>
                <w:szCs w:val="20"/>
                <w:lang w:eastAsia="fr-FR"/>
              </w:rPr>
            </w:pPr>
            <w:r w:rsidRPr="003E060E">
              <w:rPr>
                <w:sz w:val="20"/>
                <w:szCs w:val="20"/>
                <w:lang w:eastAsia="fr-FR"/>
              </w:rPr>
              <w:t>Absence de dossier d’exécution ou plan d’exécution y compris divers détails et dispositions constructives (SAOTI, MAYENA ROUTE, ENTREE Mr ACK aménagement, voie jouxtant le BV, le CANAL, VALIDATION POLYGONALE BDM SIGNATURE DU MARCHE avec implantation des ouvrages …)</w:t>
            </w:r>
          </w:p>
          <w:p w14:paraId="6FD25D21" w14:textId="77777777" w:rsidR="003B43B0" w:rsidRPr="0094205E" w:rsidRDefault="003B43B0" w:rsidP="003B43B0">
            <w:pPr>
              <w:pStyle w:val="Paragraphedeliste"/>
              <w:numPr>
                <w:ilvl w:val="0"/>
                <w:numId w:val="3"/>
              </w:numPr>
              <w:spacing w:line="360" w:lineRule="auto"/>
              <w:rPr>
                <w:b/>
                <w:bCs/>
                <w:color w:val="DD0000"/>
                <w:sz w:val="20"/>
                <w:szCs w:val="20"/>
                <w:lang w:eastAsia="fr-FR"/>
              </w:rPr>
            </w:pPr>
            <w:r w:rsidRPr="0094205E">
              <w:rPr>
                <w:b/>
                <w:bCs/>
                <w:color w:val="DD0000"/>
                <w:sz w:val="20"/>
                <w:szCs w:val="20"/>
                <w:lang w:eastAsia="fr-FR"/>
              </w:rPr>
              <w:t>POINTS D’ATTENTIONS</w:t>
            </w:r>
          </w:p>
          <w:p w14:paraId="744BC11B" w14:textId="77777777" w:rsidR="003B43B0" w:rsidRDefault="003B43B0" w:rsidP="00FC189A">
            <w:pPr>
              <w:pStyle w:val="Paragraphedeliste"/>
              <w:numPr>
                <w:ilvl w:val="0"/>
                <w:numId w:val="27"/>
              </w:numPr>
              <w:spacing w:line="360" w:lineRule="auto"/>
              <w:rPr>
                <w:color w:val="DD0000"/>
                <w:sz w:val="20"/>
                <w:szCs w:val="20"/>
                <w:lang w:eastAsia="fr-FR"/>
              </w:rPr>
            </w:pPr>
            <w:r>
              <w:rPr>
                <w:color w:val="DD0000"/>
                <w:sz w:val="20"/>
                <w:szCs w:val="20"/>
                <w:lang w:eastAsia="fr-FR"/>
              </w:rPr>
              <w:t xml:space="preserve">Evaluation de l’impact de modification de la constitution du corps de chaussée en termes de cout pour avoir une visibilité si OS ou pas, de la voie de contournement </w:t>
            </w:r>
          </w:p>
          <w:p w14:paraId="193C2E69" w14:textId="77777777" w:rsidR="003B43B0" w:rsidRDefault="003B43B0" w:rsidP="00FC189A">
            <w:pPr>
              <w:pStyle w:val="Paragraphedeliste"/>
              <w:numPr>
                <w:ilvl w:val="0"/>
                <w:numId w:val="27"/>
              </w:numPr>
              <w:spacing w:line="360" w:lineRule="auto"/>
              <w:rPr>
                <w:color w:val="DD0000"/>
                <w:sz w:val="20"/>
                <w:szCs w:val="20"/>
                <w:lang w:eastAsia="fr-FR"/>
              </w:rPr>
            </w:pPr>
            <w:r>
              <w:rPr>
                <w:color w:val="DD0000"/>
                <w:sz w:val="20"/>
                <w:szCs w:val="20"/>
                <w:lang w:eastAsia="fr-FR"/>
              </w:rPr>
              <w:t>Transmettre une note de calcule conforme à la constitution nouveau corps de chaussée,</w:t>
            </w:r>
          </w:p>
          <w:p w14:paraId="34CD2087" w14:textId="4B3D88C0" w:rsidR="003B43B0" w:rsidRDefault="003B43B0" w:rsidP="00FC189A">
            <w:pPr>
              <w:pStyle w:val="Paragraphedeliste"/>
              <w:numPr>
                <w:ilvl w:val="0"/>
                <w:numId w:val="27"/>
              </w:numPr>
              <w:spacing w:line="360" w:lineRule="auto"/>
              <w:rPr>
                <w:color w:val="DD0000"/>
                <w:sz w:val="20"/>
                <w:szCs w:val="20"/>
                <w:lang w:eastAsia="fr-FR"/>
              </w:rPr>
            </w:pPr>
            <w:r>
              <w:rPr>
                <w:color w:val="DD0000"/>
                <w:sz w:val="20"/>
                <w:szCs w:val="20"/>
                <w:lang w:eastAsia="fr-FR"/>
              </w:rPr>
              <w:t xml:space="preserve">Transmettre une coupe de la voie illustrant les couches </w:t>
            </w:r>
            <w:proofErr w:type="spellStart"/>
            <w:r w:rsidR="003E060E">
              <w:rPr>
                <w:color w:val="DD0000"/>
                <w:sz w:val="20"/>
                <w:szCs w:val="20"/>
                <w:lang w:eastAsia="fr-FR"/>
              </w:rPr>
              <w:t>soujacentes</w:t>
            </w:r>
            <w:proofErr w:type="spellEnd"/>
            <w:r>
              <w:rPr>
                <w:color w:val="DD0000"/>
                <w:sz w:val="20"/>
                <w:szCs w:val="20"/>
                <w:lang w:eastAsia="fr-FR"/>
              </w:rPr>
              <w:t xml:space="preserve"> de la voie </w:t>
            </w:r>
          </w:p>
          <w:p w14:paraId="3C659F3A" w14:textId="77777777" w:rsidR="003B43B0" w:rsidRPr="0094205E" w:rsidRDefault="003B43B0" w:rsidP="00FC189A">
            <w:pPr>
              <w:pStyle w:val="Paragraphedeliste"/>
              <w:numPr>
                <w:ilvl w:val="0"/>
                <w:numId w:val="27"/>
              </w:numPr>
              <w:rPr>
                <w:color w:val="DD0000"/>
                <w:sz w:val="20"/>
                <w:szCs w:val="20"/>
                <w:lang w:eastAsia="fr-FR"/>
              </w:rPr>
            </w:pPr>
            <w:r w:rsidRPr="0094205E">
              <w:rPr>
                <w:color w:val="DD0000"/>
                <w:sz w:val="20"/>
                <w:szCs w:val="20"/>
                <w:lang w:eastAsia="fr-FR"/>
              </w:rPr>
              <w:t>Renchérir l’équipe topo pour les réceptions et couvrir l’ensemble des ateliers q</w:t>
            </w:r>
            <w:r>
              <w:rPr>
                <w:color w:val="DD0000"/>
                <w:sz w:val="20"/>
                <w:szCs w:val="20"/>
                <w:lang w:eastAsia="fr-FR"/>
              </w:rPr>
              <w:t>u</w:t>
            </w:r>
            <w:r w:rsidRPr="0094205E">
              <w:rPr>
                <w:color w:val="DD0000"/>
                <w:sz w:val="20"/>
                <w:szCs w:val="20"/>
                <w:lang w:eastAsia="fr-FR"/>
              </w:rPr>
              <w:t>i sont au nombre de huit</w:t>
            </w:r>
            <w:r>
              <w:rPr>
                <w:color w:val="DD0000"/>
                <w:sz w:val="20"/>
                <w:szCs w:val="20"/>
                <w:lang w:eastAsia="fr-FR"/>
              </w:rPr>
              <w:t xml:space="preserve"> (08),</w:t>
            </w:r>
          </w:p>
          <w:p w14:paraId="219A5927" w14:textId="77777777" w:rsidR="003B43B0" w:rsidRPr="00D87917" w:rsidRDefault="003B43B0" w:rsidP="003B43B0">
            <w:pPr>
              <w:spacing w:line="360" w:lineRule="auto"/>
              <w:rPr>
                <w:color w:val="DD0000"/>
                <w:sz w:val="20"/>
                <w:szCs w:val="20"/>
                <w:lang w:eastAsia="fr-FR"/>
              </w:rPr>
            </w:pPr>
          </w:p>
          <w:p w14:paraId="395AE1EB" w14:textId="77777777" w:rsidR="003B43B0" w:rsidRPr="002F1B7C" w:rsidRDefault="003B43B0" w:rsidP="003B43B0">
            <w:pPr>
              <w:pStyle w:val="Paragraphedeliste"/>
              <w:numPr>
                <w:ilvl w:val="0"/>
                <w:numId w:val="3"/>
              </w:numPr>
              <w:spacing w:line="360" w:lineRule="auto"/>
              <w:rPr>
                <w:b/>
                <w:bCs/>
                <w:color w:val="000000" w:themeColor="text1"/>
                <w:sz w:val="20"/>
                <w:szCs w:val="20"/>
                <w:lang w:eastAsia="fr-FR"/>
              </w:rPr>
            </w:pPr>
            <w:r w:rsidRPr="00FC391C">
              <w:rPr>
                <w:b/>
                <w:bCs/>
                <w:color w:val="000000" w:themeColor="text1"/>
                <w:sz w:val="20"/>
                <w:szCs w:val="20"/>
                <w:lang w:eastAsia="fr-FR"/>
              </w:rPr>
              <w:t>Besoins en ressources</w:t>
            </w:r>
          </w:p>
          <w:p w14:paraId="6E99C96A" w14:textId="77777777" w:rsidR="003B43B0" w:rsidRDefault="003B43B0" w:rsidP="00FC189A">
            <w:pPr>
              <w:pStyle w:val="Paragraphedeliste"/>
              <w:numPr>
                <w:ilvl w:val="0"/>
                <w:numId w:val="30"/>
              </w:numPr>
              <w:spacing w:line="360" w:lineRule="auto"/>
              <w:rPr>
                <w:b/>
                <w:bCs/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eastAsia="fr-FR"/>
              </w:rPr>
              <w:t xml:space="preserve">7 HTM </w:t>
            </w:r>
            <w:r w:rsidRPr="00FC391C">
              <w:rPr>
                <w:color w:val="000000" w:themeColor="text1"/>
                <w:sz w:val="20"/>
                <w:szCs w:val="20"/>
                <w:lang w:eastAsia="fr-FR"/>
              </w:rPr>
              <w:t>dont 0</w:t>
            </w:r>
            <w:r>
              <w:rPr>
                <w:color w:val="000000" w:themeColor="text1"/>
                <w:sz w:val="20"/>
                <w:szCs w:val="20"/>
                <w:lang w:eastAsia="fr-FR"/>
              </w:rPr>
              <w:t>4</w:t>
            </w:r>
            <w:r w:rsidRPr="00FC391C">
              <w:rPr>
                <w:color w:val="000000" w:themeColor="text1"/>
                <w:sz w:val="20"/>
                <w:szCs w:val="20"/>
                <w:lang w:eastAsia="fr-FR"/>
              </w:rPr>
              <w:t xml:space="preserve"> au BDM et 2 voies AMO et 1 voie GUSTAVE</w:t>
            </w:r>
          </w:p>
          <w:p w14:paraId="1CD0C792" w14:textId="77777777" w:rsidR="003B43B0" w:rsidRPr="00FC391C" w:rsidRDefault="003B43B0" w:rsidP="00FC189A">
            <w:pPr>
              <w:pStyle w:val="Paragraphedeliste"/>
              <w:numPr>
                <w:ilvl w:val="0"/>
                <w:numId w:val="30"/>
              </w:numPr>
              <w:spacing w:line="360" w:lineRule="auto"/>
              <w:rPr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eastAsia="fr-FR"/>
              </w:rPr>
              <w:t xml:space="preserve">02 </w:t>
            </w:r>
            <w:r w:rsidRPr="00FC391C">
              <w:rPr>
                <w:color w:val="000000" w:themeColor="text1"/>
                <w:sz w:val="20"/>
                <w:szCs w:val="20"/>
                <w:lang w:eastAsia="fr-FR"/>
              </w:rPr>
              <w:t>containers Voie Gustave</w:t>
            </w:r>
          </w:p>
          <w:p w14:paraId="1084DA6C" w14:textId="77777777" w:rsidR="003B43B0" w:rsidRDefault="003B43B0" w:rsidP="00FC189A">
            <w:pPr>
              <w:pStyle w:val="Paragraphedeliste"/>
              <w:numPr>
                <w:ilvl w:val="0"/>
                <w:numId w:val="30"/>
              </w:numPr>
              <w:spacing w:line="360" w:lineRule="auto"/>
              <w:rPr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eastAsia="fr-FR"/>
              </w:rPr>
              <w:t xml:space="preserve">01 </w:t>
            </w:r>
            <w:r w:rsidRPr="00FC391C">
              <w:rPr>
                <w:color w:val="000000" w:themeColor="text1"/>
                <w:sz w:val="20"/>
                <w:szCs w:val="20"/>
                <w:lang w:eastAsia="fr-FR"/>
              </w:rPr>
              <w:t>Container aménagé BDM</w:t>
            </w:r>
          </w:p>
          <w:p w14:paraId="53BC256B" w14:textId="77777777" w:rsidR="003B43B0" w:rsidRDefault="003B43B0" w:rsidP="00FC189A">
            <w:pPr>
              <w:pStyle w:val="Paragraphedeliste"/>
              <w:numPr>
                <w:ilvl w:val="0"/>
                <w:numId w:val="30"/>
              </w:numPr>
              <w:spacing w:line="360" w:lineRule="auto"/>
              <w:rPr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eastAsia="fr-FR"/>
              </w:rPr>
              <w:t>Capacité d</w:t>
            </w:r>
            <w:r w:rsidRPr="00B96E66">
              <w:rPr>
                <w:color w:val="000000" w:themeColor="text1"/>
                <w:sz w:val="20"/>
                <w:szCs w:val="20"/>
                <w:lang w:eastAsia="fr-FR"/>
              </w:rPr>
              <w:t xml:space="preserve">e stockage du carburant de 20 mille à 40 ou 50 mille </w:t>
            </w:r>
            <w:proofErr w:type="spellStart"/>
            <w:r w:rsidRPr="00B96E66">
              <w:rPr>
                <w:color w:val="000000" w:themeColor="text1"/>
                <w:sz w:val="20"/>
                <w:szCs w:val="20"/>
                <w:lang w:eastAsia="fr-FR"/>
              </w:rPr>
              <w:t>L</w:t>
            </w:r>
            <w:proofErr w:type="spellEnd"/>
            <w:r w:rsidRPr="00B96E66">
              <w:rPr>
                <w:color w:val="000000" w:themeColor="text1"/>
                <w:sz w:val="20"/>
                <w:szCs w:val="20"/>
                <w:lang w:eastAsia="fr-FR"/>
              </w:rPr>
              <w:t xml:space="preserve"> commande </w:t>
            </w:r>
          </w:p>
          <w:p w14:paraId="73F45EF2" w14:textId="2BFCCB27" w:rsidR="003B43B0" w:rsidRDefault="003B43B0" w:rsidP="00FC189A">
            <w:pPr>
              <w:pStyle w:val="Paragraphedeliste"/>
              <w:numPr>
                <w:ilvl w:val="0"/>
                <w:numId w:val="30"/>
              </w:numPr>
              <w:spacing w:line="360" w:lineRule="auto"/>
              <w:rPr>
                <w:color w:val="000000" w:themeColor="text1"/>
                <w:sz w:val="20"/>
                <w:szCs w:val="20"/>
                <w:lang w:eastAsia="fr-FR"/>
              </w:rPr>
            </w:pPr>
            <w:r w:rsidRPr="00B96E66">
              <w:rPr>
                <w:color w:val="000000" w:themeColor="text1"/>
                <w:sz w:val="20"/>
                <w:szCs w:val="20"/>
                <w:lang w:eastAsia="fr-FR"/>
              </w:rPr>
              <w:t>Alimentation en eau Pr</w:t>
            </w:r>
            <w:r w:rsidR="003E060E">
              <w:rPr>
                <w:color w:val="000000" w:themeColor="text1"/>
                <w:sz w:val="20"/>
                <w:szCs w:val="20"/>
                <w:lang w:eastAsia="fr-FR"/>
              </w:rPr>
              <w:t>é</w:t>
            </w:r>
            <w:r w:rsidRPr="00B96E66">
              <w:rPr>
                <w:color w:val="000000" w:themeColor="text1"/>
                <w:sz w:val="20"/>
                <w:szCs w:val="20"/>
                <w:lang w:eastAsia="fr-FR"/>
              </w:rPr>
              <w:t>fa </w:t>
            </w:r>
          </w:p>
          <w:p w14:paraId="00EB6B65" w14:textId="77777777" w:rsidR="003B43B0" w:rsidRDefault="003B43B0" w:rsidP="00FC189A">
            <w:pPr>
              <w:pStyle w:val="Paragraphedeliste"/>
              <w:numPr>
                <w:ilvl w:val="0"/>
                <w:numId w:val="30"/>
              </w:numPr>
              <w:spacing w:line="360" w:lineRule="auto"/>
              <w:rPr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color w:val="000000" w:themeColor="text1"/>
                <w:sz w:val="20"/>
                <w:szCs w:val="20"/>
                <w:lang w:eastAsia="fr-FR"/>
              </w:rPr>
              <w:t>Compteur voie Gustave</w:t>
            </w:r>
          </w:p>
          <w:p w14:paraId="6283B05F" w14:textId="77777777" w:rsidR="003B43B0" w:rsidRDefault="003B43B0" w:rsidP="00FC189A">
            <w:pPr>
              <w:pStyle w:val="Paragraphedeliste"/>
              <w:numPr>
                <w:ilvl w:val="0"/>
                <w:numId w:val="30"/>
              </w:numPr>
              <w:spacing w:line="360" w:lineRule="auto"/>
              <w:rPr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color w:val="000000" w:themeColor="text1"/>
                <w:sz w:val="20"/>
                <w:szCs w:val="20"/>
                <w:lang w:eastAsia="fr-FR"/>
              </w:rPr>
              <w:t>Installation de chantier BDM dont les besoins sont</w:t>
            </w:r>
          </w:p>
          <w:p w14:paraId="71120C91" w14:textId="77777777" w:rsidR="003B43B0" w:rsidRDefault="003B43B0" w:rsidP="00FC189A">
            <w:pPr>
              <w:pStyle w:val="Paragraphedeliste"/>
              <w:numPr>
                <w:ilvl w:val="0"/>
                <w:numId w:val="31"/>
              </w:numPr>
              <w:spacing w:line="360" w:lineRule="auto"/>
              <w:rPr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color w:val="000000" w:themeColor="text1"/>
                <w:sz w:val="20"/>
                <w:szCs w:val="20"/>
                <w:lang w:eastAsia="fr-FR"/>
              </w:rPr>
              <w:t>Panneau de chantier</w:t>
            </w:r>
          </w:p>
          <w:p w14:paraId="5C791D19" w14:textId="77777777" w:rsidR="003B43B0" w:rsidRDefault="003B43B0" w:rsidP="00FC189A">
            <w:pPr>
              <w:pStyle w:val="Paragraphedeliste"/>
              <w:numPr>
                <w:ilvl w:val="0"/>
                <w:numId w:val="31"/>
              </w:numPr>
              <w:spacing w:line="360" w:lineRule="auto"/>
              <w:rPr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color w:val="000000" w:themeColor="text1"/>
                <w:sz w:val="20"/>
                <w:szCs w:val="20"/>
                <w:lang w:eastAsia="fr-FR"/>
              </w:rPr>
              <w:t>Clôture de chantier</w:t>
            </w:r>
          </w:p>
          <w:p w14:paraId="2D5E1CD4" w14:textId="77777777" w:rsidR="003B43B0" w:rsidRDefault="003B43B0" w:rsidP="00FC189A">
            <w:pPr>
              <w:pStyle w:val="Paragraphedeliste"/>
              <w:numPr>
                <w:ilvl w:val="0"/>
                <w:numId w:val="31"/>
              </w:numPr>
              <w:spacing w:line="360" w:lineRule="auto"/>
              <w:rPr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color w:val="000000" w:themeColor="text1"/>
                <w:sz w:val="20"/>
                <w:szCs w:val="20"/>
                <w:lang w:eastAsia="fr-FR"/>
              </w:rPr>
              <w:t>Bureaux (container aménagé)</w:t>
            </w:r>
          </w:p>
          <w:p w14:paraId="0E84B534" w14:textId="77777777" w:rsidR="003B43B0" w:rsidRDefault="003B43B0" w:rsidP="00FC189A">
            <w:pPr>
              <w:pStyle w:val="Paragraphedeliste"/>
              <w:numPr>
                <w:ilvl w:val="0"/>
                <w:numId w:val="31"/>
              </w:numPr>
              <w:spacing w:line="360" w:lineRule="auto"/>
              <w:rPr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color w:val="000000" w:themeColor="text1"/>
                <w:sz w:val="20"/>
                <w:szCs w:val="20"/>
                <w:lang w:eastAsia="fr-FR"/>
              </w:rPr>
              <w:t>Toilette amovible (commande de 3 toilettes dans le circuit)</w:t>
            </w:r>
          </w:p>
          <w:p w14:paraId="14284A9C" w14:textId="77777777" w:rsidR="003B43B0" w:rsidRDefault="003B43B0" w:rsidP="00FC189A">
            <w:pPr>
              <w:pStyle w:val="Paragraphedeliste"/>
              <w:numPr>
                <w:ilvl w:val="0"/>
                <w:numId w:val="31"/>
              </w:numPr>
              <w:spacing w:line="360" w:lineRule="auto"/>
              <w:rPr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color w:val="000000" w:themeColor="text1"/>
                <w:sz w:val="20"/>
                <w:szCs w:val="20"/>
                <w:lang w:eastAsia="fr-FR"/>
              </w:rPr>
              <w:t>Alimentation en eau et électricité ?</w:t>
            </w:r>
          </w:p>
          <w:p w14:paraId="68C2F76B" w14:textId="77777777" w:rsidR="003B43B0" w:rsidRDefault="003B43B0" w:rsidP="00FC189A">
            <w:pPr>
              <w:pStyle w:val="Paragraphedeliste"/>
              <w:numPr>
                <w:ilvl w:val="0"/>
                <w:numId w:val="31"/>
              </w:numPr>
              <w:spacing w:line="360" w:lineRule="auto"/>
              <w:rPr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color w:val="000000" w:themeColor="text1"/>
                <w:sz w:val="20"/>
                <w:szCs w:val="20"/>
                <w:lang w:eastAsia="fr-FR"/>
              </w:rPr>
              <w:t xml:space="preserve">Mobilisation d’un chargeur </w:t>
            </w:r>
          </w:p>
          <w:p w14:paraId="1A9ABF48" w14:textId="77777777" w:rsidR="003B43B0" w:rsidRDefault="003B43B0" w:rsidP="00FC189A">
            <w:pPr>
              <w:pStyle w:val="Paragraphedeliste"/>
              <w:numPr>
                <w:ilvl w:val="0"/>
                <w:numId w:val="31"/>
              </w:numPr>
              <w:spacing w:line="360" w:lineRule="auto"/>
              <w:rPr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color w:val="000000" w:themeColor="text1"/>
                <w:sz w:val="20"/>
                <w:szCs w:val="20"/>
                <w:lang w:eastAsia="fr-FR"/>
              </w:rPr>
              <w:t>2 HSE</w:t>
            </w:r>
          </w:p>
          <w:p w14:paraId="3DA8E6DA" w14:textId="77777777" w:rsidR="003B43B0" w:rsidRDefault="003B43B0" w:rsidP="00FC189A">
            <w:pPr>
              <w:pStyle w:val="Paragraphedeliste"/>
              <w:numPr>
                <w:ilvl w:val="0"/>
                <w:numId w:val="31"/>
              </w:numPr>
              <w:spacing w:line="360" w:lineRule="auto"/>
              <w:rPr>
                <w:color w:val="000000" w:themeColor="text1"/>
                <w:sz w:val="20"/>
                <w:szCs w:val="20"/>
                <w:lang w:eastAsia="fr-FR"/>
              </w:rPr>
            </w:pPr>
            <w:r>
              <w:rPr>
                <w:color w:val="000000" w:themeColor="text1"/>
                <w:sz w:val="20"/>
                <w:szCs w:val="20"/>
                <w:lang w:eastAsia="fr-FR"/>
              </w:rPr>
              <w:t xml:space="preserve">01 </w:t>
            </w:r>
            <w:proofErr w:type="spellStart"/>
            <w:r>
              <w:rPr>
                <w:color w:val="000000" w:themeColor="text1"/>
                <w:sz w:val="20"/>
                <w:szCs w:val="20"/>
                <w:lang w:eastAsia="fr-FR"/>
              </w:rPr>
              <w:t>flagman</w:t>
            </w:r>
            <w:proofErr w:type="spellEnd"/>
            <w:r>
              <w:rPr>
                <w:color w:val="000000" w:themeColor="text1"/>
                <w:sz w:val="20"/>
                <w:szCs w:val="20"/>
                <w:lang w:eastAsia="fr-FR"/>
              </w:rPr>
              <w:t xml:space="preserve"> (agent signaleur)</w:t>
            </w:r>
          </w:p>
          <w:p w14:paraId="13AD0DCB" w14:textId="77777777" w:rsidR="003B43B0" w:rsidRPr="00B96E66" w:rsidRDefault="003B43B0" w:rsidP="00FC189A">
            <w:pPr>
              <w:pStyle w:val="Paragraphedeliste"/>
              <w:numPr>
                <w:ilvl w:val="0"/>
                <w:numId w:val="31"/>
              </w:numPr>
              <w:spacing w:line="360" w:lineRule="auto"/>
              <w:rPr>
                <w:color w:val="000000" w:themeColor="text1"/>
                <w:sz w:val="20"/>
                <w:szCs w:val="20"/>
                <w:lang w:eastAsia="fr-FR"/>
              </w:rPr>
            </w:pPr>
          </w:p>
          <w:p w14:paraId="70F6DAFE" w14:textId="77777777" w:rsidR="003B43B0" w:rsidRPr="004B44BA" w:rsidRDefault="003B43B0" w:rsidP="00FC189A">
            <w:pPr>
              <w:pStyle w:val="Paragraphedeliste"/>
              <w:numPr>
                <w:ilvl w:val="0"/>
                <w:numId w:val="33"/>
              </w:numPr>
              <w:spacing w:line="360" w:lineRule="auto"/>
              <w:rPr>
                <w:b/>
                <w:bCs/>
                <w:color w:val="000000" w:themeColor="text1"/>
                <w:sz w:val="20"/>
                <w:szCs w:val="20"/>
                <w:lang w:eastAsia="fr-FR"/>
              </w:rPr>
            </w:pPr>
            <w:r w:rsidRPr="004B44BA">
              <w:rPr>
                <w:b/>
                <w:bCs/>
                <w:color w:val="000000" w:themeColor="text1"/>
                <w:sz w:val="20"/>
                <w:szCs w:val="20"/>
                <w:lang w:eastAsia="fr-FR"/>
              </w:rPr>
              <w:t xml:space="preserve">Approvisionnement en matériaux en cours </w:t>
            </w:r>
          </w:p>
          <w:p w14:paraId="493C2F98" w14:textId="77777777" w:rsidR="003B43B0" w:rsidRDefault="003B43B0" w:rsidP="003B43B0">
            <w:pPr>
              <w:spacing w:line="360" w:lineRule="auto"/>
              <w:rPr>
                <w:b/>
                <w:bCs/>
                <w:color w:val="000000" w:themeColor="text1"/>
                <w:sz w:val="20"/>
                <w:szCs w:val="20"/>
                <w:lang w:eastAsia="fr-FR"/>
              </w:rPr>
            </w:pPr>
          </w:p>
          <w:p w14:paraId="24FAB4A9" w14:textId="77777777" w:rsidR="003B43B0" w:rsidRPr="004B44BA" w:rsidRDefault="003B43B0" w:rsidP="00FC189A">
            <w:pPr>
              <w:pStyle w:val="Paragraphedeliste"/>
              <w:numPr>
                <w:ilvl w:val="0"/>
                <w:numId w:val="32"/>
              </w:numPr>
              <w:spacing w:line="360" w:lineRule="auto"/>
              <w:rPr>
                <w:color w:val="000000" w:themeColor="text1"/>
                <w:sz w:val="20"/>
                <w:szCs w:val="20"/>
                <w:lang w:eastAsia="fr-FR"/>
              </w:rPr>
            </w:pPr>
            <w:r w:rsidRPr="004B44BA">
              <w:rPr>
                <w:color w:val="000000" w:themeColor="text1"/>
                <w:sz w:val="20"/>
                <w:szCs w:val="20"/>
                <w:lang w:eastAsia="fr-FR"/>
              </w:rPr>
              <w:t>Blocs lat</w:t>
            </w:r>
            <w:r>
              <w:rPr>
                <w:color w:val="000000" w:themeColor="text1"/>
                <w:sz w:val="20"/>
                <w:szCs w:val="20"/>
                <w:lang w:eastAsia="fr-FR"/>
              </w:rPr>
              <w:t>é</w:t>
            </w:r>
            <w:r w:rsidRPr="004B44BA">
              <w:rPr>
                <w:color w:val="000000" w:themeColor="text1"/>
                <w:sz w:val="20"/>
                <w:szCs w:val="20"/>
                <w:lang w:eastAsia="fr-FR"/>
              </w:rPr>
              <w:t>rite</w:t>
            </w:r>
            <w:r>
              <w:rPr>
                <w:color w:val="000000" w:themeColor="text1"/>
                <w:sz w:val="20"/>
                <w:szCs w:val="20"/>
                <w:lang w:eastAsia="fr-FR"/>
              </w:rPr>
              <w:t xml:space="preserve"> en cours avec deux fournisseurs</w:t>
            </w:r>
          </w:p>
          <w:p w14:paraId="40F17416" w14:textId="77777777" w:rsidR="003B43B0" w:rsidRPr="004B44BA" w:rsidRDefault="003B43B0" w:rsidP="00FC189A">
            <w:pPr>
              <w:pStyle w:val="Paragraphedeliste"/>
              <w:numPr>
                <w:ilvl w:val="0"/>
                <w:numId w:val="32"/>
              </w:numPr>
              <w:spacing w:line="360" w:lineRule="auto"/>
              <w:rPr>
                <w:color w:val="000000" w:themeColor="text1"/>
                <w:sz w:val="20"/>
                <w:szCs w:val="20"/>
                <w:lang w:eastAsia="fr-FR"/>
              </w:rPr>
            </w:pPr>
            <w:r w:rsidRPr="004B44BA">
              <w:rPr>
                <w:color w:val="000000" w:themeColor="text1"/>
                <w:sz w:val="20"/>
                <w:szCs w:val="20"/>
                <w:lang w:eastAsia="fr-FR"/>
              </w:rPr>
              <w:t>Latérite</w:t>
            </w:r>
            <w:r>
              <w:rPr>
                <w:color w:val="000000" w:themeColor="text1"/>
                <w:sz w:val="20"/>
                <w:szCs w:val="20"/>
                <w:lang w:eastAsia="fr-FR"/>
              </w:rPr>
              <w:t xml:space="preserve"> en cours avec deux fournisseurs</w:t>
            </w:r>
          </w:p>
          <w:p w14:paraId="09FF4EC8" w14:textId="77777777" w:rsidR="003B43B0" w:rsidRPr="004B44BA" w:rsidRDefault="003B43B0" w:rsidP="00FC189A">
            <w:pPr>
              <w:pStyle w:val="Paragraphedeliste"/>
              <w:numPr>
                <w:ilvl w:val="0"/>
                <w:numId w:val="32"/>
              </w:numPr>
              <w:spacing w:line="360" w:lineRule="auto"/>
              <w:rPr>
                <w:color w:val="000000" w:themeColor="text1"/>
                <w:sz w:val="20"/>
                <w:szCs w:val="20"/>
                <w:lang w:eastAsia="fr-FR"/>
              </w:rPr>
            </w:pPr>
            <w:r w:rsidRPr="004B44BA">
              <w:rPr>
                <w:color w:val="000000" w:themeColor="text1"/>
                <w:sz w:val="20"/>
                <w:szCs w:val="20"/>
                <w:lang w:eastAsia="fr-FR"/>
              </w:rPr>
              <w:t>Blocs 0/240</w:t>
            </w:r>
            <w:r>
              <w:rPr>
                <w:color w:val="000000" w:themeColor="text1"/>
                <w:sz w:val="20"/>
                <w:szCs w:val="20"/>
                <w:lang w:eastAsia="fr-FR"/>
              </w:rPr>
              <w:t xml:space="preserve"> </w:t>
            </w:r>
          </w:p>
          <w:p w14:paraId="227DF984" w14:textId="77777777" w:rsidR="003B43B0" w:rsidRPr="004B44BA" w:rsidRDefault="003B43B0" w:rsidP="00FC189A">
            <w:pPr>
              <w:pStyle w:val="Paragraphedeliste"/>
              <w:numPr>
                <w:ilvl w:val="0"/>
                <w:numId w:val="32"/>
              </w:numPr>
              <w:spacing w:line="360" w:lineRule="auto"/>
              <w:rPr>
                <w:color w:val="000000" w:themeColor="text1"/>
                <w:sz w:val="20"/>
                <w:szCs w:val="20"/>
                <w:lang w:eastAsia="fr-FR"/>
              </w:rPr>
            </w:pPr>
            <w:r w:rsidRPr="004B44BA">
              <w:rPr>
                <w:color w:val="000000" w:themeColor="text1"/>
                <w:sz w:val="20"/>
                <w:szCs w:val="20"/>
                <w:lang w:eastAsia="fr-FR"/>
              </w:rPr>
              <w:t>Blocs 400/600</w:t>
            </w:r>
            <w:r>
              <w:rPr>
                <w:color w:val="000000" w:themeColor="text1"/>
                <w:sz w:val="20"/>
                <w:szCs w:val="20"/>
                <w:lang w:eastAsia="fr-FR"/>
              </w:rPr>
              <w:t xml:space="preserve"> pour BDM</w:t>
            </w:r>
          </w:p>
          <w:p w14:paraId="55DA12E5" w14:textId="77777777" w:rsidR="003B43B0" w:rsidRPr="004B44BA" w:rsidRDefault="003B43B0" w:rsidP="00FC189A">
            <w:pPr>
              <w:pStyle w:val="Paragraphedeliste"/>
              <w:numPr>
                <w:ilvl w:val="0"/>
                <w:numId w:val="32"/>
              </w:numPr>
              <w:spacing w:line="360" w:lineRule="auto"/>
              <w:rPr>
                <w:b/>
                <w:bCs/>
                <w:color w:val="000000" w:themeColor="text1"/>
                <w:sz w:val="20"/>
                <w:szCs w:val="20"/>
                <w:lang w:eastAsia="fr-FR"/>
              </w:rPr>
            </w:pPr>
            <w:r w:rsidRPr="004B44BA">
              <w:rPr>
                <w:color w:val="000000" w:themeColor="text1"/>
                <w:sz w:val="20"/>
                <w:szCs w:val="20"/>
                <w:lang w:eastAsia="fr-FR"/>
              </w:rPr>
              <w:t>GNT 0/25</w:t>
            </w:r>
            <w:r>
              <w:rPr>
                <w:b/>
                <w:bCs/>
                <w:color w:val="000000" w:themeColor="text1"/>
                <w:sz w:val="20"/>
                <w:szCs w:val="20"/>
                <w:lang w:eastAsia="fr-FR"/>
              </w:rPr>
              <w:t xml:space="preserve"> </w:t>
            </w:r>
            <w:r w:rsidRPr="004B44BA">
              <w:rPr>
                <w:color w:val="000000" w:themeColor="text1"/>
                <w:sz w:val="20"/>
                <w:szCs w:val="20"/>
                <w:lang w:eastAsia="fr-FR"/>
              </w:rPr>
              <w:t>deux fournisseurs</w:t>
            </w:r>
            <w:r>
              <w:rPr>
                <w:color w:val="000000" w:themeColor="text1"/>
                <w:sz w:val="20"/>
                <w:szCs w:val="20"/>
                <w:lang w:eastAsia="fr-FR"/>
              </w:rPr>
              <w:t>,</w:t>
            </w:r>
          </w:p>
          <w:p w14:paraId="2A13C225" w14:textId="77777777" w:rsidR="003B43B0" w:rsidRPr="00FC391C" w:rsidRDefault="003B43B0" w:rsidP="003B43B0">
            <w:pPr>
              <w:spacing w:line="360" w:lineRule="auto"/>
              <w:rPr>
                <w:b/>
                <w:bCs/>
                <w:color w:val="000000" w:themeColor="text1"/>
                <w:sz w:val="20"/>
                <w:szCs w:val="20"/>
                <w:lang w:eastAsia="fr-FR"/>
              </w:rPr>
            </w:pPr>
          </w:p>
          <w:p w14:paraId="530BCEF2" w14:textId="77777777" w:rsidR="003B43B0" w:rsidRDefault="003B43B0" w:rsidP="003B43B0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70EFB06" w14:textId="1AF8DD24" w:rsidR="003B43B0" w:rsidRPr="00107AE9" w:rsidRDefault="003B43B0" w:rsidP="003B43B0">
            <w:pPr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Prévu S</w:t>
            </w:r>
            <w:r w:rsidR="00885A6C">
              <w:rPr>
                <w:b/>
                <w:bCs/>
                <w:sz w:val="20"/>
                <w:szCs w:val="20"/>
                <w:lang w:eastAsia="fr-FR"/>
              </w:rPr>
              <w:t>9</w:t>
            </w:r>
            <w:r>
              <w:rPr>
                <w:b/>
                <w:bCs/>
                <w:sz w:val="20"/>
                <w:szCs w:val="20"/>
                <w:lang w:eastAsia="fr-FR"/>
              </w:rPr>
              <w:t xml:space="preserve"> </w:t>
            </w:r>
          </w:p>
          <w:p w14:paraId="64C0D83D" w14:textId="77777777" w:rsidR="003B43B0" w:rsidRDefault="003B43B0" w:rsidP="003B43B0">
            <w:pPr>
              <w:pStyle w:val="Paragraphedeliste"/>
              <w:numPr>
                <w:ilvl w:val="0"/>
                <w:numId w:val="3"/>
              </w:numPr>
              <w:rPr>
                <w:b/>
                <w:bCs/>
                <w:sz w:val="20"/>
                <w:szCs w:val="20"/>
                <w:lang w:eastAsia="fr-FR"/>
              </w:rPr>
            </w:pPr>
            <w:r w:rsidRPr="00897370">
              <w:rPr>
                <w:b/>
                <w:bCs/>
                <w:sz w:val="20"/>
                <w:szCs w:val="20"/>
                <w:lang w:eastAsia="fr-FR"/>
              </w:rPr>
              <w:t>Voie AMO</w:t>
            </w:r>
          </w:p>
          <w:p w14:paraId="55348BCD" w14:textId="77777777" w:rsidR="003B43B0" w:rsidRDefault="003B43B0" w:rsidP="00FC189A">
            <w:pPr>
              <w:pStyle w:val="Paragraphedeliste"/>
              <w:numPr>
                <w:ilvl w:val="0"/>
                <w:numId w:val="22"/>
              </w:numPr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 xml:space="preserve">Poursuite </w:t>
            </w:r>
            <w:r w:rsidRPr="00B009ED">
              <w:rPr>
                <w:sz w:val="20"/>
                <w:szCs w:val="20"/>
                <w:lang w:eastAsia="fr-FR"/>
              </w:rPr>
              <w:t xml:space="preserve">terrassements avec purge et </w:t>
            </w:r>
            <w:r>
              <w:rPr>
                <w:sz w:val="20"/>
                <w:szCs w:val="20"/>
                <w:lang w:eastAsia="fr-FR"/>
              </w:rPr>
              <w:t>mise en œuvre des matériaux sélectionné jusqu’à la PST,</w:t>
            </w:r>
          </w:p>
          <w:p w14:paraId="5BE42A09" w14:textId="5E799A22" w:rsidR="003B43B0" w:rsidRDefault="003B43B0" w:rsidP="00FC189A">
            <w:pPr>
              <w:pStyle w:val="Paragraphedeliste"/>
              <w:numPr>
                <w:ilvl w:val="0"/>
                <w:numId w:val="22"/>
              </w:numPr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 xml:space="preserve">Mise en </w:t>
            </w:r>
            <w:r w:rsidR="00284E3E">
              <w:rPr>
                <w:sz w:val="20"/>
                <w:szCs w:val="20"/>
                <w:lang w:eastAsia="fr-FR"/>
              </w:rPr>
              <w:t>œuvre</w:t>
            </w:r>
            <w:r>
              <w:rPr>
                <w:sz w:val="20"/>
                <w:szCs w:val="20"/>
                <w:lang w:eastAsia="fr-FR"/>
              </w:rPr>
              <w:t xml:space="preserve"> de la couche de fondation en latérites,</w:t>
            </w:r>
          </w:p>
          <w:p w14:paraId="5B2D910E" w14:textId="77777777" w:rsidR="003B43B0" w:rsidRPr="00B009ED" w:rsidRDefault="003B43B0" w:rsidP="00FC189A">
            <w:pPr>
              <w:pStyle w:val="Paragraphedeliste"/>
              <w:numPr>
                <w:ilvl w:val="0"/>
                <w:numId w:val="22"/>
              </w:numPr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Mise en œuvre de la couche de base en GNT 0/25</w:t>
            </w:r>
          </w:p>
          <w:p w14:paraId="7E22B49A" w14:textId="77777777" w:rsidR="003B43B0" w:rsidRDefault="003B43B0" w:rsidP="003B43B0">
            <w:pPr>
              <w:pStyle w:val="Paragraphedeliste"/>
              <w:ind w:left="1800"/>
              <w:rPr>
                <w:sz w:val="20"/>
                <w:szCs w:val="20"/>
                <w:lang w:eastAsia="fr-FR"/>
              </w:rPr>
            </w:pPr>
          </w:p>
          <w:p w14:paraId="14777514" w14:textId="77777777" w:rsidR="003B43B0" w:rsidRPr="00C17730" w:rsidRDefault="003B43B0" w:rsidP="003B43B0">
            <w:pPr>
              <w:numPr>
                <w:ilvl w:val="0"/>
                <w:numId w:val="3"/>
              </w:numPr>
              <w:rPr>
                <w:b/>
                <w:bCs/>
                <w:sz w:val="20"/>
                <w:szCs w:val="20"/>
                <w:lang w:eastAsia="fr-FR"/>
              </w:rPr>
            </w:pPr>
            <w:r w:rsidRPr="00C17730">
              <w:rPr>
                <w:b/>
                <w:bCs/>
                <w:sz w:val="20"/>
                <w:szCs w:val="20"/>
                <w:lang w:eastAsia="fr-FR"/>
              </w:rPr>
              <w:lastRenderedPageBreak/>
              <w:t xml:space="preserve">Voie de contournement </w:t>
            </w:r>
          </w:p>
          <w:p w14:paraId="45D340EE" w14:textId="77777777" w:rsidR="003B43B0" w:rsidRDefault="003B43B0" w:rsidP="00FC189A">
            <w:pPr>
              <w:numPr>
                <w:ilvl w:val="0"/>
                <w:numId w:val="16"/>
              </w:numPr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Poursuite m</w:t>
            </w:r>
            <w:r w:rsidRPr="00C17730">
              <w:rPr>
                <w:sz w:val="20"/>
                <w:szCs w:val="20"/>
                <w:lang w:eastAsia="fr-FR"/>
              </w:rPr>
              <w:t xml:space="preserve">ise en œuvre de perré maçonné </w:t>
            </w:r>
          </w:p>
          <w:p w14:paraId="546EBAEF" w14:textId="77777777" w:rsidR="003B43B0" w:rsidRDefault="003B43B0" w:rsidP="00FC189A">
            <w:pPr>
              <w:numPr>
                <w:ilvl w:val="0"/>
                <w:numId w:val="16"/>
              </w:numPr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Purge Profil 17</w:t>
            </w:r>
          </w:p>
          <w:p w14:paraId="37063FD0" w14:textId="77777777" w:rsidR="003B43B0" w:rsidRDefault="003B43B0" w:rsidP="00FC189A">
            <w:pPr>
              <w:numPr>
                <w:ilvl w:val="0"/>
                <w:numId w:val="16"/>
              </w:numPr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Terrassement Rond-Point provisoire</w:t>
            </w:r>
          </w:p>
          <w:p w14:paraId="05CAD200" w14:textId="77777777" w:rsidR="003B43B0" w:rsidRDefault="003B43B0" w:rsidP="00FC189A">
            <w:pPr>
              <w:numPr>
                <w:ilvl w:val="0"/>
                <w:numId w:val="16"/>
              </w:numPr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Poursuite mise en œuvre de borduresT4 et CS3</w:t>
            </w:r>
          </w:p>
          <w:p w14:paraId="50E70FC2" w14:textId="77777777" w:rsidR="003B43B0" w:rsidRDefault="003B43B0" w:rsidP="00FC189A">
            <w:pPr>
              <w:numPr>
                <w:ilvl w:val="0"/>
                <w:numId w:val="16"/>
              </w:numPr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Début coulage massifs pour blocs fleurs</w:t>
            </w:r>
          </w:p>
          <w:p w14:paraId="4B546370" w14:textId="77777777" w:rsidR="003B43B0" w:rsidRPr="00C17730" w:rsidRDefault="003B43B0" w:rsidP="003B43B0">
            <w:pPr>
              <w:ind w:left="1800"/>
              <w:rPr>
                <w:sz w:val="20"/>
                <w:szCs w:val="20"/>
                <w:lang w:eastAsia="fr-FR"/>
              </w:rPr>
            </w:pPr>
          </w:p>
          <w:p w14:paraId="7F7790FB" w14:textId="77777777" w:rsidR="003B43B0" w:rsidRDefault="003B43B0" w:rsidP="003B43B0">
            <w:pPr>
              <w:pStyle w:val="Paragraphedeliste"/>
              <w:numPr>
                <w:ilvl w:val="0"/>
                <w:numId w:val="3"/>
              </w:numPr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Voie Gustave</w:t>
            </w:r>
          </w:p>
          <w:p w14:paraId="2901F076" w14:textId="77777777" w:rsidR="003B43B0" w:rsidRPr="0094205E" w:rsidRDefault="003B43B0" w:rsidP="003B43B0">
            <w:pPr>
              <w:rPr>
                <w:sz w:val="20"/>
                <w:szCs w:val="20"/>
                <w:lang w:eastAsia="fr-FR"/>
              </w:rPr>
            </w:pPr>
          </w:p>
          <w:p w14:paraId="4A729B56" w14:textId="77777777" w:rsidR="003B43B0" w:rsidRPr="00B009ED" w:rsidRDefault="003B43B0" w:rsidP="00FC189A">
            <w:pPr>
              <w:pStyle w:val="Paragraphedeliste"/>
              <w:numPr>
                <w:ilvl w:val="0"/>
                <w:numId w:val="23"/>
              </w:numPr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 xml:space="preserve">Mise en œuvre de la couche de Base en GNT 0/25 du P 14 - P22 </w:t>
            </w:r>
          </w:p>
          <w:p w14:paraId="29BDFC20" w14:textId="77777777" w:rsidR="003B43B0" w:rsidRDefault="003B43B0" w:rsidP="00FC189A">
            <w:pPr>
              <w:pStyle w:val="Paragraphedeliste"/>
              <w:numPr>
                <w:ilvl w:val="0"/>
                <w:numId w:val="23"/>
              </w:numPr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Suite pose caniveaux coté mur de soutènement</w:t>
            </w:r>
          </w:p>
          <w:p w14:paraId="787E0ED8" w14:textId="77777777" w:rsidR="003B43B0" w:rsidRDefault="003B43B0" w:rsidP="00FC189A">
            <w:pPr>
              <w:pStyle w:val="Paragraphedeliste"/>
              <w:numPr>
                <w:ilvl w:val="0"/>
                <w:numId w:val="23"/>
              </w:numPr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Implantation de caniveaux et excavation de ces derniers avec réglage et coulage du BP y/c Pose de caniveaux coté Gustave Bongo</w:t>
            </w:r>
          </w:p>
          <w:p w14:paraId="170C6FA7" w14:textId="77777777" w:rsidR="003B43B0" w:rsidRDefault="003B43B0" w:rsidP="00FC189A">
            <w:pPr>
              <w:pStyle w:val="Paragraphedeliste"/>
              <w:numPr>
                <w:ilvl w:val="0"/>
                <w:numId w:val="23"/>
              </w:numPr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Implantation des bordures avec début de pose</w:t>
            </w:r>
          </w:p>
          <w:p w14:paraId="532424D2" w14:textId="77777777" w:rsidR="003B43B0" w:rsidRDefault="003B43B0" w:rsidP="00FC189A">
            <w:pPr>
              <w:pStyle w:val="Paragraphedeliste"/>
              <w:numPr>
                <w:ilvl w:val="0"/>
                <w:numId w:val="23"/>
              </w:numPr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Réalisation d’ouverture sur voile de l’OH,</w:t>
            </w:r>
          </w:p>
          <w:p w14:paraId="2CA56D3F" w14:textId="77777777" w:rsidR="003B43B0" w:rsidRPr="005076E8" w:rsidRDefault="003B43B0" w:rsidP="00FC189A">
            <w:pPr>
              <w:pStyle w:val="Paragraphedeliste"/>
              <w:numPr>
                <w:ilvl w:val="0"/>
                <w:numId w:val="23"/>
              </w:numPr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Réalisation de poteaux sur paroi continuité OH après mise à nu des aciers pour recouvrement et continuité poteaux futurs tous les 3, 00 ml,</w:t>
            </w:r>
          </w:p>
          <w:p w14:paraId="615CE55F" w14:textId="77777777" w:rsidR="003B43B0" w:rsidRDefault="003B43B0" w:rsidP="00FC189A">
            <w:pPr>
              <w:pStyle w:val="Paragraphedeliste"/>
              <w:numPr>
                <w:ilvl w:val="0"/>
                <w:numId w:val="23"/>
              </w:numPr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Déplacement de réseaux existant sur emprise des travaux,</w:t>
            </w:r>
          </w:p>
          <w:p w14:paraId="43D86566" w14:textId="77777777" w:rsidR="003B43B0" w:rsidRPr="00B009ED" w:rsidRDefault="003B43B0" w:rsidP="003B43B0">
            <w:pPr>
              <w:pStyle w:val="Paragraphedeliste"/>
              <w:ind w:left="1800"/>
              <w:rPr>
                <w:sz w:val="20"/>
                <w:szCs w:val="20"/>
                <w:lang w:eastAsia="fr-FR"/>
              </w:rPr>
            </w:pPr>
          </w:p>
          <w:p w14:paraId="5FB6C582" w14:textId="77777777" w:rsidR="003B43B0" w:rsidRDefault="003B43B0" w:rsidP="003B43B0">
            <w:pPr>
              <w:pStyle w:val="Paragraphedeliste"/>
              <w:numPr>
                <w:ilvl w:val="0"/>
                <w:numId w:val="3"/>
              </w:numPr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 xml:space="preserve">Sortie </w:t>
            </w:r>
            <w:proofErr w:type="spellStart"/>
            <w:r>
              <w:rPr>
                <w:b/>
                <w:bCs/>
                <w:sz w:val="20"/>
                <w:szCs w:val="20"/>
                <w:lang w:eastAsia="fr-FR"/>
              </w:rPr>
              <w:t>Mayena</w:t>
            </w:r>
            <w:proofErr w:type="spellEnd"/>
          </w:p>
          <w:p w14:paraId="01C3E2B3" w14:textId="77777777" w:rsidR="003B43B0" w:rsidRDefault="003B43B0" w:rsidP="00FC189A">
            <w:pPr>
              <w:pStyle w:val="Paragraphedeliste"/>
              <w:numPr>
                <w:ilvl w:val="0"/>
                <w:numId w:val="24"/>
              </w:numPr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 xml:space="preserve">Suite et fin coulage des massifs </w:t>
            </w:r>
          </w:p>
          <w:p w14:paraId="52DC91AB" w14:textId="77777777" w:rsidR="003B43B0" w:rsidRPr="00FE1AD0" w:rsidRDefault="003B43B0" w:rsidP="00FC189A">
            <w:pPr>
              <w:pStyle w:val="Paragraphedeliste"/>
              <w:numPr>
                <w:ilvl w:val="0"/>
                <w:numId w:val="24"/>
              </w:numPr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Suite terrassement pour drains de la plateforme</w:t>
            </w:r>
          </w:p>
          <w:p w14:paraId="72CD2024" w14:textId="77777777" w:rsidR="003B43B0" w:rsidRPr="006D5051" w:rsidRDefault="003B43B0" w:rsidP="00FC189A">
            <w:pPr>
              <w:pStyle w:val="Paragraphedeliste"/>
              <w:numPr>
                <w:ilvl w:val="0"/>
                <w:numId w:val="24"/>
              </w:numPr>
              <w:rPr>
                <w:b/>
                <w:bCs/>
                <w:sz w:val="20"/>
                <w:szCs w:val="20"/>
                <w:lang w:eastAsia="fr-FR"/>
              </w:rPr>
            </w:pPr>
            <w:r w:rsidRPr="00FE1AD0">
              <w:rPr>
                <w:sz w:val="20"/>
                <w:szCs w:val="20"/>
                <w:lang w:eastAsia="fr-FR"/>
              </w:rPr>
              <w:t>Dossier ou plan d'exécution de la voie</w:t>
            </w:r>
          </w:p>
          <w:p w14:paraId="4256FFD0" w14:textId="77777777" w:rsidR="003B43B0" w:rsidRPr="00044701" w:rsidRDefault="003B43B0" w:rsidP="003B43B0">
            <w:pPr>
              <w:pStyle w:val="Paragraphedeliste"/>
              <w:ind w:left="1800"/>
              <w:rPr>
                <w:b/>
                <w:bCs/>
                <w:sz w:val="20"/>
                <w:szCs w:val="20"/>
                <w:lang w:eastAsia="fr-FR"/>
              </w:rPr>
            </w:pPr>
          </w:p>
          <w:p w14:paraId="1EA0966C" w14:textId="77777777" w:rsidR="003B43B0" w:rsidRDefault="003B43B0" w:rsidP="003B43B0">
            <w:pPr>
              <w:pStyle w:val="Paragraphedeliste"/>
              <w:numPr>
                <w:ilvl w:val="0"/>
                <w:numId w:val="3"/>
              </w:numPr>
              <w:rPr>
                <w:b/>
                <w:bCs/>
                <w:sz w:val="20"/>
                <w:szCs w:val="20"/>
                <w:lang w:eastAsia="fr-FR"/>
              </w:rPr>
            </w:pPr>
            <w:proofErr w:type="spellStart"/>
            <w:r w:rsidRPr="006F0B08">
              <w:rPr>
                <w:b/>
                <w:bCs/>
                <w:sz w:val="20"/>
                <w:szCs w:val="20"/>
                <w:lang w:eastAsia="fr-FR"/>
              </w:rPr>
              <w:t>Saoti</w:t>
            </w:r>
            <w:proofErr w:type="spellEnd"/>
          </w:p>
          <w:p w14:paraId="11B76822" w14:textId="77777777" w:rsidR="003B43B0" w:rsidRPr="00044701" w:rsidRDefault="003B43B0" w:rsidP="00FC189A">
            <w:pPr>
              <w:pStyle w:val="Paragraphedeliste"/>
              <w:numPr>
                <w:ilvl w:val="0"/>
                <w:numId w:val="25"/>
              </w:numPr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Purge et mise en œuvre des remblais reconstitution de la plateforme support de terrassement</w:t>
            </w:r>
          </w:p>
          <w:p w14:paraId="44228AFC" w14:textId="77777777" w:rsidR="003B43B0" w:rsidRPr="00C17730" w:rsidRDefault="003B43B0" w:rsidP="003B43B0">
            <w:pPr>
              <w:pStyle w:val="Paragraphedeliste"/>
              <w:ind w:left="1800"/>
              <w:rPr>
                <w:sz w:val="20"/>
                <w:szCs w:val="20"/>
                <w:lang w:eastAsia="fr-FR"/>
              </w:rPr>
            </w:pPr>
          </w:p>
          <w:p w14:paraId="7C3ACCF2" w14:textId="77777777" w:rsidR="003B43B0" w:rsidRDefault="003B43B0" w:rsidP="003B43B0">
            <w:pPr>
              <w:pStyle w:val="Paragraphedeliste"/>
              <w:numPr>
                <w:ilvl w:val="0"/>
                <w:numId w:val="3"/>
              </w:numPr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 xml:space="preserve">Sortie </w:t>
            </w:r>
            <w:proofErr w:type="spellStart"/>
            <w:r>
              <w:rPr>
                <w:b/>
                <w:bCs/>
                <w:sz w:val="20"/>
                <w:szCs w:val="20"/>
                <w:lang w:eastAsia="fr-FR"/>
              </w:rPr>
              <w:t>Kalikak</w:t>
            </w:r>
            <w:proofErr w:type="spellEnd"/>
          </w:p>
          <w:p w14:paraId="76D5533A" w14:textId="77777777" w:rsidR="003B43B0" w:rsidRPr="00C17730" w:rsidRDefault="003B43B0" w:rsidP="00FC189A">
            <w:pPr>
              <w:pStyle w:val="Paragraphedeliste"/>
              <w:numPr>
                <w:ilvl w:val="0"/>
                <w:numId w:val="26"/>
              </w:numPr>
              <w:rPr>
                <w:sz w:val="20"/>
                <w:szCs w:val="20"/>
                <w:lang w:eastAsia="fr-FR"/>
              </w:rPr>
            </w:pPr>
            <w:r w:rsidRPr="00C17730">
              <w:rPr>
                <w:sz w:val="20"/>
                <w:szCs w:val="20"/>
                <w:lang w:eastAsia="fr-FR"/>
              </w:rPr>
              <w:t xml:space="preserve">Terrassement de la partie à riper </w:t>
            </w:r>
          </w:p>
          <w:p w14:paraId="70E6C6E3" w14:textId="77777777" w:rsidR="003B43B0" w:rsidRDefault="003B43B0" w:rsidP="00FC189A">
            <w:pPr>
              <w:pStyle w:val="Paragraphedeliste"/>
              <w:numPr>
                <w:ilvl w:val="0"/>
                <w:numId w:val="26"/>
              </w:numPr>
              <w:rPr>
                <w:sz w:val="20"/>
                <w:szCs w:val="20"/>
                <w:lang w:eastAsia="fr-FR"/>
              </w:rPr>
            </w:pPr>
            <w:r w:rsidRPr="00C17730">
              <w:rPr>
                <w:sz w:val="20"/>
                <w:szCs w:val="20"/>
                <w:lang w:eastAsia="fr-FR"/>
              </w:rPr>
              <w:t>Purge et reconstitution de la plateforme support de terrassement</w:t>
            </w:r>
          </w:p>
          <w:p w14:paraId="6068E52E" w14:textId="77777777" w:rsidR="003B43B0" w:rsidRDefault="003B43B0" w:rsidP="00FC189A">
            <w:pPr>
              <w:pStyle w:val="Paragraphedeliste"/>
              <w:numPr>
                <w:ilvl w:val="0"/>
                <w:numId w:val="26"/>
              </w:numPr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Implantation du caniveau,</w:t>
            </w:r>
          </w:p>
          <w:p w14:paraId="332CF326" w14:textId="77777777" w:rsidR="003B43B0" w:rsidRPr="00C17730" w:rsidRDefault="003B43B0" w:rsidP="00FC189A">
            <w:pPr>
              <w:pStyle w:val="Paragraphedeliste"/>
              <w:numPr>
                <w:ilvl w:val="0"/>
                <w:numId w:val="26"/>
              </w:numPr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Réglage de la PST et mise en œuvre de la couche de fondation et base</w:t>
            </w:r>
          </w:p>
          <w:p w14:paraId="5E78BFAF" w14:textId="77777777" w:rsidR="003B43B0" w:rsidRPr="00456401" w:rsidRDefault="003B43B0" w:rsidP="003B43B0">
            <w:pPr>
              <w:pStyle w:val="Paragraphedeliste"/>
              <w:ind w:left="1800"/>
              <w:rPr>
                <w:sz w:val="20"/>
                <w:szCs w:val="20"/>
                <w:lang w:eastAsia="fr-FR"/>
              </w:rPr>
            </w:pPr>
          </w:p>
          <w:p w14:paraId="595E9655" w14:textId="77777777" w:rsidR="003B43B0" w:rsidRPr="00281C1F" w:rsidRDefault="003B43B0" w:rsidP="003B43B0">
            <w:pPr>
              <w:pStyle w:val="Paragraphedeliste"/>
              <w:numPr>
                <w:ilvl w:val="0"/>
                <w:numId w:val="3"/>
              </w:numPr>
              <w:rPr>
                <w:b/>
                <w:bCs/>
                <w:sz w:val="20"/>
                <w:szCs w:val="20"/>
                <w:lang w:eastAsia="fr-FR"/>
              </w:rPr>
            </w:pPr>
            <w:r w:rsidRPr="00281C1F">
              <w:rPr>
                <w:b/>
                <w:bCs/>
                <w:sz w:val="20"/>
                <w:szCs w:val="20"/>
                <w:lang w:eastAsia="fr-FR"/>
              </w:rPr>
              <w:t>Aménagement Bord de Mer</w:t>
            </w:r>
          </w:p>
          <w:p w14:paraId="1CBA1B17" w14:textId="77777777" w:rsidR="003B43B0" w:rsidRDefault="003B43B0" w:rsidP="00FC189A">
            <w:pPr>
              <w:pStyle w:val="Paragraphedeliste"/>
              <w:numPr>
                <w:ilvl w:val="0"/>
                <w:numId w:val="28"/>
              </w:numPr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Validation de la polygonale</w:t>
            </w:r>
          </w:p>
          <w:p w14:paraId="2AADFD86" w14:textId="77777777" w:rsidR="003B43B0" w:rsidRDefault="003B43B0" w:rsidP="00FC189A">
            <w:pPr>
              <w:pStyle w:val="Paragraphedeliste"/>
              <w:numPr>
                <w:ilvl w:val="0"/>
                <w:numId w:val="28"/>
              </w:numPr>
              <w:rPr>
                <w:sz w:val="20"/>
                <w:szCs w:val="20"/>
                <w:lang w:eastAsia="fr-FR"/>
              </w:rPr>
            </w:pPr>
            <w:r w:rsidRPr="006D5051">
              <w:rPr>
                <w:sz w:val="20"/>
                <w:szCs w:val="20"/>
                <w:lang w:eastAsia="fr-FR"/>
              </w:rPr>
              <w:t>Implantation de l’emprise des travaux</w:t>
            </w:r>
          </w:p>
          <w:p w14:paraId="6FE3D20C" w14:textId="77777777" w:rsidR="003B43B0" w:rsidRPr="006D5051" w:rsidRDefault="003B43B0" w:rsidP="00FC189A">
            <w:pPr>
              <w:pStyle w:val="Paragraphedeliste"/>
              <w:numPr>
                <w:ilvl w:val="0"/>
                <w:numId w:val="28"/>
              </w:numPr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Réalisation de clôture chantier</w:t>
            </w:r>
          </w:p>
          <w:p w14:paraId="3E5B42E3" w14:textId="11FE046F" w:rsidR="003B43B0" w:rsidRPr="00DB02A3" w:rsidRDefault="003B43B0" w:rsidP="003B43B0">
            <w:pPr>
              <w:pStyle w:val="Paragraphedeliste"/>
              <w:ind w:left="1440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Poursuite terrassement y/c réalisation de la plateforme et mise en œuvre des blocs pour stabilisation du talus.</w:t>
            </w:r>
          </w:p>
        </w:tc>
      </w:tr>
      <w:tr w:rsidR="00006483" w:rsidRPr="00AA2BBC" w14:paraId="700D4A89" w14:textId="77777777" w:rsidTr="00041926">
        <w:trPr>
          <w:trHeight w:val="124"/>
        </w:trPr>
        <w:tc>
          <w:tcPr>
            <w:tcW w:w="1076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1A134365" w14:textId="77777777" w:rsidR="00006483" w:rsidRPr="00973152" w:rsidRDefault="00006483" w:rsidP="00006483">
            <w:pPr>
              <w:rPr>
                <w:b/>
                <w:bCs/>
                <w:sz w:val="20"/>
                <w:szCs w:val="20"/>
                <w:lang w:eastAsia="fr-FR"/>
              </w:rPr>
            </w:pPr>
          </w:p>
        </w:tc>
      </w:tr>
    </w:tbl>
    <w:p w14:paraId="7F89E186" w14:textId="102C015F" w:rsidR="0067501C" w:rsidRDefault="00044701" w:rsidP="00805466">
      <w:pPr>
        <w:pStyle w:val="Pieddepage"/>
        <w:tabs>
          <w:tab w:val="clear" w:pos="4320"/>
          <w:tab w:val="clear" w:pos="8640"/>
        </w:tabs>
        <w:rPr>
          <w:b/>
          <w:u w:val="single"/>
        </w:rPr>
      </w:pPr>
      <w:r>
        <w:rPr>
          <w:b/>
          <w:u w:val="single"/>
        </w:rPr>
        <w:t xml:space="preserve">   </w:t>
      </w:r>
    </w:p>
    <w:tbl>
      <w:tblPr>
        <w:tblStyle w:val="Grilledutableau"/>
        <w:tblW w:w="10768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843"/>
        <w:gridCol w:w="1985"/>
        <w:gridCol w:w="44"/>
        <w:gridCol w:w="2082"/>
        <w:gridCol w:w="2410"/>
        <w:gridCol w:w="2404"/>
      </w:tblGrid>
      <w:tr w:rsidR="0067501C" w:rsidRPr="00BB5894" w14:paraId="269A56FB" w14:textId="77777777" w:rsidTr="00041926">
        <w:trPr>
          <w:trHeight w:val="340"/>
        </w:trPr>
        <w:tc>
          <w:tcPr>
            <w:tcW w:w="10768" w:type="dxa"/>
            <w:gridSpan w:val="6"/>
            <w:noWrap/>
            <w:hideMark/>
          </w:tcPr>
          <w:p w14:paraId="61DE4217" w14:textId="77777777" w:rsidR="0067501C" w:rsidRPr="00BB5894" w:rsidRDefault="0067501C" w:rsidP="000366A5">
            <w:pPr>
              <w:jc w:val="center"/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eastAsia="fr-FR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color w:val="000000"/>
                <w:sz w:val="22"/>
                <w:szCs w:val="22"/>
                <w:lang w:eastAsia="fr-FR"/>
              </w:rPr>
              <w:t>AFFAIRES</w:t>
            </w:r>
          </w:p>
        </w:tc>
      </w:tr>
      <w:tr w:rsidR="00A3794F" w:rsidRPr="00AA2BBC" w14:paraId="61B33BA3" w14:textId="77777777" w:rsidTr="00041926">
        <w:trPr>
          <w:trHeight w:val="124"/>
        </w:trPr>
        <w:tc>
          <w:tcPr>
            <w:tcW w:w="10768" w:type="dxa"/>
            <w:gridSpan w:val="6"/>
            <w:tcBorders>
              <w:bottom w:val="single" w:sz="4" w:space="0" w:color="auto"/>
            </w:tcBorders>
            <w:shd w:val="clear" w:color="auto" w:fill="92CDDC" w:themeFill="accent5" w:themeFillTint="99"/>
            <w:noWrap/>
          </w:tcPr>
          <w:p w14:paraId="0A07A0DF" w14:textId="34DD7418" w:rsidR="00A3794F" w:rsidRPr="001F5370" w:rsidRDefault="00A3794F" w:rsidP="00A3794F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A3794F">
              <w:rPr>
                <w:b/>
                <w:bCs/>
                <w:color w:val="C00000"/>
              </w:rPr>
              <w:t xml:space="preserve">Chef de projet : Projets </w:t>
            </w:r>
            <w:r w:rsidRPr="00A3794F">
              <w:rPr>
                <w:b/>
                <w:bCs/>
                <w:color w:val="C00000"/>
                <w:lang w:eastAsia="fr-FR"/>
              </w:rPr>
              <w:t>Ulrich Landry IBOUANA</w:t>
            </w:r>
          </w:p>
        </w:tc>
      </w:tr>
      <w:tr w:rsidR="00A3794F" w:rsidRPr="00AA2BBC" w14:paraId="27323457" w14:textId="77777777" w:rsidTr="00041926">
        <w:trPr>
          <w:trHeight w:val="124"/>
        </w:trPr>
        <w:tc>
          <w:tcPr>
            <w:tcW w:w="10768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12822E2D" w14:textId="5223F771" w:rsidR="00A3794F" w:rsidRPr="00CA1A50" w:rsidRDefault="00A3794F">
            <w:pPr>
              <w:pStyle w:val="Paragraphedeliste"/>
              <w:numPr>
                <w:ilvl w:val="0"/>
                <w:numId w:val="9"/>
              </w:numPr>
              <w:rPr>
                <w:b/>
                <w:bCs/>
                <w:color w:val="002060"/>
                <w:sz w:val="20"/>
                <w:szCs w:val="20"/>
                <w:lang w:eastAsia="fr-FR"/>
              </w:rPr>
            </w:pPr>
            <w:r w:rsidRPr="00CA1A50">
              <w:rPr>
                <w:b/>
                <w:bCs/>
                <w:color w:val="002060"/>
                <w:sz w:val="20"/>
                <w:szCs w:val="20"/>
              </w:rPr>
              <w:t xml:space="preserve">Marché </w:t>
            </w:r>
            <w:r w:rsidR="00DB32D0">
              <w:rPr>
                <w:b/>
                <w:bCs/>
                <w:color w:val="002060"/>
                <w:sz w:val="20"/>
                <w:szCs w:val="20"/>
              </w:rPr>
              <w:t>N°</w:t>
            </w:r>
            <w:r w:rsidR="00DB32D0" w:rsidRPr="00DB32D0">
              <w:rPr>
                <w:b/>
                <w:bCs/>
                <w:color w:val="002060"/>
                <w:sz w:val="20"/>
                <w:szCs w:val="20"/>
              </w:rPr>
              <w:t>001/MTPC/CAB-M/UCET-BVGG-AVAL/2026</w:t>
            </w:r>
            <w:r w:rsidRPr="00CA1A50">
              <w:rPr>
                <w:b/>
                <w:bCs/>
                <w:color w:val="002060"/>
                <w:sz w:val="20"/>
                <w:szCs w:val="20"/>
              </w:rPr>
              <w:t>_</w:t>
            </w:r>
            <w:r w:rsidRPr="00CA1A50">
              <w:rPr>
                <w:b/>
                <w:bCs/>
                <w:color w:val="002060"/>
              </w:rPr>
              <w:t xml:space="preserve"> </w:t>
            </w:r>
            <w:r w:rsidRPr="00CA1A50">
              <w:rPr>
                <w:b/>
                <w:bCs/>
                <w:color w:val="002060"/>
                <w:sz w:val="20"/>
                <w:szCs w:val="20"/>
              </w:rPr>
              <w:t>Aménagement du Bassin Versant de Gué-Gué Aval/Section Prix-Import Bas Gué-Gué-Pont Exutoire Gué-Gué</w:t>
            </w:r>
          </w:p>
        </w:tc>
      </w:tr>
      <w:tr w:rsidR="00A3794F" w:rsidRPr="00AA2BBC" w14:paraId="37115CE0" w14:textId="77777777" w:rsidTr="00041926">
        <w:trPr>
          <w:trHeight w:val="124"/>
        </w:trPr>
        <w:tc>
          <w:tcPr>
            <w:tcW w:w="1076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6B66B652" w14:textId="77777777" w:rsidR="00A3794F" w:rsidRDefault="00A3794F" w:rsidP="00A3794F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</w:p>
          <w:p w14:paraId="4C0EA5BA" w14:textId="2EBB883F" w:rsidR="00A3794F" w:rsidRDefault="00A3794F" w:rsidP="00A3794F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Montant Marché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  <w:r w:rsidRPr="0087533D">
              <w:rPr>
                <w:sz w:val="20"/>
                <w:szCs w:val="20"/>
                <w:lang w:eastAsia="fr-FR"/>
              </w:rPr>
              <w:t>16</w:t>
            </w:r>
            <w:r>
              <w:rPr>
                <w:sz w:val="20"/>
                <w:szCs w:val="20"/>
                <w:lang w:eastAsia="fr-FR"/>
              </w:rPr>
              <w:t>.</w:t>
            </w:r>
            <w:r w:rsidRPr="0087533D">
              <w:rPr>
                <w:sz w:val="20"/>
                <w:szCs w:val="20"/>
                <w:lang w:eastAsia="fr-FR"/>
              </w:rPr>
              <w:t>064</w:t>
            </w:r>
            <w:r>
              <w:rPr>
                <w:sz w:val="20"/>
                <w:szCs w:val="20"/>
                <w:lang w:eastAsia="fr-FR"/>
              </w:rPr>
              <w:t>.</w:t>
            </w:r>
            <w:r w:rsidRPr="0087533D">
              <w:rPr>
                <w:sz w:val="20"/>
                <w:szCs w:val="20"/>
                <w:lang w:eastAsia="fr-FR"/>
              </w:rPr>
              <w:t>386</w:t>
            </w:r>
            <w:r>
              <w:rPr>
                <w:sz w:val="20"/>
                <w:szCs w:val="20"/>
                <w:lang w:eastAsia="fr-FR"/>
              </w:rPr>
              <w:t>.</w:t>
            </w:r>
            <w:r w:rsidRPr="0087533D">
              <w:rPr>
                <w:sz w:val="20"/>
                <w:szCs w:val="20"/>
                <w:lang w:eastAsia="fr-FR"/>
              </w:rPr>
              <w:t xml:space="preserve">555 </w:t>
            </w:r>
            <w:r>
              <w:rPr>
                <w:sz w:val="20"/>
                <w:szCs w:val="20"/>
                <w:lang w:eastAsia="fr-FR"/>
              </w:rPr>
              <w:t>XAF HT</w:t>
            </w:r>
          </w:p>
          <w:p w14:paraId="26F62C96" w14:textId="0AB27442" w:rsidR="00A3794F" w:rsidRDefault="00A3794F" w:rsidP="00A3794F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Délai :</w:t>
            </w:r>
            <w:r>
              <w:rPr>
                <w:sz w:val="20"/>
                <w:szCs w:val="20"/>
                <w:lang w:eastAsia="fr-FR"/>
              </w:rPr>
              <w:t xml:space="preserve"> 24 mois</w:t>
            </w:r>
          </w:p>
          <w:p w14:paraId="4D193595" w14:textId="77777777" w:rsidR="00A3794F" w:rsidRPr="001F5370" w:rsidRDefault="00A3794F" w:rsidP="00A3794F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 xml:space="preserve">Date début : </w:t>
            </w:r>
          </w:p>
          <w:p w14:paraId="5B296CB8" w14:textId="77777777" w:rsidR="00A3794F" w:rsidRDefault="00A3794F" w:rsidP="00A3794F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Date de fin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</w:p>
          <w:p w14:paraId="5F3CB5A5" w14:textId="77777777" w:rsidR="00A3794F" w:rsidRPr="00AA2BBC" w:rsidRDefault="00A3794F" w:rsidP="00A3794F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</w:p>
        </w:tc>
      </w:tr>
      <w:tr w:rsidR="00A3794F" w:rsidRPr="00AA2BBC" w14:paraId="7A0FE074" w14:textId="77777777" w:rsidTr="00041926">
        <w:trPr>
          <w:trHeight w:val="124"/>
        </w:trPr>
        <w:tc>
          <w:tcPr>
            <w:tcW w:w="1843" w:type="dxa"/>
            <w:tcBorders>
              <w:top w:val="single" w:sz="4" w:space="0" w:color="auto"/>
            </w:tcBorders>
            <w:shd w:val="clear" w:color="auto" w:fill="F2F2F2" w:themeFill="background1" w:themeFillShade="F2"/>
            <w:noWrap/>
          </w:tcPr>
          <w:p w14:paraId="3024C05D" w14:textId="77777777" w:rsidR="00A3794F" w:rsidRPr="00C113B2" w:rsidRDefault="00A3794F" w:rsidP="00A3794F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Mois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0CF4721A" w14:textId="77777777" w:rsidR="00A3794F" w:rsidRPr="00C113B2" w:rsidRDefault="00A3794F" w:rsidP="00A3794F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prévisionnel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18C9F968" w14:textId="77777777" w:rsidR="00A3794F" w:rsidRPr="00C113B2" w:rsidRDefault="00A3794F" w:rsidP="00A3794F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réalisé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1771D9D5" w14:textId="77777777" w:rsidR="00A3794F" w:rsidRPr="00C113B2" w:rsidRDefault="00A3794F" w:rsidP="00A3794F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Ecart</w:t>
            </w:r>
          </w:p>
        </w:tc>
        <w:tc>
          <w:tcPr>
            <w:tcW w:w="2404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05BE8C0F" w14:textId="77777777" w:rsidR="00A3794F" w:rsidRPr="00C113B2" w:rsidRDefault="00A3794F" w:rsidP="00A3794F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Avancement cumulé%</w:t>
            </w:r>
          </w:p>
        </w:tc>
      </w:tr>
      <w:tr w:rsidR="00A3794F" w:rsidRPr="00AA2BBC" w14:paraId="3D17E050" w14:textId="77777777" w:rsidTr="0004192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367375CD" w14:textId="77777777" w:rsidR="00A3794F" w:rsidRPr="00AA2BBC" w:rsidRDefault="00A3794F" w:rsidP="00A3794F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Janv-2026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067AFCD6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37425C88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07E4AF7E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6B2D1F55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A3794F" w:rsidRPr="00AA2BBC" w14:paraId="582D1BB6" w14:textId="77777777" w:rsidTr="0004192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58052E35" w14:textId="77777777" w:rsidR="00A3794F" w:rsidRPr="00AA2BBC" w:rsidRDefault="00A3794F" w:rsidP="00A3794F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Fév-2026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59CA9C97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4CE637ED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36FC6E98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0D2B7B7D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A3794F" w:rsidRPr="00AA2BBC" w14:paraId="6A189F02" w14:textId="77777777" w:rsidTr="0004192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558D02E3" w14:textId="77777777" w:rsidR="00A3794F" w:rsidRPr="00AA2BBC" w:rsidRDefault="00A3794F" w:rsidP="00A3794F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Mars-2026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1DB49C47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34DC1328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79D7A451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60C7BFDE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A3794F" w:rsidRPr="00AA2BBC" w14:paraId="004D79F2" w14:textId="77777777" w:rsidTr="00041926">
        <w:trPr>
          <w:trHeight w:val="124"/>
        </w:trPr>
        <w:tc>
          <w:tcPr>
            <w:tcW w:w="10768" w:type="dxa"/>
            <w:gridSpan w:val="6"/>
            <w:shd w:val="clear" w:color="auto" w:fill="FFFFFF" w:themeFill="background1"/>
            <w:noWrap/>
          </w:tcPr>
          <w:p w14:paraId="4D98F721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A3794F" w:rsidRPr="00AA2BBC" w14:paraId="741AC822" w14:textId="77777777" w:rsidTr="00041926">
        <w:trPr>
          <w:trHeight w:val="124"/>
        </w:trPr>
        <w:tc>
          <w:tcPr>
            <w:tcW w:w="10768" w:type="dxa"/>
            <w:gridSpan w:val="6"/>
            <w:shd w:val="clear" w:color="auto" w:fill="F2F2F2" w:themeFill="background1" w:themeFillShade="F2"/>
            <w:noWrap/>
          </w:tcPr>
          <w:p w14:paraId="374BDAEF" w14:textId="77777777" w:rsidR="00A3794F" w:rsidRPr="00F13D3B" w:rsidRDefault="00A3794F" w:rsidP="00A3794F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Etat d’avancement des Etudes :</w:t>
            </w:r>
          </w:p>
        </w:tc>
      </w:tr>
      <w:tr w:rsidR="00A3794F" w:rsidRPr="00AA2BBC" w14:paraId="350100DF" w14:textId="77777777" w:rsidTr="0004192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427CA940" w14:textId="77777777" w:rsidR="00A3794F" w:rsidRPr="00AA2BBC" w:rsidRDefault="00A3794F" w:rsidP="00A3794F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shd w:val="clear" w:color="auto" w:fill="F2F2F2" w:themeFill="background1" w:themeFillShade="F2"/>
          </w:tcPr>
          <w:p w14:paraId="4375E17A" w14:textId="77777777" w:rsidR="00A3794F" w:rsidRPr="00F13D3B" w:rsidRDefault="00A3794F" w:rsidP="00A3794F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Avancement %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1C57EE5F" w14:textId="77777777" w:rsidR="00A3794F" w:rsidRPr="00F13D3B" w:rsidRDefault="00A3794F" w:rsidP="00A3794F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Dépôt à l’administration</w:t>
            </w:r>
          </w:p>
        </w:tc>
        <w:tc>
          <w:tcPr>
            <w:tcW w:w="2404" w:type="dxa"/>
            <w:shd w:val="clear" w:color="auto" w:fill="F2F2F2" w:themeFill="background1" w:themeFillShade="F2"/>
          </w:tcPr>
          <w:p w14:paraId="74607F4F" w14:textId="77777777" w:rsidR="00A3794F" w:rsidRPr="00F13D3B" w:rsidRDefault="00A3794F" w:rsidP="00A3794F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Etat de validation par l’administration</w:t>
            </w:r>
          </w:p>
        </w:tc>
      </w:tr>
      <w:tr w:rsidR="00A3794F" w:rsidRPr="00AA2BBC" w14:paraId="7963BA74" w14:textId="77777777" w:rsidTr="0004192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028B3891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APS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3205C614" w14:textId="77777777" w:rsidR="00A3794F" w:rsidRPr="00AA2BBC" w:rsidRDefault="00A3794F" w:rsidP="00A3794F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228CB7F9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0B7A999C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A3794F" w:rsidRPr="00AA2BBC" w14:paraId="67B09D12" w14:textId="77777777" w:rsidTr="0004192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01F4EA9B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APD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2BD8F688" w14:textId="77777777" w:rsidR="00A3794F" w:rsidRPr="00AA2BBC" w:rsidRDefault="00A3794F" w:rsidP="00A3794F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3D76780E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04E887DB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A3794F" w:rsidRPr="00AA2BBC" w14:paraId="587DCCF2" w14:textId="77777777" w:rsidTr="0004192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7D86A46F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EXE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315F41EB" w14:textId="77777777" w:rsidR="00A3794F" w:rsidRPr="00AA2BBC" w:rsidRDefault="00A3794F" w:rsidP="00A3794F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2E709722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3062C71F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A3794F" w:rsidRPr="00AA2BBC" w14:paraId="4F5B7F69" w14:textId="77777777" w:rsidTr="0004192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6D2C5433" w14:textId="77777777" w:rsidR="00A3794F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Géotechnique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58A72522" w14:textId="77777777" w:rsidR="00A3794F" w:rsidRPr="00AA2BBC" w:rsidRDefault="00A3794F" w:rsidP="00A3794F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1F4865E4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37799BD1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A3794F" w:rsidRPr="00AA2BBC" w14:paraId="4130C0A8" w14:textId="77777777" w:rsidTr="0004192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0433BADC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Hydrologique/hydraulique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4F9449FC" w14:textId="77777777" w:rsidR="00A3794F" w:rsidRPr="00AA2BBC" w:rsidRDefault="00A3794F" w:rsidP="00A3794F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06E72E01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6DDC8D97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A3794F" w:rsidRPr="00AA2BBC" w14:paraId="3D803F9C" w14:textId="77777777" w:rsidTr="00041926">
        <w:trPr>
          <w:trHeight w:val="124"/>
        </w:trPr>
        <w:tc>
          <w:tcPr>
            <w:tcW w:w="3872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  <w:noWrap/>
          </w:tcPr>
          <w:p w14:paraId="065BCEF7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EIES / Notice EIES</w:t>
            </w:r>
          </w:p>
        </w:tc>
        <w:tc>
          <w:tcPr>
            <w:tcW w:w="2082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0B1F9CB8" w14:textId="77777777" w:rsidR="00A3794F" w:rsidRPr="00AA2BBC" w:rsidRDefault="00A3794F" w:rsidP="00A3794F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56CC0127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6B552BDA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A3794F" w:rsidRPr="00AA2BBC" w14:paraId="24BFC636" w14:textId="77777777" w:rsidTr="00041926">
        <w:trPr>
          <w:trHeight w:val="124"/>
        </w:trPr>
        <w:tc>
          <w:tcPr>
            <w:tcW w:w="3872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</w:tcPr>
          <w:p w14:paraId="7C150F6C" w14:textId="77777777" w:rsidR="00A3794F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4EFD9493" w14:textId="77777777" w:rsidR="00A3794F" w:rsidRPr="00AA2BBC" w:rsidRDefault="00A3794F" w:rsidP="00A3794F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139AC6F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4C9900C8" w14:textId="77777777" w:rsidR="00A3794F" w:rsidRPr="00AA2BBC" w:rsidRDefault="00A3794F" w:rsidP="00A3794F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A3794F" w:rsidRPr="00AA2BBC" w14:paraId="63920AB1" w14:textId="77777777" w:rsidTr="002D4ABB">
        <w:trPr>
          <w:trHeight w:val="4270"/>
        </w:trPr>
        <w:tc>
          <w:tcPr>
            <w:tcW w:w="1076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6C23B904" w14:textId="77777777" w:rsidR="00A3794F" w:rsidRDefault="00A3794F" w:rsidP="00A3794F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973152">
              <w:rPr>
                <w:b/>
                <w:bCs/>
                <w:sz w:val="20"/>
                <w:szCs w:val="20"/>
                <w:lang w:eastAsia="fr-FR"/>
              </w:rPr>
              <w:t>Avancement des travaux/ prévisions :</w:t>
            </w:r>
          </w:p>
          <w:p w14:paraId="317DBF85" w14:textId="77777777" w:rsidR="00A3794F" w:rsidRDefault="00A3794F" w:rsidP="00A3794F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0292EE7" w14:textId="77777777" w:rsidR="00A3794F" w:rsidRDefault="00A3794F" w:rsidP="00A3794F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F71A008" w14:textId="77777777" w:rsidR="003B43B0" w:rsidRDefault="003B43B0" w:rsidP="00FC189A">
            <w:pPr>
              <w:pStyle w:val="Paragraphedeliste"/>
              <w:numPr>
                <w:ilvl w:val="0"/>
                <w:numId w:val="28"/>
              </w:numPr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 xml:space="preserve">Signature du marché </w:t>
            </w:r>
          </w:p>
          <w:p w14:paraId="05152149" w14:textId="77777777" w:rsidR="003B43B0" w:rsidRPr="00281C1F" w:rsidRDefault="003B43B0" w:rsidP="00FC189A">
            <w:pPr>
              <w:pStyle w:val="Paragraphedeliste"/>
              <w:numPr>
                <w:ilvl w:val="0"/>
                <w:numId w:val="28"/>
              </w:numPr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 xml:space="preserve">Préparation du dossier d’exécution </w:t>
            </w:r>
          </w:p>
          <w:p w14:paraId="2A002B83" w14:textId="77777777" w:rsidR="00A3794F" w:rsidRPr="00973152" w:rsidRDefault="00A3794F" w:rsidP="00A3794F">
            <w:pPr>
              <w:rPr>
                <w:b/>
                <w:bCs/>
                <w:sz w:val="20"/>
                <w:szCs w:val="20"/>
                <w:lang w:eastAsia="fr-FR"/>
              </w:rPr>
            </w:pPr>
          </w:p>
        </w:tc>
      </w:tr>
    </w:tbl>
    <w:p w14:paraId="2B366C1C" w14:textId="5D216224" w:rsidR="0067501C" w:rsidRDefault="0067501C" w:rsidP="00805466">
      <w:pPr>
        <w:pStyle w:val="Pieddepage"/>
        <w:tabs>
          <w:tab w:val="clear" w:pos="4320"/>
          <w:tab w:val="clear" w:pos="8640"/>
        </w:tabs>
        <w:rPr>
          <w:b/>
          <w:u w:val="single"/>
        </w:rPr>
      </w:pPr>
    </w:p>
    <w:tbl>
      <w:tblPr>
        <w:tblStyle w:val="Grilledutableau"/>
        <w:tblW w:w="10768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843"/>
        <w:gridCol w:w="1985"/>
        <w:gridCol w:w="44"/>
        <w:gridCol w:w="2082"/>
        <w:gridCol w:w="2410"/>
        <w:gridCol w:w="2404"/>
      </w:tblGrid>
      <w:tr w:rsidR="0067501C" w:rsidRPr="00BB5894" w14:paraId="42EED3D9" w14:textId="77777777" w:rsidTr="00041926">
        <w:trPr>
          <w:trHeight w:val="340"/>
        </w:trPr>
        <w:tc>
          <w:tcPr>
            <w:tcW w:w="10768" w:type="dxa"/>
            <w:gridSpan w:val="6"/>
            <w:noWrap/>
            <w:hideMark/>
          </w:tcPr>
          <w:p w14:paraId="192BDDF6" w14:textId="77777777" w:rsidR="0067501C" w:rsidRPr="00BB5894" w:rsidRDefault="0067501C" w:rsidP="000366A5">
            <w:pPr>
              <w:jc w:val="center"/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eastAsia="fr-FR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color w:val="000000"/>
                <w:sz w:val="22"/>
                <w:szCs w:val="22"/>
                <w:lang w:eastAsia="fr-FR"/>
              </w:rPr>
              <w:t>AFFAIRES</w:t>
            </w:r>
          </w:p>
        </w:tc>
      </w:tr>
      <w:tr w:rsidR="00125DA9" w:rsidRPr="00AA2BBC" w14:paraId="0458F838" w14:textId="77777777" w:rsidTr="00041926">
        <w:trPr>
          <w:trHeight w:val="124"/>
        </w:trPr>
        <w:tc>
          <w:tcPr>
            <w:tcW w:w="10768" w:type="dxa"/>
            <w:gridSpan w:val="6"/>
            <w:tcBorders>
              <w:bottom w:val="single" w:sz="4" w:space="0" w:color="auto"/>
            </w:tcBorders>
            <w:shd w:val="clear" w:color="auto" w:fill="92CDDC" w:themeFill="accent5" w:themeFillTint="99"/>
            <w:noWrap/>
          </w:tcPr>
          <w:p w14:paraId="5F420F7C" w14:textId="3DAF86E1" w:rsidR="00125DA9" w:rsidRPr="00A3794F" w:rsidRDefault="003C0588" w:rsidP="00125DA9">
            <w:pPr>
              <w:jc w:val="center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  <w:lang w:eastAsia="fr-FR"/>
              </w:rPr>
              <w:t>OPC</w:t>
            </w:r>
            <w:r w:rsidR="00A3794F" w:rsidRPr="00A3794F">
              <w:rPr>
                <w:b/>
                <w:bCs/>
                <w:color w:val="C00000"/>
                <w:lang w:eastAsia="fr-FR"/>
              </w:rPr>
              <w:t> :</w:t>
            </w:r>
            <w:r w:rsidR="00125DA9" w:rsidRPr="00A3794F">
              <w:rPr>
                <w:b/>
                <w:bCs/>
                <w:color w:val="C00000"/>
                <w:lang w:eastAsia="fr-FR"/>
              </w:rPr>
              <w:t xml:space="preserve"> </w:t>
            </w:r>
            <w:r w:rsidRPr="003C0588">
              <w:rPr>
                <w:b/>
                <w:bCs/>
                <w:color w:val="C00000"/>
                <w:lang w:eastAsia="fr-FR"/>
              </w:rPr>
              <w:t>Adnen Ben SALAH</w:t>
            </w:r>
          </w:p>
        </w:tc>
      </w:tr>
      <w:tr w:rsidR="00125DA9" w:rsidRPr="00AA2BBC" w14:paraId="05515976" w14:textId="77777777" w:rsidTr="00041926">
        <w:trPr>
          <w:trHeight w:val="124"/>
        </w:trPr>
        <w:tc>
          <w:tcPr>
            <w:tcW w:w="10768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33B6C286" w14:textId="625F6464" w:rsidR="00125DA9" w:rsidRPr="00125DA9" w:rsidRDefault="00125DA9">
            <w:pPr>
              <w:pStyle w:val="Paragraphedeliste"/>
              <w:numPr>
                <w:ilvl w:val="0"/>
                <w:numId w:val="6"/>
              </w:numPr>
              <w:rPr>
                <w:b/>
                <w:bCs/>
                <w:color w:val="002060"/>
                <w:sz w:val="20"/>
                <w:szCs w:val="20"/>
                <w:lang w:eastAsia="fr-FR"/>
              </w:rPr>
            </w:pPr>
            <w:r w:rsidRPr="00125DA9">
              <w:rPr>
                <w:b/>
                <w:bCs/>
                <w:color w:val="002060"/>
                <w:sz w:val="20"/>
                <w:szCs w:val="20"/>
              </w:rPr>
              <w:t>Marché N°93/MTPC/SG/2025_Travaux de Construction du Marché Municipal de la Commune d’Owendo</w:t>
            </w:r>
          </w:p>
        </w:tc>
      </w:tr>
      <w:tr w:rsidR="00125DA9" w:rsidRPr="00AA2BBC" w14:paraId="091005C7" w14:textId="77777777" w:rsidTr="00041926">
        <w:trPr>
          <w:trHeight w:val="124"/>
        </w:trPr>
        <w:tc>
          <w:tcPr>
            <w:tcW w:w="1076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1CE1C1FC" w14:textId="175EBC03" w:rsidR="00125DA9" w:rsidRDefault="00125DA9" w:rsidP="00125DA9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Montant Marché :</w:t>
            </w:r>
            <w:r>
              <w:rPr>
                <w:sz w:val="20"/>
                <w:szCs w:val="20"/>
                <w:lang w:eastAsia="fr-FR"/>
              </w:rPr>
              <w:t xml:space="preserve"> 6.722.689.076</w:t>
            </w:r>
            <w:r w:rsidRPr="0087533D">
              <w:rPr>
                <w:sz w:val="20"/>
                <w:szCs w:val="20"/>
                <w:lang w:eastAsia="fr-FR"/>
              </w:rPr>
              <w:t xml:space="preserve"> </w:t>
            </w:r>
            <w:r>
              <w:rPr>
                <w:sz w:val="20"/>
                <w:szCs w:val="20"/>
                <w:lang w:eastAsia="fr-FR"/>
              </w:rPr>
              <w:t>XAF HT</w:t>
            </w:r>
          </w:p>
          <w:p w14:paraId="55203571" w14:textId="0ACE3DF2" w:rsidR="00125DA9" w:rsidRDefault="00125DA9" w:rsidP="00125DA9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Délai :</w:t>
            </w:r>
            <w:r>
              <w:rPr>
                <w:sz w:val="20"/>
                <w:szCs w:val="20"/>
                <w:lang w:eastAsia="fr-FR"/>
              </w:rPr>
              <w:t xml:space="preserve"> 26 mois</w:t>
            </w:r>
          </w:p>
          <w:p w14:paraId="4FAF0D1C" w14:textId="77777777" w:rsidR="00125DA9" w:rsidRPr="001F5370" w:rsidRDefault="00125DA9" w:rsidP="00125DA9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 xml:space="preserve">Date début : </w:t>
            </w:r>
          </w:p>
          <w:p w14:paraId="0996DBF1" w14:textId="77777777" w:rsidR="00125DA9" w:rsidRDefault="00125DA9" w:rsidP="00125DA9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Date de fin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</w:p>
          <w:p w14:paraId="7B806E2F" w14:textId="77777777" w:rsidR="00125DA9" w:rsidRPr="00AA2BBC" w:rsidRDefault="00125DA9" w:rsidP="00125DA9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5CD98E3E" w14:textId="77777777" w:rsidTr="00041926">
        <w:trPr>
          <w:trHeight w:val="124"/>
        </w:trPr>
        <w:tc>
          <w:tcPr>
            <w:tcW w:w="1843" w:type="dxa"/>
            <w:tcBorders>
              <w:top w:val="single" w:sz="4" w:space="0" w:color="auto"/>
            </w:tcBorders>
            <w:shd w:val="clear" w:color="auto" w:fill="F2F2F2" w:themeFill="background1" w:themeFillShade="F2"/>
            <w:noWrap/>
          </w:tcPr>
          <w:p w14:paraId="46BA4AC8" w14:textId="77777777" w:rsidR="00125DA9" w:rsidRPr="00C113B2" w:rsidRDefault="00125DA9" w:rsidP="00125DA9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Mois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73D3A9ED" w14:textId="77777777" w:rsidR="00125DA9" w:rsidRPr="00C113B2" w:rsidRDefault="00125DA9" w:rsidP="00125DA9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prévisionnel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1A2AF00C" w14:textId="77777777" w:rsidR="00125DA9" w:rsidRPr="00C113B2" w:rsidRDefault="00125DA9" w:rsidP="00125DA9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réalisé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7C47B514" w14:textId="77777777" w:rsidR="00125DA9" w:rsidRPr="00C113B2" w:rsidRDefault="00125DA9" w:rsidP="00125DA9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Ecart</w:t>
            </w:r>
          </w:p>
        </w:tc>
        <w:tc>
          <w:tcPr>
            <w:tcW w:w="2404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65FAAD5C" w14:textId="77777777" w:rsidR="00125DA9" w:rsidRPr="00C113B2" w:rsidRDefault="00125DA9" w:rsidP="00125DA9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Avancement cumulé%</w:t>
            </w:r>
          </w:p>
        </w:tc>
      </w:tr>
      <w:tr w:rsidR="00125DA9" w:rsidRPr="00AA2BBC" w14:paraId="31DF50A0" w14:textId="77777777" w:rsidTr="0004192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5F42B8F6" w14:textId="77777777" w:rsidR="00125DA9" w:rsidRPr="00AA2BBC" w:rsidRDefault="00125DA9" w:rsidP="00125DA9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Janv-2026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1DBEAE01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372620C6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4CC41F8D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1AFB32FA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4BA33C19" w14:textId="77777777" w:rsidTr="0004192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5F24DF9E" w14:textId="77777777" w:rsidR="00125DA9" w:rsidRPr="00AA2BBC" w:rsidRDefault="00125DA9" w:rsidP="00125DA9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Fév-2026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24A393E8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326DE726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3D497BAA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471A00F3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1006BEA7" w14:textId="77777777" w:rsidTr="0004192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50457268" w14:textId="77777777" w:rsidR="00125DA9" w:rsidRPr="00AA2BBC" w:rsidRDefault="00125DA9" w:rsidP="00125DA9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Mars-2026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1342EC21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09697A7E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2E8CF8B5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712E15C9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62D19EAA" w14:textId="77777777" w:rsidTr="00041926">
        <w:trPr>
          <w:trHeight w:val="124"/>
        </w:trPr>
        <w:tc>
          <w:tcPr>
            <w:tcW w:w="10768" w:type="dxa"/>
            <w:gridSpan w:val="6"/>
            <w:shd w:val="clear" w:color="auto" w:fill="FFFFFF" w:themeFill="background1"/>
            <w:noWrap/>
          </w:tcPr>
          <w:p w14:paraId="6DCCBF3E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643AE1A1" w14:textId="77777777" w:rsidTr="00041926">
        <w:trPr>
          <w:trHeight w:val="124"/>
        </w:trPr>
        <w:tc>
          <w:tcPr>
            <w:tcW w:w="10768" w:type="dxa"/>
            <w:gridSpan w:val="6"/>
            <w:shd w:val="clear" w:color="auto" w:fill="F2F2F2" w:themeFill="background1" w:themeFillShade="F2"/>
            <w:noWrap/>
          </w:tcPr>
          <w:p w14:paraId="1EC0C464" w14:textId="77777777" w:rsidR="00125DA9" w:rsidRPr="00F13D3B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Etat d’avancement des Etudes :</w:t>
            </w:r>
          </w:p>
        </w:tc>
      </w:tr>
      <w:tr w:rsidR="00125DA9" w:rsidRPr="00AA2BBC" w14:paraId="579A99E4" w14:textId="77777777" w:rsidTr="0004192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41EECB42" w14:textId="77777777" w:rsidR="00125DA9" w:rsidRPr="00AA2BBC" w:rsidRDefault="00125DA9" w:rsidP="00125DA9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shd w:val="clear" w:color="auto" w:fill="F2F2F2" w:themeFill="background1" w:themeFillShade="F2"/>
          </w:tcPr>
          <w:p w14:paraId="00F880CA" w14:textId="77777777" w:rsidR="00125DA9" w:rsidRPr="00F13D3B" w:rsidRDefault="00125DA9" w:rsidP="00125DA9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Avancement %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587188BE" w14:textId="77777777" w:rsidR="00125DA9" w:rsidRPr="00F13D3B" w:rsidRDefault="00125DA9" w:rsidP="00125DA9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Dépôt à l’administration</w:t>
            </w:r>
          </w:p>
        </w:tc>
        <w:tc>
          <w:tcPr>
            <w:tcW w:w="2404" w:type="dxa"/>
            <w:shd w:val="clear" w:color="auto" w:fill="F2F2F2" w:themeFill="background1" w:themeFillShade="F2"/>
          </w:tcPr>
          <w:p w14:paraId="1697C62E" w14:textId="77777777" w:rsidR="00125DA9" w:rsidRPr="00F13D3B" w:rsidRDefault="00125DA9" w:rsidP="00125DA9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Etat de validation par l’administration</w:t>
            </w:r>
          </w:p>
        </w:tc>
      </w:tr>
      <w:tr w:rsidR="00125DA9" w:rsidRPr="00AA2BBC" w14:paraId="37A42BD7" w14:textId="77777777" w:rsidTr="0004192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610EAF18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APS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0B6021CF" w14:textId="77777777" w:rsidR="00125DA9" w:rsidRPr="00AA2BBC" w:rsidRDefault="00125DA9" w:rsidP="00125DA9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01FDBFDF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7EB66DED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2D869B6C" w14:textId="77777777" w:rsidTr="0004192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3032A28F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APD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21931E6B" w14:textId="77777777" w:rsidR="00125DA9" w:rsidRPr="00AA2BBC" w:rsidRDefault="00125DA9" w:rsidP="00125DA9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2402B9E0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17A19966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1CFB0F90" w14:textId="77777777" w:rsidTr="0004192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20054F02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EXE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06B4D23A" w14:textId="77777777" w:rsidR="00125DA9" w:rsidRPr="00AA2BBC" w:rsidRDefault="00125DA9" w:rsidP="00125DA9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61F1AE05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0FADE371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1C32F86E" w14:textId="77777777" w:rsidTr="0004192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6690D2EA" w14:textId="77777777" w:rsidR="00125DA9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Géotechnique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5CF83F69" w14:textId="77777777" w:rsidR="00125DA9" w:rsidRPr="00AA2BBC" w:rsidRDefault="00125DA9" w:rsidP="00125DA9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3AA58845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7B6992D5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6AF781C2" w14:textId="77777777" w:rsidTr="0004192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6A7161F6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Hydrologique/hydraulique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1AC7F795" w14:textId="77777777" w:rsidR="00125DA9" w:rsidRPr="00AA2BBC" w:rsidRDefault="00125DA9" w:rsidP="00125DA9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0471C11C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1B0A0892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159976BD" w14:textId="77777777" w:rsidTr="00041926">
        <w:trPr>
          <w:trHeight w:val="124"/>
        </w:trPr>
        <w:tc>
          <w:tcPr>
            <w:tcW w:w="3872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  <w:noWrap/>
          </w:tcPr>
          <w:p w14:paraId="3439DC93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EIES / Notice EIES</w:t>
            </w:r>
          </w:p>
        </w:tc>
        <w:tc>
          <w:tcPr>
            <w:tcW w:w="2082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2ACFB8DD" w14:textId="77777777" w:rsidR="00125DA9" w:rsidRPr="00AA2BBC" w:rsidRDefault="00125DA9" w:rsidP="00125DA9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7DF3B85E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09F4F64C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72274263" w14:textId="77777777" w:rsidTr="00041926">
        <w:trPr>
          <w:trHeight w:val="124"/>
        </w:trPr>
        <w:tc>
          <w:tcPr>
            <w:tcW w:w="3872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</w:tcPr>
          <w:p w14:paraId="3B6CDBD2" w14:textId="77777777" w:rsidR="00125DA9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A39D2BE" w14:textId="77777777" w:rsidR="00125DA9" w:rsidRPr="00AA2BBC" w:rsidRDefault="00125DA9" w:rsidP="00125DA9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756997D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504B41C7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613D2612" w14:textId="77777777" w:rsidTr="00A6269A">
        <w:trPr>
          <w:trHeight w:val="3396"/>
        </w:trPr>
        <w:tc>
          <w:tcPr>
            <w:tcW w:w="1076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672ABAA9" w14:textId="77777777" w:rsidR="00125DA9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973152">
              <w:rPr>
                <w:b/>
                <w:bCs/>
                <w:sz w:val="20"/>
                <w:szCs w:val="20"/>
                <w:lang w:eastAsia="fr-FR"/>
              </w:rPr>
              <w:t>Avancement des travaux/ prévisions :</w:t>
            </w:r>
          </w:p>
          <w:p w14:paraId="6D47D868" w14:textId="00EE483E" w:rsidR="00125DA9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50561FA2" w14:textId="2C4CB0DB" w:rsidR="006302A1" w:rsidRDefault="006302A1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Prévu</w:t>
            </w:r>
            <w:r w:rsidR="00AE1886">
              <w:rPr>
                <w:b/>
                <w:bCs/>
                <w:sz w:val="20"/>
                <w:szCs w:val="20"/>
                <w:lang w:eastAsia="fr-FR"/>
              </w:rPr>
              <w:t xml:space="preserve"> S5</w:t>
            </w:r>
          </w:p>
          <w:p w14:paraId="10453048" w14:textId="04C95618" w:rsidR="006302A1" w:rsidRDefault="006302A1">
            <w:pPr>
              <w:pStyle w:val="Paragraphedeliste"/>
              <w:numPr>
                <w:ilvl w:val="0"/>
                <w:numId w:val="3"/>
              </w:numPr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Réunion de co</w:t>
            </w:r>
            <w:r w:rsidR="00540EC6">
              <w:rPr>
                <w:b/>
                <w:bCs/>
                <w:sz w:val="20"/>
                <w:szCs w:val="20"/>
                <w:lang w:eastAsia="fr-FR"/>
              </w:rPr>
              <w:t>o</w:t>
            </w:r>
            <w:r>
              <w:rPr>
                <w:b/>
                <w:bCs/>
                <w:sz w:val="20"/>
                <w:szCs w:val="20"/>
                <w:lang w:eastAsia="fr-FR"/>
              </w:rPr>
              <w:t>rdination pour liste des livrables, etc.</w:t>
            </w:r>
          </w:p>
          <w:p w14:paraId="3C88A560" w14:textId="77777777" w:rsidR="00125DA9" w:rsidRPr="00973152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</w:tc>
      </w:tr>
      <w:tr w:rsidR="001466E4" w:rsidRPr="00BB5894" w14:paraId="1E398812" w14:textId="77777777" w:rsidTr="00565B62">
        <w:trPr>
          <w:trHeight w:val="340"/>
        </w:trPr>
        <w:tc>
          <w:tcPr>
            <w:tcW w:w="10768" w:type="dxa"/>
            <w:gridSpan w:val="6"/>
            <w:noWrap/>
            <w:hideMark/>
          </w:tcPr>
          <w:p w14:paraId="58570A78" w14:textId="77777777" w:rsidR="001466E4" w:rsidRPr="00BB5894" w:rsidRDefault="001466E4" w:rsidP="00565B62">
            <w:pPr>
              <w:jc w:val="center"/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eastAsia="fr-FR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color w:val="000000"/>
                <w:sz w:val="22"/>
                <w:szCs w:val="22"/>
                <w:lang w:eastAsia="fr-FR"/>
              </w:rPr>
              <w:t>AFFAIRES</w:t>
            </w:r>
          </w:p>
        </w:tc>
      </w:tr>
      <w:tr w:rsidR="001466E4" w:rsidRPr="00A3794F" w14:paraId="660119C0" w14:textId="77777777" w:rsidTr="00565B62">
        <w:trPr>
          <w:trHeight w:val="124"/>
        </w:trPr>
        <w:tc>
          <w:tcPr>
            <w:tcW w:w="10768" w:type="dxa"/>
            <w:gridSpan w:val="6"/>
            <w:tcBorders>
              <w:bottom w:val="single" w:sz="4" w:space="0" w:color="auto"/>
            </w:tcBorders>
            <w:shd w:val="clear" w:color="auto" w:fill="92CDDC" w:themeFill="accent5" w:themeFillTint="99"/>
            <w:noWrap/>
          </w:tcPr>
          <w:p w14:paraId="2025D24A" w14:textId="77777777" w:rsidR="001466E4" w:rsidRPr="00A3794F" w:rsidRDefault="001466E4" w:rsidP="00565B62">
            <w:pPr>
              <w:jc w:val="center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  <w:lang w:eastAsia="fr-FR"/>
              </w:rPr>
              <w:t>OPC</w:t>
            </w:r>
            <w:r w:rsidRPr="00A3794F">
              <w:rPr>
                <w:b/>
                <w:bCs/>
                <w:color w:val="C00000"/>
                <w:lang w:eastAsia="fr-FR"/>
              </w:rPr>
              <w:t xml:space="preserve"> : </w:t>
            </w:r>
            <w:r w:rsidRPr="003C0588">
              <w:rPr>
                <w:b/>
                <w:bCs/>
                <w:color w:val="C00000"/>
                <w:lang w:eastAsia="fr-FR"/>
              </w:rPr>
              <w:t>Adnen Ben SALAH</w:t>
            </w:r>
          </w:p>
        </w:tc>
      </w:tr>
      <w:tr w:rsidR="001466E4" w:rsidRPr="00125DA9" w14:paraId="39273D3D" w14:textId="77777777" w:rsidTr="00565B62">
        <w:trPr>
          <w:trHeight w:val="124"/>
        </w:trPr>
        <w:tc>
          <w:tcPr>
            <w:tcW w:w="10768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5345D5C8" w14:textId="59184FB7" w:rsidR="001466E4" w:rsidRPr="00125DA9" w:rsidRDefault="001466E4" w:rsidP="00565B62">
            <w:pPr>
              <w:pStyle w:val="Paragraphedeliste"/>
              <w:numPr>
                <w:ilvl w:val="0"/>
                <w:numId w:val="6"/>
              </w:numPr>
              <w:rPr>
                <w:b/>
                <w:bCs/>
                <w:color w:val="002060"/>
                <w:sz w:val="20"/>
                <w:szCs w:val="20"/>
                <w:lang w:eastAsia="fr-FR"/>
              </w:rPr>
            </w:pPr>
            <w:r w:rsidRPr="00125DA9">
              <w:rPr>
                <w:b/>
                <w:bCs/>
                <w:color w:val="002060"/>
                <w:sz w:val="20"/>
                <w:szCs w:val="20"/>
              </w:rPr>
              <w:t>Marché N°</w:t>
            </w:r>
            <w:r>
              <w:rPr>
                <w:b/>
                <w:bCs/>
                <w:color w:val="002060"/>
                <w:sz w:val="20"/>
                <w:szCs w:val="20"/>
              </w:rPr>
              <w:t>146</w:t>
            </w:r>
            <w:r w:rsidRPr="00125DA9">
              <w:rPr>
                <w:b/>
                <w:bCs/>
                <w:color w:val="002060"/>
                <w:sz w:val="20"/>
                <w:szCs w:val="20"/>
              </w:rPr>
              <w:t>/MTPC/SG/202</w:t>
            </w:r>
            <w:r>
              <w:rPr>
                <w:b/>
                <w:bCs/>
                <w:color w:val="002060"/>
                <w:sz w:val="20"/>
                <w:szCs w:val="20"/>
              </w:rPr>
              <w:t>4</w:t>
            </w:r>
            <w:r w:rsidRPr="00125DA9">
              <w:rPr>
                <w:b/>
                <w:bCs/>
                <w:color w:val="002060"/>
                <w:sz w:val="20"/>
                <w:szCs w:val="20"/>
              </w:rPr>
              <w:t>_</w:t>
            </w:r>
            <w:r>
              <w:rPr>
                <w:b/>
                <w:bCs/>
                <w:color w:val="002060"/>
                <w:sz w:val="20"/>
                <w:szCs w:val="20"/>
              </w:rPr>
              <w:t>Construction d’une salle polyvalente à Kango</w:t>
            </w:r>
          </w:p>
        </w:tc>
      </w:tr>
      <w:tr w:rsidR="001466E4" w:rsidRPr="00AA2BBC" w14:paraId="1002D3BB" w14:textId="77777777" w:rsidTr="00565B62">
        <w:trPr>
          <w:trHeight w:val="124"/>
        </w:trPr>
        <w:tc>
          <w:tcPr>
            <w:tcW w:w="1076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31650FFF" w14:textId="27B50B33" w:rsidR="001466E4" w:rsidRDefault="001466E4" w:rsidP="00565B62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Montant Marché :</w:t>
            </w:r>
            <w:r>
              <w:rPr>
                <w:sz w:val="20"/>
                <w:szCs w:val="20"/>
                <w:lang w:eastAsia="fr-FR"/>
              </w:rPr>
              <w:t xml:space="preserve"> 1 357 973 070</w:t>
            </w:r>
            <w:r w:rsidRPr="0087533D">
              <w:rPr>
                <w:sz w:val="20"/>
                <w:szCs w:val="20"/>
                <w:lang w:eastAsia="fr-FR"/>
              </w:rPr>
              <w:t xml:space="preserve"> </w:t>
            </w:r>
            <w:r>
              <w:rPr>
                <w:sz w:val="20"/>
                <w:szCs w:val="20"/>
                <w:lang w:eastAsia="fr-FR"/>
              </w:rPr>
              <w:t>XAF HT</w:t>
            </w:r>
          </w:p>
          <w:p w14:paraId="0D238461" w14:textId="44AD828A" w:rsidR="001466E4" w:rsidRDefault="001466E4" w:rsidP="00565B62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Délai :</w:t>
            </w:r>
            <w:r>
              <w:rPr>
                <w:sz w:val="20"/>
                <w:szCs w:val="20"/>
                <w:lang w:eastAsia="fr-FR"/>
              </w:rPr>
              <w:t xml:space="preserve"> 15 mois</w:t>
            </w:r>
          </w:p>
          <w:p w14:paraId="269A2F71" w14:textId="77777777" w:rsidR="001466E4" w:rsidRPr="001F5370" w:rsidRDefault="001466E4" w:rsidP="00565B62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 xml:space="preserve">Date début : </w:t>
            </w:r>
          </w:p>
          <w:p w14:paraId="041AD05B" w14:textId="77777777" w:rsidR="001466E4" w:rsidRDefault="001466E4" w:rsidP="00565B62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lastRenderedPageBreak/>
              <w:t>Date de fin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</w:p>
          <w:p w14:paraId="13B7DF6B" w14:textId="77777777" w:rsidR="001466E4" w:rsidRPr="00AA2BBC" w:rsidRDefault="001466E4" w:rsidP="00565B62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</w:p>
        </w:tc>
      </w:tr>
      <w:tr w:rsidR="001466E4" w:rsidRPr="00C113B2" w14:paraId="12D931F4" w14:textId="77777777" w:rsidTr="00565B62">
        <w:trPr>
          <w:trHeight w:val="124"/>
        </w:trPr>
        <w:tc>
          <w:tcPr>
            <w:tcW w:w="1843" w:type="dxa"/>
            <w:tcBorders>
              <w:top w:val="single" w:sz="4" w:space="0" w:color="auto"/>
            </w:tcBorders>
            <w:shd w:val="clear" w:color="auto" w:fill="F2F2F2" w:themeFill="background1" w:themeFillShade="F2"/>
            <w:noWrap/>
          </w:tcPr>
          <w:p w14:paraId="578167D3" w14:textId="77777777" w:rsidR="001466E4" w:rsidRPr="00C113B2" w:rsidRDefault="001466E4" w:rsidP="00565B62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lastRenderedPageBreak/>
              <w:t>Mois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1A790104" w14:textId="77777777" w:rsidR="001466E4" w:rsidRPr="00C113B2" w:rsidRDefault="001466E4" w:rsidP="00565B62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prévisionnel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2F28B77E" w14:textId="77777777" w:rsidR="001466E4" w:rsidRPr="00C113B2" w:rsidRDefault="001466E4" w:rsidP="00565B62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réalisé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481429BA" w14:textId="77777777" w:rsidR="001466E4" w:rsidRPr="00C113B2" w:rsidRDefault="001466E4" w:rsidP="00565B62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Ecart</w:t>
            </w:r>
          </w:p>
        </w:tc>
        <w:tc>
          <w:tcPr>
            <w:tcW w:w="2404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48918CF3" w14:textId="77777777" w:rsidR="001466E4" w:rsidRPr="00C113B2" w:rsidRDefault="001466E4" w:rsidP="00565B62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Avancement cumulé%</w:t>
            </w:r>
          </w:p>
        </w:tc>
      </w:tr>
      <w:tr w:rsidR="001466E4" w:rsidRPr="00AA2BBC" w14:paraId="73B7FC39" w14:textId="77777777" w:rsidTr="00565B62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315E11CB" w14:textId="4BBC3A3B" w:rsidR="001466E4" w:rsidRPr="00AA2BBC" w:rsidRDefault="001466E4" w:rsidP="001466E4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Fév-2026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00DD5C69" w14:textId="77777777" w:rsidR="001466E4" w:rsidRPr="00AA2BBC" w:rsidRDefault="001466E4" w:rsidP="001466E4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472EDC72" w14:textId="77777777" w:rsidR="001466E4" w:rsidRPr="00AA2BBC" w:rsidRDefault="001466E4" w:rsidP="001466E4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6BCBD303" w14:textId="77777777" w:rsidR="001466E4" w:rsidRPr="00AA2BBC" w:rsidRDefault="001466E4" w:rsidP="001466E4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056AF7FB" w14:textId="77777777" w:rsidR="001466E4" w:rsidRPr="00AA2BBC" w:rsidRDefault="001466E4" w:rsidP="001466E4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466E4" w:rsidRPr="00AA2BBC" w14:paraId="35AC2C36" w14:textId="77777777" w:rsidTr="00565B62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7453FEB4" w14:textId="5DE5A595" w:rsidR="001466E4" w:rsidRPr="00AA2BBC" w:rsidRDefault="001466E4" w:rsidP="001466E4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Mars-2026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555F4416" w14:textId="77777777" w:rsidR="001466E4" w:rsidRPr="00AA2BBC" w:rsidRDefault="001466E4" w:rsidP="001466E4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42C3F435" w14:textId="77777777" w:rsidR="001466E4" w:rsidRPr="00AA2BBC" w:rsidRDefault="001466E4" w:rsidP="001466E4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727C6486" w14:textId="77777777" w:rsidR="001466E4" w:rsidRPr="00AA2BBC" w:rsidRDefault="001466E4" w:rsidP="001466E4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29296FA1" w14:textId="77777777" w:rsidR="001466E4" w:rsidRPr="00AA2BBC" w:rsidRDefault="001466E4" w:rsidP="001466E4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466E4" w:rsidRPr="00AA2BBC" w14:paraId="034DF10E" w14:textId="77777777" w:rsidTr="00565B62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2928DA5A" w14:textId="730E38B8" w:rsidR="001466E4" w:rsidRPr="00AA2BBC" w:rsidRDefault="001466E4" w:rsidP="00565B62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Avril-2026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1F4D7428" w14:textId="77777777" w:rsidR="001466E4" w:rsidRPr="00AA2BBC" w:rsidRDefault="001466E4" w:rsidP="00565B62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796DE49D" w14:textId="77777777" w:rsidR="001466E4" w:rsidRPr="00AA2BBC" w:rsidRDefault="001466E4" w:rsidP="00565B62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07E8632F" w14:textId="77777777" w:rsidR="001466E4" w:rsidRPr="00AA2BBC" w:rsidRDefault="001466E4" w:rsidP="00565B62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7931B732" w14:textId="77777777" w:rsidR="001466E4" w:rsidRPr="00AA2BBC" w:rsidRDefault="001466E4" w:rsidP="00565B62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466E4" w:rsidRPr="00AA2BBC" w14:paraId="11C1D3D2" w14:textId="77777777" w:rsidTr="00565B62">
        <w:trPr>
          <w:trHeight w:val="124"/>
        </w:trPr>
        <w:tc>
          <w:tcPr>
            <w:tcW w:w="10768" w:type="dxa"/>
            <w:gridSpan w:val="6"/>
            <w:shd w:val="clear" w:color="auto" w:fill="FFFFFF" w:themeFill="background1"/>
            <w:noWrap/>
          </w:tcPr>
          <w:p w14:paraId="60254B2C" w14:textId="77777777" w:rsidR="001466E4" w:rsidRPr="00AA2BBC" w:rsidRDefault="001466E4" w:rsidP="00565B62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466E4" w:rsidRPr="00F13D3B" w14:paraId="00C6CCC8" w14:textId="77777777" w:rsidTr="00565B62">
        <w:trPr>
          <w:trHeight w:val="124"/>
        </w:trPr>
        <w:tc>
          <w:tcPr>
            <w:tcW w:w="10768" w:type="dxa"/>
            <w:gridSpan w:val="6"/>
            <w:shd w:val="clear" w:color="auto" w:fill="F2F2F2" w:themeFill="background1" w:themeFillShade="F2"/>
            <w:noWrap/>
          </w:tcPr>
          <w:p w14:paraId="53E7DAEE" w14:textId="77777777" w:rsidR="001466E4" w:rsidRPr="00F13D3B" w:rsidRDefault="001466E4" w:rsidP="00565B62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Etat d’avancement des Etudes :</w:t>
            </w:r>
          </w:p>
        </w:tc>
      </w:tr>
      <w:tr w:rsidR="001466E4" w:rsidRPr="00F13D3B" w14:paraId="3874F77F" w14:textId="77777777" w:rsidTr="00565B62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65AAD2D8" w14:textId="77777777" w:rsidR="001466E4" w:rsidRPr="00AA2BBC" w:rsidRDefault="001466E4" w:rsidP="00565B62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shd w:val="clear" w:color="auto" w:fill="F2F2F2" w:themeFill="background1" w:themeFillShade="F2"/>
          </w:tcPr>
          <w:p w14:paraId="65679F87" w14:textId="77777777" w:rsidR="001466E4" w:rsidRPr="00F13D3B" w:rsidRDefault="001466E4" w:rsidP="00565B62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Avancement %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535FFB66" w14:textId="77777777" w:rsidR="001466E4" w:rsidRPr="00F13D3B" w:rsidRDefault="001466E4" w:rsidP="00565B62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Dépôt à l’administration</w:t>
            </w:r>
          </w:p>
        </w:tc>
        <w:tc>
          <w:tcPr>
            <w:tcW w:w="2404" w:type="dxa"/>
            <w:shd w:val="clear" w:color="auto" w:fill="F2F2F2" w:themeFill="background1" w:themeFillShade="F2"/>
          </w:tcPr>
          <w:p w14:paraId="243C4D7A" w14:textId="77777777" w:rsidR="001466E4" w:rsidRPr="00F13D3B" w:rsidRDefault="001466E4" w:rsidP="00565B62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Etat de validation par l’administration</w:t>
            </w:r>
          </w:p>
        </w:tc>
      </w:tr>
      <w:tr w:rsidR="001466E4" w:rsidRPr="00AA2BBC" w14:paraId="50B83863" w14:textId="77777777" w:rsidTr="00565B62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7A47831F" w14:textId="77777777" w:rsidR="001466E4" w:rsidRPr="00AA2BBC" w:rsidRDefault="001466E4" w:rsidP="00565B62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APS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247E411D" w14:textId="77777777" w:rsidR="001466E4" w:rsidRPr="00AA2BBC" w:rsidRDefault="001466E4" w:rsidP="00565B62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1A94AAF6" w14:textId="77777777" w:rsidR="001466E4" w:rsidRPr="00AA2BBC" w:rsidRDefault="001466E4" w:rsidP="00565B62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546F6666" w14:textId="77777777" w:rsidR="001466E4" w:rsidRPr="00AA2BBC" w:rsidRDefault="001466E4" w:rsidP="00565B62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466E4" w:rsidRPr="00AA2BBC" w14:paraId="046187A8" w14:textId="77777777" w:rsidTr="00565B62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465805EE" w14:textId="77777777" w:rsidR="001466E4" w:rsidRPr="00AA2BBC" w:rsidRDefault="001466E4" w:rsidP="00565B62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APD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39E85EBE" w14:textId="77777777" w:rsidR="001466E4" w:rsidRPr="00AA2BBC" w:rsidRDefault="001466E4" w:rsidP="00565B62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22876C5A" w14:textId="77777777" w:rsidR="001466E4" w:rsidRPr="00AA2BBC" w:rsidRDefault="001466E4" w:rsidP="00565B62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40547D8E" w14:textId="77777777" w:rsidR="001466E4" w:rsidRPr="00AA2BBC" w:rsidRDefault="001466E4" w:rsidP="00565B62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466E4" w:rsidRPr="00AA2BBC" w14:paraId="599F7C60" w14:textId="77777777" w:rsidTr="00565B62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2C9DEE0E" w14:textId="77777777" w:rsidR="001466E4" w:rsidRPr="00AA2BBC" w:rsidRDefault="001466E4" w:rsidP="00565B62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EXE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41C26780" w14:textId="77777777" w:rsidR="001466E4" w:rsidRPr="00AA2BBC" w:rsidRDefault="001466E4" w:rsidP="00565B62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5A09803A" w14:textId="77777777" w:rsidR="001466E4" w:rsidRPr="00AA2BBC" w:rsidRDefault="001466E4" w:rsidP="00565B62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39890C09" w14:textId="77777777" w:rsidR="001466E4" w:rsidRPr="00AA2BBC" w:rsidRDefault="001466E4" w:rsidP="00565B62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466E4" w:rsidRPr="00AA2BBC" w14:paraId="3056AB51" w14:textId="77777777" w:rsidTr="00565B62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5673572D" w14:textId="77777777" w:rsidR="001466E4" w:rsidRDefault="001466E4" w:rsidP="00565B62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Géotechnique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21E42D32" w14:textId="77777777" w:rsidR="001466E4" w:rsidRPr="00AA2BBC" w:rsidRDefault="001466E4" w:rsidP="00565B62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49A69475" w14:textId="77777777" w:rsidR="001466E4" w:rsidRPr="00AA2BBC" w:rsidRDefault="001466E4" w:rsidP="00565B62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169A1650" w14:textId="77777777" w:rsidR="001466E4" w:rsidRPr="00AA2BBC" w:rsidRDefault="001466E4" w:rsidP="00565B62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466E4" w:rsidRPr="00AA2BBC" w14:paraId="4867A5C9" w14:textId="77777777" w:rsidTr="00565B62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07F71B5F" w14:textId="77777777" w:rsidR="001466E4" w:rsidRPr="00AA2BBC" w:rsidRDefault="001466E4" w:rsidP="00565B62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Hydrologique/hydraulique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2DE1AFEE" w14:textId="77777777" w:rsidR="001466E4" w:rsidRPr="00AA2BBC" w:rsidRDefault="001466E4" w:rsidP="00565B62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4626FB94" w14:textId="77777777" w:rsidR="001466E4" w:rsidRPr="00AA2BBC" w:rsidRDefault="001466E4" w:rsidP="00565B62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608E267E" w14:textId="77777777" w:rsidR="001466E4" w:rsidRPr="00AA2BBC" w:rsidRDefault="001466E4" w:rsidP="00565B62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466E4" w:rsidRPr="00AA2BBC" w14:paraId="2A2DEC2D" w14:textId="77777777" w:rsidTr="00565B62">
        <w:trPr>
          <w:trHeight w:val="124"/>
        </w:trPr>
        <w:tc>
          <w:tcPr>
            <w:tcW w:w="3872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  <w:noWrap/>
          </w:tcPr>
          <w:p w14:paraId="4B4FED15" w14:textId="77777777" w:rsidR="001466E4" w:rsidRPr="00AA2BBC" w:rsidRDefault="001466E4" w:rsidP="00565B62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EIES / Notice EIES</w:t>
            </w:r>
          </w:p>
        </w:tc>
        <w:tc>
          <w:tcPr>
            <w:tcW w:w="2082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54470908" w14:textId="77777777" w:rsidR="001466E4" w:rsidRPr="00AA2BBC" w:rsidRDefault="001466E4" w:rsidP="00565B62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44325FE8" w14:textId="77777777" w:rsidR="001466E4" w:rsidRPr="00AA2BBC" w:rsidRDefault="001466E4" w:rsidP="00565B62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5B96259D" w14:textId="77777777" w:rsidR="001466E4" w:rsidRPr="00AA2BBC" w:rsidRDefault="001466E4" w:rsidP="00565B62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466E4" w:rsidRPr="00AA2BBC" w14:paraId="5A605D7C" w14:textId="77777777" w:rsidTr="00565B62">
        <w:trPr>
          <w:trHeight w:val="124"/>
        </w:trPr>
        <w:tc>
          <w:tcPr>
            <w:tcW w:w="3872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</w:tcPr>
          <w:p w14:paraId="3ECA42A7" w14:textId="77777777" w:rsidR="001466E4" w:rsidRDefault="001466E4" w:rsidP="00565B62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06BE55E" w14:textId="77777777" w:rsidR="001466E4" w:rsidRPr="00AA2BBC" w:rsidRDefault="001466E4" w:rsidP="00565B62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64B4C25" w14:textId="77777777" w:rsidR="001466E4" w:rsidRPr="00AA2BBC" w:rsidRDefault="001466E4" w:rsidP="00565B62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41B5112A" w14:textId="77777777" w:rsidR="001466E4" w:rsidRPr="00AA2BBC" w:rsidRDefault="001466E4" w:rsidP="00565B62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466E4" w:rsidRPr="00973152" w14:paraId="693E742A" w14:textId="77777777" w:rsidTr="00565B62">
        <w:trPr>
          <w:trHeight w:val="3396"/>
        </w:trPr>
        <w:tc>
          <w:tcPr>
            <w:tcW w:w="1076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3DEF4719" w14:textId="77777777" w:rsidR="001466E4" w:rsidRDefault="001466E4" w:rsidP="00565B62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973152">
              <w:rPr>
                <w:b/>
                <w:bCs/>
                <w:sz w:val="20"/>
                <w:szCs w:val="20"/>
                <w:lang w:eastAsia="fr-FR"/>
              </w:rPr>
              <w:t>Avancement des travaux/ prévisions :</w:t>
            </w:r>
          </w:p>
          <w:p w14:paraId="1F8756E3" w14:textId="77777777" w:rsidR="001466E4" w:rsidRDefault="001466E4" w:rsidP="00565B62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61CFCE9" w14:textId="77777777" w:rsidR="001466E4" w:rsidRDefault="001466E4" w:rsidP="00565B62">
            <w:pPr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Prévu S5</w:t>
            </w:r>
          </w:p>
          <w:p w14:paraId="67880BED" w14:textId="77777777" w:rsidR="001466E4" w:rsidRPr="00973152" w:rsidRDefault="001466E4" w:rsidP="001518CE">
            <w:pPr>
              <w:pStyle w:val="Paragraphedeliste"/>
              <w:numPr>
                <w:ilvl w:val="0"/>
                <w:numId w:val="3"/>
              </w:numPr>
              <w:rPr>
                <w:b/>
                <w:bCs/>
                <w:sz w:val="20"/>
                <w:szCs w:val="20"/>
                <w:lang w:eastAsia="fr-FR"/>
              </w:rPr>
            </w:pPr>
          </w:p>
        </w:tc>
      </w:tr>
      <w:tr w:rsidR="00125DA9" w:rsidRPr="00BB5894" w14:paraId="1E99FF0D" w14:textId="77777777" w:rsidTr="00C91E36">
        <w:trPr>
          <w:trHeight w:val="340"/>
        </w:trPr>
        <w:tc>
          <w:tcPr>
            <w:tcW w:w="10768" w:type="dxa"/>
            <w:gridSpan w:val="6"/>
            <w:noWrap/>
            <w:hideMark/>
          </w:tcPr>
          <w:p w14:paraId="7E6FB5AF" w14:textId="77777777" w:rsidR="00125DA9" w:rsidRPr="00BB5894" w:rsidRDefault="00125DA9" w:rsidP="000366A5">
            <w:pPr>
              <w:jc w:val="center"/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eastAsia="fr-FR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color w:val="000000"/>
                <w:sz w:val="22"/>
                <w:szCs w:val="22"/>
                <w:lang w:eastAsia="fr-FR"/>
              </w:rPr>
              <w:t>AFFAIRES</w:t>
            </w:r>
          </w:p>
        </w:tc>
      </w:tr>
      <w:tr w:rsidR="00125DA9" w:rsidRPr="00AA2BBC" w14:paraId="1605F1E4" w14:textId="77777777" w:rsidTr="00C91E36">
        <w:trPr>
          <w:trHeight w:val="124"/>
        </w:trPr>
        <w:tc>
          <w:tcPr>
            <w:tcW w:w="10768" w:type="dxa"/>
            <w:gridSpan w:val="6"/>
            <w:tcBorders>
              <w:bottom w:val="single" w:sz="4" w:space="0" w:color="auto"/>
            </w:tcBorders>
            <w:shd w:val="clear" w:color="auto" w:fill="92CDDC" w:themeFill="accent5" w:themeFillTint="99"/>
            <w:noWrap/>
          </w:tcPr>
          <w:p w14:paraId="14DA4E99" w14:textId="01AABFC7" w:rsidR="00125DA9" w:rsidRPr="00125DA9" w:rsidRDefault="00A3794F" w:rsidP="000366A5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A3794F">
              <w:rPr>
                <w:b/>
                <w:bCs/>
                <w:color w:val="C00000"/>
                <w:lang w:eastAsia="fr-FR"/>
              </w:rPr>
              <w:t>Chef de Projet : Jérémie OMPINDI AKAGA</w:t>
            </w:r>
          </w:p>
        </w:tc>
      </w:tr>
      <w:tr w:rsidR="00125DA9" w:rsidRPr="00AA2BBC" w14:paraId="6E201031" w14:textId="77777777" w:rsidTr="00C91E36">
        <w:trPr>
          <w:trHeight w:val="124"/>
        </w:trPr>
        <w:tc>
          <w:tcPr>
            <w:tcW w:w="10768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7D1D750B" w14:textId="1E478047" w:rsidR="00125DA9" w:rsidRPr="00125DA9" w:rsidRDefault="00125DA9">
            <w:pPr>
              <w:pStyle w:val="Paragraphedeliste"/>
              <w:numPr>
                <w:ilvl w:val="0"/>
                <w:numId w:val="6"/>
              </w:numPr>
              <w:rPr>
                <w:b/>
                <w:bCs/>
                <w:color w:val="002060"/>
                <w:sz w:val="20"/>
                <w:szCs w:val="20"/>
                <w:lang w:eastAsia="fr-FR"/>
              </w:rPr>
            </w:pPr>
            <w:r w:rsidRPr="00125DA9">
              <w:rPr>
                <w:b/>
                <w:bCs/>
                <w:color w:val="002060"/>
                <w:sz w:val="20"/>
                <w:szCs w:val="20"/>
              </w:rPr>
              <w:t>Marché N°01/MMPEB/SG/2025 _</w:t>
            </w:r>
            <w:r w:rsidRPr="00125DA9">
              <w:rPr>
                <w:b/>
                <w:bCs/>
                <w:color w:val="002060"/>
              </w:rPr>
              <w:t xml:space="preserve"> </w:t>
            </w:r>
            <w:r w:rsidRPr="00125DA9">
              <w:rPr>
                <w:b/>
                <w:bCs/>
                <w:color w:val="002060"/>
                <w:sz w:val="20"/>
                <w:szCs w:val="20"/>
              </w:rPr>
              <w:t xml:space="preserve">Travaux de construction d’un centre d’appui à la pêche artisanale à </w:t>
            </w:r>
            <w:proofErr w:type="spellStart"/>
            <w:r w:rsidRPr="00125DA9">
              <w:rPr>
                <w:b/>
                <w:bCs/>
                <w:color w:val="002060"/>
                <w:sz w:val="20"/>
                <w:szCs w:val="20"/>
              </w:rPr>
              <w:t>Donguila</w:t>
            </w:r>
            <w:proofErr w:type="spellEnd"/>
          </w:p>
        </w:tc>
      </w:tr>
      <w:tr w:rsidR="00125DA9" w:rsidRPr="00AA2BBC" w14:paraId="7B0DB42C" w14:textId="77777777" w:rsidTr="00C91E36">
        <w:trPr>
          <w:trHeight w:val="124"/>
        </w:trPr>
        <w:tc>
          <w:tcPr>
            <w:tcW w:w="1076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5F1A28E7" w14:textId="008D6F11" w:rsidR="00125DA9" w:rsidRDefault="00125DA9" w:rsidP="00125DA9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Montant Marché :</w:t>
            </w:r>
            <w:r>
              <w:rPr>
                <w:sz w:val="20"/>
                <w:szCs w:val="20"/>
                <w:lang w:eastAsia="fr-FR"/>
              </w:rPr>
              <w:t xml:space="preserve"> 819.880.982</w:t>
            </w:r>
            <w:r w:rsidRPr="0087533D">
              <w:rPr>
                <w:sz w:val="20"/>
                <w:szCs w:val="20"/>
                <w:lang w:eastAsia="fr-FR"/>
              </w:rPr>
              <w:t xml:space="preserve"> </w:t>
            </w:r>
            <w:r>
              <w:rPr>
                <w:sz w:val="20"/>
                <w:szCs w:val="20"/>
                <w:lang w:eastAsia="fr-FR"/>
              </w:rPr>
              <w:t>XAF HT</w:t>
            </w:r>
          </w:p>
          <w:p w14:paraId="099FFE90" w14:textId="1FF5A652" w:rsidR="00125DA9" w:rsidRDefault="00125DA9" w:rsidP="00125DA9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Délai :</w:t>
            </w:r>
            <w:r>
              <w:rPr>
                <w:sz w:val="20"/>
                <w:szCs w:val="20"/>
                <w:lang w:eastAsia="fr-FR"/>
              </w:rPr>
              <w:t xml:space="preserve"> 12 mois</w:t>
            </w:r>
          </w:p>
          <w:p w14:paraId="59F58937" w14:textId="77777777" w:rsidR="00125DA9" w:rsidRPr="001F5370" w:rsidRDefault="00125DA9" w:rsidP="00125DA9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 xml:space="preserve">Date début : </w:t>
            </w:r>
          </w:p>
          <w:p w14:paraId="3B9DF7F2" w14:textId="77777777" w:rsidR="00125DA9" w:rsidRDefault="00125DA9" w:rsidP="00125DA9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Date de fin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</w:p>
          <w:p w14:paraId="363DC725" w14:textId="77777777" w:rsidR="00125DA9" w:rsidRPr="00AA2BBC" w:rsidRDefault="00125DA9" w:rsidP="00125DA9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5244760C" w14:textId="77777777" w:rsidTr="00C91E36">
        <w:trPr>
          <w:trHeight w:val="124"/>
        </w:trPr>
        <w:tc>
          <w:tcPr>
            <w:tcW w:w="1843" w:type="dxa"/>
            <w:tcBorders>
              <w:top w:val="single" w:sz="4" w:space="0" w:color="auto"/>
            </w:tcBorders>
            <w:shd w:val="clear" w:color="auto" w:fill="F2F2F2" w:themeFill="background1" w:themeFillShade="F2"/>
            <w:noWrap/>
          </w:tcPr>
          <w:p w14:paraId="57C6051A" w14:textId="77777777" w:rsidR="00125DA9" w:rsidRPr="00C113B2" w:rsidRDefault="00125DA9" w:rsidP="00125DA9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Mois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62BE9FDE" w14:textId="77777777" w:rsidR="00125DA9" w:rsidRPr="00C113B2" w:rsidRDefault="00125DA9" w:rsidP="00125DA9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prévisionnel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4607F74B" w14:textId="77777777" w:rsidR="00125DA9" w:rsidRPr="00C113B2" w:rsidRDefault="00125DA9" w:rsidP="00125DA9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réalisé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3AA6C473" w14:textId="77777777" w:rsidR="00125DA9" w:rsidRPr="00C113B2" w:rsidRDefault="00125DA9" w:rsidP="00125DA9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Ecart</w:t>
            </w:r>
          </w:p>
        </w:tc>
        <w:tc>
          <w:tcPr>
            <w:tcW w:w="2404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2ACB3F34" w14:textId="77777777" w:rsidR="00125DA9" w:rsidRPr="00C113B2" w:rsidRDefault="00125DA9" w:rsidP="00125DA9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Avancement cumulé%</w:t>
            </w:r>
          </w:p>
        </w:tc>
      </w:tr>
      <w:tr w:rsidR="00125DA9" w:rsidRPr="00AA2BBC" w14:paraId="1BD695AE" w14:textId="77777777" w:rsidTr="00C91E3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69D6C5A1" w14:textId="77777777" w:rsidR="00125DA9" w:rsidRPr="00AA2BBC" w:rsidRDefault="00125DA9" w:rsidP="00125DA9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Janv-2026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6F688FE5" w14:textId="114E0949" w:rsidR="00125DA9" w:rsidRPr="00AA2BBC" w:rsidRDefault="00E930DF" w:rsidP="00125DA9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40 994 049</w:t>
            </w: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19653F4D" w14:textId="34B1A1B2" w:rsidR="00125DA9" w:rsidRPr="00AA2BBC" w:rsidRDefault="00E930DF" w:rsidP="00125DA9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77 920 068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5C3A313B" w14:textId="202FEE57" w:rsidR="00125DA9" w:rsidRPr="00AA2BBC" w:rsidRDefault="00E930DF" w:rsidP="00125DA9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+36 926 018</w:t>
            </w:r>
          </w:p>
        </w:tc>
        <w:tc>
          <w:tcPr>
            <w:tcW w:w="2404" w:type="dxa"/>
            <w:shd w:val="clear" w:color="auto" w:fill="F2F2F2" w:themeFill="background1" w:themeFillShade="F2"/>
          </w:tcPr>
          <w:p w14:paraId="3F7F907B" w14:textId="78E5A6F0" w:rsidR="00125DA9" w:rsidRPr="00AA2BBC" w:rsidRDefault="00E930DF" w:rsidP="00125DA9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10%</w:t>
            </w:r>
          </w:p>
        </w:tc>
      </w:tr>
      <w:tr w:rsidR="00125DA9" w:rsidRPr="00AA2BBC" w14:paraId="003E4777" w14:textId="77777777" w:rsidTr="00C91E3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1238E345" w14:textId="77777777" w:rsidR="00125DA9" w:rsidRPr="00AA2BBC" w:rsidRDefault="00125DA9" w:rsidP="00125DA9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Fév-2026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2B73843E" w14:textId="58F19A0B" w:rsidR="00125DA9" w:rsidRPr="00AA2BBC" w:rsidRDefault="00E930DF" w:rsidP="00125DA9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65 590 479</w:t>
            </w: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09A4FE84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19C4C614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2CEFA29E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1A435935" w14:textId="77777777" w:rsidTr="00C91E3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70485F51" w14:textId="77777777" w:rsidR="00125DA9" w:rsidRPr="00AA2BBC" w:rsidRDefault="00125DA9" w:rsidP="00125DA9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Mars-2026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237DA462" w14:textId="499881F5" w:rsidR="00125DA9" w:rsidRPr="00AA2BBC" w:rsidRDefault="00E930DF" w:rsidP="00125DA9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98 385 718</w:t>
            </w: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26181281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048A9C9C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54A6B38F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40CA0A47" w14:textId="77777777" w:rsidTr="00C91E36">
        <w:trPr>
          <w:trHeight w:val="124"/>
        </w:trPr>
        <w:tc>
          <w:tcPr>
            <w:tcW w:w="10768" w:type="dxa"/>
            <w:gridSpan w:val="6"/>
            <w:shd w:val="clear" w:color="auto" w:fill="FFFFFF" w:themeFill="background1"/>
            <w:noWrap/>
          </w:tcPr>
          <w:p w14:paraId="24C1FB15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6D8FD7E6" w14:textId="77777777" w:rsidTr="00C91E36">
        <w:trPr>
          <w:trHeight w:val="124"/>
        </w:trPr>
        <w:tc>
          <w:tcPr>
            <w:tcW w:w="10768" w:type="dxa"/>
            <w:gridSpan w:val="6"/>
            <w:shd w:val="clear" w:color="auto" w:fill="F2F2F2" w:themeFill="background1" w:themeFillShade="F2"/>
            <w:noWrap/>
          </w:tcPr>
          <w:p w14:paraId="21F921BB" w14:textId="77777777" w:rsidR="00125DA9" w:rsidRPr="00F13D3B" w:rsidRDefault="00125DA9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Etat d’avancement des Etudes :</w:t>
            </w:r>
          </w:p>
        </w:tc>
      </w:tr>
      <w:tr w:rsidR="00125DA9" w:rsidRPr="00AA2BBC" w14:paraId="67961397" w14:textId="77777777" w:rsidTr="00C91E3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425A9202" w14:textId="77777777" w:rsidR="00125DA9" w:rsidRPr="00AA2BBC" w:rsidRDefault="00125DA9" w:rsidP="00125DA9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shd w:val="clear" w:color="auto" w:fill="F2F2F2" w:themeFill="background1" w:themeFillShade="F2"/>
          </w:tcPr>
          <w:p w14:paraId="27A02F85" w14:textId="77777777" w:rsidR="00125DA9" w:rsidRPr="00F13D3B" w:rsidRDefault="00125DA9" w:rsidP="00125DA9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Avancement %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474BBE28" w14:textId="77777777" w:rsidR="00125DA9" w:rsidRPr="00F13D3B" w:rsidRDefault="00125DA9" w:rsidP="00125DA9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Dépôt à l’administration</w:t>
            </w:r>
          </w:p>
        </w:tc>
        <w:tc>
          <w:tcPr>
            <w:tcW w:w="2404" w:type="dxa"/>
            <w:shd w:val="clear" w:color="auto" w:fill="F2F2F2" w:themeFill="background1" w:themeFillShade="F2"/>
          </w:tcPr>
          <w:p w14:paraId="3FCAF141" w14:textId="77777777" w:rsidR="00125DA9" w:rsidRPr="00F13D3B" w:rsidRDefault="00125DA9" w:rsidP="00125DA9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Etat de validation par l’administration</w:t>
            </w:r>
          </w:p>
        </w:tc>
      </w:tr>
      <w:tr w:rsidR="00125DA9" w:rsidRPr="00AA2BBC" w14:paraId="1F181673" w14:textId="77777777" w:rsidTr="00C91E3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037A84EA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APS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0E49BE8E" w14:textId="1C9CEF4C" w:rsidR="00125DA9" w:rsidRPr="00AA2BBC" w:rsidRDefault="00E930DF" w:rsidP="00125DA9">
            <w:pPr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100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3E20143E" w14:textId="417B751A" w:rsidR="00125DA9" w:rsidRPr="00AA2BBC" w:rsidRDefault="00E930DF" w:rsidP="00125DA9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Oui</w:t>
            </w:r>
          </w:p>
        </w:tc>
        <w:tc>
          <w:tcPr>
            <w:tcW w:w="2404" w:type="dxa"/>
            <w:shd w:val="clear" w:color="auto" w:fill="F2F2F2" w:themeFill="background1" w:themeFillShade="F2"/>
          </w:tcPr>
          <w:p w14:paraId="6FB57360" w14:textId="7E4C2EC6" w:rsidR="00125DA9" w:rsidRPr="00AA2BBC" w:rsidRDefault="00E930DF" w:rsidP="00E930DF">
            <w:pPr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Oui</w:t>
            </w:r>
          </w:p>
        </w:tc>
      </w:tr>
      <w:tr w:rsidR="00125DA9" w:rsidRPr="00AA2BBC" w14:paraId="0131F78E" w14:textId="77777777" w:rsidTr="00C91E3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7A21F4E4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APD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03BCDB19" w14:textId="4CAF13D5" w:rsidR="00125DA9" w:rsidRPr="00AA2BBC" w:rsidRDefault="00E930DF" w:rsidP="00125DA9">
            <w:pPr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100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7F2E02C1" w14:textId="456080F8" w:rsidR="00125DA9" w:rsidRPr="00AA2BBC" w:rsidRDefault="00E930DF" w:rsidP="00125DA9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Prévu ce 06/02/2026</w:t>
            </w:r>
          </w:p>
        </w:tc>
        <w:tc>
          <w:tcPr>
            <w:tcW w:w="2404" w:type="dxa"/>
            <w:shd w:val="clear" w:color="auto" w:fill="F2F2F2" w:themeFill="background1" w:themeFillShade="F2"/>
          </w:tcPr>
          <w:p w14:paraId="232C9A8E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301AE0C6" w14:textId="77777777" w:rsidTr="00C91E3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74F2BE60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EXE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1F7E6722" w14:textId="442A8579" w:rsidR="00125DA9" w:rsidRPr="00AA2BBC" w:rsidRDefault="00E930DF" w:rsidP="00125DA9">
            <w:pPr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50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4F4744EA" w14:textId="1F96E690" w:rsidR="00125DA9" w:rsidRPr="00AA2BBC" w:rsidRDefault="00E930DF" w:rsidP="00125DA9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Prévu le 28/02</w:t>
            </w:r>
          </w:p>
        </w:tc>
        <w:tc>
          <w:tcPr>
            <w:tcW w:w="2404" w:type="dxa"/>
            <w:shd w:val="clear" w:color="auto" w:fill="F2F2F2" w:themeFill="background1" w:themeFillShade="F2"/>
          </w:tcPr>
          <w:p w14:paraId="7C2B9C5F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58D704B6" w14:textId="77777777" w:rsidTr="00C91E3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122DD3F0" w14:textId="77777777" w:rsidR="00125DA9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Géotechnique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03286706" w14:textId="77777777" w:rsidR="00125DA9" w:rsidRPr="00AA2BBC" w:rsidRDefault="00125DA9" w:rsidP="00125DA9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4004F392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19011032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5B75A0FF" w14:textId="77777777" w:rsidTr="00C91E3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4BDC9CF2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Hydrologique/hydraulique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697DE028" w14:textId="77777777" w:rsidR="00125DA9" w:rsidRPr="00AA2BBC" w:rsidRDefault="00125DA9" w:rsidP="00125DA9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1D0D3C1F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1FC81FB8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5FFAE45A" w14:textId="77777777" w:rsidTr="00C91E36">
        <w:trPr>
          <w:trHeight w:val="124"/>
        </w:trPr>
        <w:tc>
          <w:tcPr>
            <w:tcW w:w="3872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  <w:noWrap/>
          </w:tcPr>
          <w:p w14:paraId="4AAE3798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EIES / Notice EIES</w:t>
            </w:r>
          </w:p>
        </w:tc>
        <w:tc>
          <w:tcPr>
            <w:tcW w:w="2082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18979DB5" w14:textId="77777777" w:rsidR="00125DA9" w:rsidRPr="00AA2BBC" w:rsidRDefault="00125DA9" w:rsidP="00125DA9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0B89FA48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4753413F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7B435168" w14:textId="77777777" w:rsidTr="00C91E36">
        <w:trPr>
          <w:trHeight w:val="124"/>
        </w:trPr>
        <w:tc>
          <w:tcPr>
            <w:tcW w:w="3872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</w:tcPr>
          <w:p w14:paraId="37174210" w14:textId="77777777" w:rsidR="00125DA9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24E32D6" w14:textId="77777777" w:rsidR="00125DA9" w:rsidRPr="00AA2BBC" w:rsidRDefault="00125DA9" w:rsidP="00125DA9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D00F91B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096177F3" w14:textId="77777777" w:rsidR="00125DA9" w:rsidRPr="00AA2BBC" w:rsidRDefault="00125DA9" w:rsidP="00125DA9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57BB903D" w14:textId="77777777" w:rsidTr="002D4ABB">
        <w:trPr>
          <w:trHeight w:val="80"/>
        </w:trPr>
        <w:tc>
          <w:tcPr>
            <w:tcW w:w="1076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tbl>
            <w:tblPr>
              <w:tblStyle w:val="Grilledutableau"/>
              <w:tblW w:w="10768" w:type="dxa"/>
              <w:tblLayout w:type="fixed"/>
              <w:tblLook w:val="04A0" w:firstRow="1" w:lastRow="0" w:firstColumn="1" w:lastColumn="0" w:noHBand="0" w:noVBand="1"/>
            </w:tblPr>
            <w:tblGrid>
              <w:gridCol w:w="10768"/>
            </w:tblGrid>
            <w:tr w:rsidR="00B312AA" w:rsidRPr="00973152" w14:paraId="24AB9A8D" w14:textId="77777777" w:rsidTr="00BE5320">
              <w:trPr>
                <w:trHeight w:val="8326"/>
              </w:trPr>
              <w:tc>
                <w:tcPr>
                  <w:tcW w:w="10768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F2F2F2" w:themeFill="background1" w:themeFillShade="F2"/>
                  <w:noWrap/>
                </w:tcPr>
                <w:p w14:paraId="00DCA042" w14:textId="77777777" w:rsidR="00B312AA" w:rsidRDefault="00B312AA" w:rsidP="00B312AA">
                  <w:pPr>
                    <w:rPr>
                      <w:b/>
                      <w:bCs/>
                      <w:sz w:val="20"/>
                      <w:szCs w:val="20"/>
                      <w:lang w:eastAsia="fr-FR"/>
                    </w:rPr>
                  </w:pPr>
                  <w:r w:rsidRPr="00973152">
                    <w:rPr>
                      <w:b/>
                      <w:bCs/>
                      <w:sz w:val="20"/>
                      <w:szCs w:val="20"/>
                      <w:lang w:eastAsia="fr-FR"/>
                    </w:rPr>
                    <w:lastRenderedPageBreak/>
                    <w:t>Avancement des travaux/ prévisions :</w:t>
                  </w:r>
                </w:p>
                <w:p w14:paraId="2AFCA672" w14:textId="77777777" w:rsidR="00B312AA" w:rsidRDefault="00B312AA" w:rsidP="00B312AA">
                  <w:pPr>
                    <w:rPr>
                      <w:b/>
                      <w:bCs/>
                      <w:sz w:val="20"/>
                      <w:szCs w:val="20"/>
                      <w:lang w:eastAsia="fr-FR"/>
                    </w:rPr>
                  </w:pPr>
                </w:p>
                <w:p w14:paraId="398A2C2C" w14:textId="77777777" w:rsidR="00B312AA" w:rsidRDefault="00B312AA" w:rsidP="00B312AA">
                  <w:pPr>
                    <w:pStyle w:val="Paragraphedeliste"/>
                    <w:numPr>
                      <w:ilvl w:val="0"/>
                      <w:numId w:val="3"/>
                    </w:numPr>
                    <w:rPr>
                      <w:b/>
                      <w:bCs/>
                      <w:sz w:val="20"/>
                      <w:szCs w:val="20"/>
                      <w:lang w:eastAsia="fr-FR"/>
                    </w:rPr>
                  </w:pPr>
                  <w:r>
                    <w:rPr>
                      <w:b/>
                      <w:bCs/>
                      <w:sz w:val="20"/>
                      <w:szCs w:val="20"/>
                      <w:lang w:eastAsia="fr-FR"/>
                    </w:rPr>
                    <w:t xml:space="preserve">Etudes en cours de finalisation </w:t>
                  </w:r>
                </w:p>
                <w:p w14:paraId="04CD6147" w14:textId="77777777" w:rsidR="00B312AA" w:rsidRDefault="00B312AA" w:rsidP="00FC189A">
                  <w:pPr>
                    <w:pStyle w:val="Paragraphedeliste"/>
                    <w:numPr>
                      <w:ilvl w:val="0"/>
                      <w:numId w:val="12"/>
                    </w:numPr>
                    <w:rPr>
                      <w:sz w:val="20"/>
                      <w:szCs w:val="20"/>
                      <w:lang w:eastAsia="fr-FR"/>
                    </w:rPr>
                  </w:pPr>
                  <w:r w:rsidRPr="007764EC">
                    <w:rPr>
                      <w:sz w:val="20"/>
                      <w:szCs w:val="20"/>
                      <w:lang w:eastAsia="fr-FR"/>
                    </w:rPr>
                    <w:t>Etude route, parking et Ponton</w:t>
                  </w:r>
                  <w:r>
                    <w:rPr>
                      <w:sz w:val="20"/>
                      <w:szCs w:val="20"/>
                      <w:lang w:eastAsia="fr-FR"/>
                    </w:rPr>
                    <w:t xml:space="preserve"> </w:t>
                  </w:r>
                  <w:r w:rsidRPr="007764EC">
                    <w:rPr>
                      <w:sz w:val="20"/>
                      <w:szCs w:val="20"/>
                      <w:lang w:eastAsia="fr-FR"/>
                    </w:rPr>
                    <w:sym w:font="Wingdings" w:char="F0E8"/>
                  </w:r>
                  <w:r>
                    <w:rPr>
                      <w:sz w:val="20"/>
                      <w:szCs w:val="20"/>
                      <w:lang w:eastAsia="fr-FR"/>
                    </w:rPr>
                    <w:t xml:space="preserve"> 90%</w:t>
                  </w:r>
                </w:p>
                <w:p w14:paraId="56198EF3" w14:textId="77777777" w:rsidR="00B312AA" w:rsidRDefault="00B312AA" w:rsidP="00FC189A">
                  <w:pPr>
                    <w:pStyle w:val="Paragraphedeliste"/>
                    <w:numPr>
                      <w:ilvl w:val="0"/>
                      <w:numId w:val="12"/>
                    </w:numPr>
                    <w:rPr>
                      <w:sz w:val="20"/>
                      <w:szCs w:val="20"/>
                      <w:lang w:eastAsia="fr-FR"/>
                    </w:rPr>
                  </w:pPr>
                  <w:r>
                    <w:rPr>
                      <w:sz w:val="20"/>
                      <w:szCs w:val="20"/>
                      <w:lang w:eastAsia="fr-FR"/>
                    </w:rPr>
                    <w:t xml:space="preserve">Etude plateforme Bâtiment CAPAD </w:t>
                  </w:r>
                  <w:r w:rsidRPr="00FD2F88">
                    <w:rPr>
                      <w:sz w:val="20"/>
                      <w:szCs w:val="20"/>
                      <w:lang w:eastAsia="fr-FR"/>
                    </w:rPr>
                    <w:sym w:font="Wingdings" w:char="F0E8"/>
                  </w:r>
                  <w:r>
                    <w:rPr>
                      <w:sz w:val="20"/>
                      <w:szCs w:val="20"/>
                      <w:lang w:eastAsia="fr-FR"/>
                    </w:rPr>
                    <w:t xml:space="preserve"> 35%</w:t>
                  </w:r>
                </w:p>
                <w:p w14:paraId="2D8DD5EC" w14:textId="77777777" w:rsidR="00B312AA" w:rsidRPr="002778C4" w:rsidRDefault="00B312AA" w:rsidP="00B312AA">
                  <w:pPr>
                    <w:rPr>
                      <w:sz w:val="20"/>
                      <w:szCs w:val="20"/>
                      <w:lang w:eastAsia="fr-FR"/>
                    </w:rPr>
                  </w:pPr>
                </w:p>
                <w:p w14:paraId="355489D0" w14:textId="77777777" w:rsidR="00B312AA" w:rsidRDefault="00B312AA" w:rsidP="00B312AA">
                  <w:pPr>
                    <w:pStyle w:val="Paragraphedeliste"/>
                    <w:numPr>
                      <w:ilvl w:val="0"/>
                      <w:numId w:val="3"/>
                    </w:numPr>
                    <w:rPr>
                      <w:b/>
                      <w:bCs/>
                      <w:sz w:val="20"/>
                      <w:szCs w:val="20"/>
                      <w:lang w:eastAsia="fr-FR"/>
                    </w:rPr>
                  </w:pPr>
                  <w:r>
                    <w:rPr>
                      <w:b/>
                      <w:bCs/>
                      <w:sz w:val="20"/>
                      <w:szCs w:val="20"/>
                      <w:lang w:eastAsia="fr-FR"/>
                    </w:rPr>
                    <w:t xml:space="preserve">Travaux préparatoires : </w:t>
                  </w:r>
                  <w:r w:rsidRPr="00834242">
                    <w:rPr>
                      <w:b/>
                      <w:bCs/>
                      <w:sz w:val="20"/>
                      <w:szCs w:val="20"/>
                      <w:lang w:eastAsia="fr-FR"/>
                    </w:rPr>
                    <w:t>60%</w:t>
                  </w:r>
                </w:p>
                <w:p w14:paraId="0737CA8E" w14:textId="77777777" w:rsidR="00B312AA" w:rsidRDefault="00B312AA" w:rsidP="00FC189A">
                  <w:pPr>
                    <w:pStyle w:val="Paragraphedeliste"/>
                    <w:numPr>
                      <w:ilvl w:val="0"/>
                      <w:numId w:val="13"/>
                    </w:numPr>
                    <w:rPr>
                      <w:sz w:val="20"/>
                      <w:szCs w:val="20"/>
                      <w:lang w:eastAsia="fr-FR"/>
                    </w:rPr>
                  </w:pPr>
                  <w:r>
                    <w:rPr>
                      <w:sz w:val="20"/>
                      <w:szCs w:val="20"/>
                      <w:lang w:eastAsia="fr-FR"/>
                    </w:rPr>
                    <w:t>Construction de 3 m</w:t>
                  </w:r>
                  <w:r w:rsidRPr="002778C4">
                    <w:rPr>
                      <w:sz w:val="20"/>
                      <w:szCs w:val="20"/>
                      <w:lang w:eastAsia="fr-FR"/>
                    </w:rPr>
                    <w:t xml:space="preserve">aisons </w:t>
                  </w:r>
                  <w:r>
                    <w:rPr>
                      <w:sz w:val="20"/>
                      <w:szCs w:val="20"/>
                      <w:lang w:eastAsia="fr-FR"/>
                    </w:rPr>
                    <w:t xml:space="preserve">de relogement : </w:t>
                  </w:r>
                </w:p>
                <w:p w14:paraId="026262D6" w14:textId="77777777" w:rsidR="00B312AA" w:rsidRDefault="00B312AA" w:rsidP="00B312AA">
                  <w:pPr>
                    <w:pStyle w:val="Paragraphedeliste"/>
                    <w:ind w:left="720"/>
                    <w:rPr>
                      <w:sz w:val="20"/>
                      <w:szCs w:val="20"/>
                      <w:lang w:eastAsia="fr-FR"/>
                    </w:rPr>
                  </w:pPr>
                  <w:r>
                    <w:rPr>
                      <w:sz w:val="20"/>
                      <w:szCs w:val="20"/>
                      <w:lang w:eastAsia="fr-FR"/>
                    </w:rPr>
                    <w:t>1ere maison de relogement :</w:t>
                  </w:r>
                </w:p>
                <w:p w14:paraId="13765687" w14:textId="77777777" w:rsidR="00B312AA" w:rsidRDefault="00B312AA" w:rsidP="00B312AA">
                  <w:pPr>
                    <w:pStyle w:val="Paragraphedeliste"/>
                    <w:ind w:left="720"/>
                    <w:rPr>
                      <w:sz w:val="20"/>
                      <w:szCs w:val="20"/>
                      <w:lang w:eastAsia="fr-FR"/>
                    </w:rPr>
                  </w:pPr>
                  <w:r>
                    <w:rPr>
                      <w:sz w:val="20"/>
                      <w:szCs w:val="20"/>
                      <w:lang w:eastAsia="fr-FR"/>
                    </w:rPr>
                    <w:t xml:space="preserve">-  </w:t>
                  </w:r>
                  <w:r w:rsidRPr="00E47E17">
                    <w:rPr>
                      <w:b/>
                      <w:bCs/>
                      <w:sz w:val="20"/>
                      <w:szCs w:val="20"/>
                      <w:lang w:eastAsia="fr-FR"/>
                    </w:rPr>
                    <w:t>Avancement</w:t>
                  </w:r>
                  <w:r w:rsidRPr="00E47E17">
                    <w:rPr>
                      <w:sz w:val="20"/>
                      <w:szCs w:val="20"/>
                      <w:lang w:eastAsia="fr-FR"/>
                    </w:rPr>
                    <w:t xml:space="preserve"> : 70 %</w:t>
                  </w:r>
                </w:p>
                <w:p w14:paraId="3DE24805" w14:textId="77777777" w:rsidR="00B312AA" w:rsidRPr="00B148B0" w:rsidRDefault="00B312AA" w:rsidP="00B312AA">
                  <w:pPr>
                    <w:pStyle w:val="Paragraphedeliste"/>
                    <w:ind w:left="720"/>
                    <w:rPr>
                      <w:sz w:val="20"/>
                      <w:szCs w:val="20"/>
                      <w:lang w:eastAsia="fr-FR"/>
                    </w:rPr>
                  </w:pPr>
                  <w:r>
                    <w:rPr>
                      <w:sz w:val="20"/>
                      <w:szCs w:val="20"/>
                      <w:lang w:eastAsia="fr-FR"/>
                    </w:rPr>
                    <w:t>-</w:t>
                  </w:r>
                  <w:r w:rsidRPr="00B148B0">
                    <w:rPr>
                      <w:sz w:val="20"/>
                      <w:szCs w:val="20"/>
                      <w:lang w:eastAsia="fr-FR"/>
                    </w:rPr>
                    <w:t xml:space="preserve">  Matériaux déjà disponibles sur site :</w:t>
                  </w:r>
                  <w:r>
                    <w:rPr>
                      <w:sz w:val="20"/>
                      <w:szCs w:val="20"/>
                      <w:lang w:eastAsia="fr-FR"/>
                    </w:rPr>
                    <w:t xml:space="preserve"> plomberie ; électricité et carreaux.</w:t>
                  </w:r>
                </w:p>
                <w:p w14:paraId="2CF1C388" w14:textId="77777777" w:rsidR="00B312AA" w:rsidRPr="00B148B0" w:rsidRDefault="00B312AA" w:rsidP="00B312AA">
                  <w:pPr>
                    <w:pStyle w:val="Paragraphedeliste"/>
                    <w:ind w:left="720"/>
                    <w:rPr>
                      <w:sz w:val="20"/>
                      <w:szCs w:val="20"/>
                      <w:lang w:eastAsia="fr-FR"/>
                    </w:rPr>
                  </w:pPr>
                  <w:r>
                    <w:rPr>
                      <w:sz w:val="20"/>
                      <w:szCs w:val="20"/>
                      <w:lang w:eastAsia="fr-FR"/>
                    </w:rPr>
                    <w:t xml:space="preserve">-  </w:t>
                  </w:r>
                  <w:r w:rsidRPr="00B148B0">
                    <w:rPr>
                      <w:b/>
                      <w:bCs/>
                      <w:sz w:val="20"/>
                      <w:szCs w:val="20"/>
                      <w:lang w:eastAsia="fr-FR"/>
                    </w:rPr>
                    <w:t>Point bloquant</w:t>
                  </w:r>
                  <w:r w:rsidRPr="00B148B0">
                    <w:rPr>
                      <w:sz w:val="20"/>
                      <w:szCs w:val="20"/>
                      <w:lang w:eastAsia="fr-FR"/>
                    </w:rPr>
                    <w:t xml:space="preserve"> :</w:t>
                  </w:r>
                  <w:r>
                    <w:rPr>
                      <w:sz w:val="20"/>
                      <w:szCs w:val="20"/>
                      <w:lang w:eastAsia="fr-FR"/>
                    </w:rPr>
                    <w:t xml:space="preserve"> demande acompte supplémentaire pour remobilisation du personnel technique de EBTP</w:t>
                  </w:r>
                </w:p>
                <w:p w14:paraId="51E6F878" w14:textId="77777777" w:rsidR="00B312AA" w:rsidRPr="00B148B0" w:rsidRDefault="00B312AA" w:rsidP="00FC189A">
                  <w:pPr>
                    <w:pStyle w:val="Paragraphedeliste"/>
                    <w:numPr>
                      <w:ilvl w:val="0"/>
                      <w:numId w:val="13"/>
                    </w:numPr>
                    <w:rPr>
                      <w:sz w:val="20"/>
                      <w:szCs w:val="20"/>
                      <w:lang w:eastAsia="fr-FR"/>
                    </w:rPr>
                  </w:pPr>
                  <w:r w:rsidRPr="00B148B0">
                    <w:rPr>
                      <w:sz w:val="20"/>
                      <w:szCs w:val="20"/>
                      <w:lang w:eastAsia="fr-FR"/>
                    </w:rPr>
                    <w:t xml:space="preserve">2e et 3e maisons de relogement : </w:t>
                  </w:r>
                </w:p>
                <w:p w14:paraId="24D6F90C" w14:textId="77777777" w:rsidR="00B312AA" w:rsidRPr="00B148B0" w:rsidRDefault="00B312AA" w:rsidP="00B312AA">
                  <w:pPr>
                    <w:pStyle w:val="Paragraphedeliste"/>
                    <w:ind w:left="720"/>
                    <w:rPr>
                      <w:sz w:val="20"/>
                      <w:szCs w:val="20"/>
                      <w:lang w:eastAsia="fr-FR"/>
                    </w:rPr>
                  </w:pPr>
                  <w:r w:rsidRPr="00B148B0">
                    <w:rPr>
                      <w:b/>
                      <w:bCs/>
                      <w:sz w:val="20"/>
                      <w:szCs w:val="20"/>
                      <w:lang w:eastAsia="fr-FR"/>
                    </w:rPr>
                    <w:t>Avancement</w:t>
                  </w:r>
                  <w:r w:rsidRPr="00B148B0">
                    <w:rPr>
                      <w:sz w:val="20"/>
                      <w:szCs w:val="20"/>
                      <w:lang w:eastAsia="fr-FR"/>
                    </w:rPr>
                    <w:t xml:space="preserve"> : </w:t>
                  </w:r>
                  <w:r w:rsidRPr="002C385C">
                    <w:rPr>
                      <w:b/>
                      <w:bCs/>
                      <w:sz w:val="20"/>
                      <w:szCs w:val="20"/>
                      <w:lang w:eastAsia="fr-FR"/>
                    </w:rPr>
                    <w:t>90 %</w:t>
                  </w:r>
                  <w:r w:rsidRPr="00B148B0">
                    <w:rPr>
                      <w:sz w:val="20"/>
                      <w:szCs w:val="20"/>
                      <w:lang w:eastAsia="fr-FR"/>
                    </w:rPr>
                    <w:t xml:space="preserve"> (phase de </w:t>
                  </w:r>
                  <w:r w:rsidRPr="00B148B0">
                    <w:rPr>
                      <w:b/>
                      <w:bCs/>
                      <w:sz w:val="20"/>
                      <w:szCs w:val="20"/>
                      <w:lang w:eastAsia="fr-FR"/>
                    </w:rPr>
                    <w:t>pré-terrassement</w:t>
                  </w:r>
                  <w:r w:rsidRPr="00B148B0">
                    <w:rPr>
                      <w:sz w:val="20"/>
                      <w:szCs w:val="20"/>
                      <w:lang w:eastAsia="fr-FR"/>
                    </w:rPr>
                    <w:t>)</w:t>
                  </w:r>
                </w:p>
                <w:p w14:paraId="661D18F3" w14:textId="77777777" w:rsidR="00B312AA" w:rsidRPr="00B148B0" w:rsidRDefault="00B312AA" w:rsidP="00B312AA">
                  <w:pPr>
                    <w:pStyle w:val="Paragraphedeliste"/>
                    <w:ind w:left="720"/>
                    <w:rPr>
                      <w:sz w:val="20"/>
                      <w:szCs w:val="20"/>
                      <w:lang w:eastAsia="fr-FR"/>
                    </w:rPr>
                  </w:pPr>
                  <w:r w:rsidRPr="00B148B0">
                    <w:rPr>
                      <w:b/>
                      <w:bCs/>
                      <w:sz w:val="20"/>
                      <w:szCs w:val="20"/>
                      <w:lang w:eastAsia="fr-FR"/>
                    </w:rPr>
                    <w:t>Essais géotechniques réalisés</w:t>
                  </w:r>
                  <w:r w:rsidRPr="00B148B0">
                    <w:rPr>
                      <w:sz w:val="20"/>
                      <w:szCs w:val="20"/>
                      <w:lang w:eastAsia="fr-FR"/>
                    </w:rPr>
                    <w:t xml:space="preserve"> :</w:t>
                  </w:r>
                </w:p>
                <w:p w14:paraId="05530915" w14:textId="77777777" w:rsidR="00B312AA" w:rsidRPr="00B148B0" w:rsidRDefault="00B312AA" w:rsidP="00FC189A">
                  <w:pPr>
                    <w:pStyle w:val="Paragraphedeliste"/>
                    <w:numPr>
                      <w:ilvl w:val="0"/>
                      <w:numId w:val="35"/>
                    </w:numPr>
                    <w:rPr>
                      <w:sz w:val="20"/>
                      <w:szCs w:val="20"/>
                      <w:lang w:eastAsia="fr-FR"/>
                    </w:rPr>
                  </w:pPr>
                  <w:r w:rsidRPr="00B148B0">
                    <w:rPr>
                      <w:sz w:val="20"/>
                      <w:szCs w:val="20"/>
                      <w:lang w:eastAsia="fr-FR"/>
                    </w:rPr>
                    <w:t xml:space="preserve">Essais à la plaque </w:t>
                  </w:r>
                  <w:r w:rsidRPr="00B148B0">
                    <w:rPr>
                      <w:b/>
                      <w:bCs/>
                      <w:sz w:val="20"/>
                      <w:szCs w:val="20"/>
                      <w:lang w:eastAsia="fr-FR"/>
                    </w:rPr>
                    <w:t>EV2</w:t>
                  </w:r>
                  <w:r w:rsidRPr="00B148B0">
                    <w:rPr>
                      <w:sz w:val="20"/>
                      <w:szCs w:val="20"/>
                      <w:lang w:eastAsia="fr-FR"/>
                    </w:rPr>
                    <w:t xml:space="preserve"> pour contrôler la </w:t>
                  </w:r>
                  <w:r w:rsidRPr="00B148B0">
                    <w:rPr>
                      <w:b/>
                      <w:bCs/>
                      <w:sz w:val="20"/>
                      <w:szCs w:val="20"/>
                      <w:lang w:eastAsia="fr-FR"/>
                    </w:rPr>
                    <w:t>portance</w:t>
                  </w:r>
                  <w:r w:rsidRPr="00B148B0">
                    <w:rPr>
                      <w:sz w:val="20"/>
                      <w:szCs w:val="20"/>
                      <w:lang w:eastAsia="fr-FR"/>
                    </w:rPr>
                    <w:t xml:space="preserve"> et le </w:t>
                  </w:r>
                  <w:r w:rsidRPr="00B148B0">
                    <w:rPr>
                      <w:b/>
                      <w:bCs/>
                      <w:sz w:val="20"/>
                      <w:szCs w:val="20"/>
                      <w:lang w:eastAsia="fr-FR"/>
                    </w:rPr>
                    <w:t>compactage</w:t>
                  </w:r>
                  <w:r w:rsidRPr="00B148B0">
                    <w:rPr>
                      <w:sz w:val="20"/>
                      <w:szCs w:val="20"/>
                      <w:lang w:eastAsia="fr-FR"/>
                    </w:rPr>
                    <w:t xml:space="preserve"> des plateformes</w:t>
                  </w:r>
                </w:p>
                <w:p w14:paraId="5D902632" w14:textId="77777777" w:rsidR="00B312AA" w:rsidRPr="00B148B0" w:rsidRDefault="00B312AA" w:rsidP="00FC189A">
                  <w:pPr>
                    <w:pStyle w:val="Paragraphedeliste"/>
                    <w:numPr>
                      <w:ilvl w:val="0"/>
                      <w:numId w:val="35"/>
                    </w:numPr>
                    <w:rPr>
                      <w:sz w:val="20"/>
                      <w:szCs w:val="20"/>
                      <w:lang w:eastAsia="fr-FR"/>
                    </w:rPr>
                  </w:pPr>
                  <w:r w:rsidRPr="00B148B0">
                    <w:rPr>
                      <w:sz w:val="20"/>
                      <w:szCs w:val="20"/>
                      <w:lang w:eastAsia="fr-FR"/>
                    </w:rPr>
                    <w:t xml:space="preserve">Résultats : </w:t>
                  </w:r>
                  <w:r>
                    <w:rPr>
                      <w:b/>
                      <w:bCs/>
                      <w:sz w:val="20"/>
                      <w:szCs w:val="20"/>
                      <w:lang w:eastAsia="fr-FR"/>
                    </w:rPr>
                    <w:t>satisfaisant.</w:t>
                  </w:r>
                </w:p>
                <w:p w14:paraId="7E163583" w14:textId="77777777" w:rsidR="00B312AA" w:rsidRPr="00B148B0" w:rsidRDefault="00B312AA" w:rsidP="00FC189A">
                  <w:pPr>
                    <w:pStyle w:val="Paragraphedeliste"/>
                    <w:numPr>
                      <w:ilvl w:val="0"/>
                      <w:numId w:val="36"/>
                    </w:numPr>
                    <w:rPr>
                      <w:sz w:val="20"/>
                      <w:szCs w:val="20"/>
                      <w:lang w:eastAsia="fr-FR"/>
                    </w:rPr>
                  </w:pPr>
                  <w:r>
                    <w:rPr>
                      <w:b/>
                      <w:bCs/>
                      <w:sz w:val="20"/>
                      <w:szCs w:val="20"/>
                      <w:lang w:eastAsia="fr-FR"/>
                    </w:rPr>
                    <w:t>Couche en remblai technique réalisée, reste dernière couche puis compactage et nouveaux essais à réaliser.</w:t>
                  </w:r>
                </w:p>
                <w:p w14:paraId="350FCB44" w14:textId="77777777" w:rsidR="00B312AA" w:rsidRPr="00B148B0" w:rsidRDefault="00B312AA" w:rsidP="00FC189A">
                  <w:pPr>
                    <w:pStyle w:val="Paragraphedeliste"/>
                    <w:numPr>
                      <w:ilvl w:val="0"/>
                      <w:numId w:val="36"/>
                    </w:numPr>
                    <w:rPr>
                      <w:sz w:val="20"/>
                      <w:szCs w:val="20"/>
                      <w:lang w:eastAsia="fr-FR"/>
                    </w:rPr>
                  </w:pPr>
                  <w:r w:rsidRPr="00B148B0">
                    <w:rPr>
                      <w:b/>
                      <w:bCs/>
                      <w:sz w:val="20"/>
                      <w:szCs w:val="20"/>
                      <w:lang w:eastAsia="fr-FR"/>
                    </w:rPr>
                    <w:t>Apport en blocs de latérite</w:t>
                  </w:r>
                  <w:r>
                    <w:rPr>
                      <w:sz w:val="20"/>
                      <w:szCs w:val="20"/>
                      <w:lang w:eastAsia="fr-FR"/>
                    </w:rPr>
                    <w:t> : disponibilité de stock limité</w:t>
                  </w:r>
                </w:p>
                <w:p w14:paraId="39F5C01A" w14:textId="77777777" w:rsidR="00B312AA" w:rsidRPr="00AD4B7C" w:rsidRDefault="00B312AA" w:rsidP="00B312AA">
                  <w:pPr>
                    <w:pStyle w:val="Paragraphedeliste"/>
                    <w:ind w:left="720"/>
                    <w:rPr>
                      <w:sz w:val="20"/>
                      <w:szCs w:val="20"/>
                      <w:lang w:eastAsia="fr-FR"/>
                    </w:rPr>
                  </w:pPr>
                  <w:r w:rsidRPr="00B148B0">
                    <w:rPr>
                      <w:b/>
                      <w:bCs/>
                      <w:sz w:val="20"/>
                      <w:szCs w:val="20"/>
                      <w:lang w:eastAsia="fr-FR"/>
                    </w:rPr>
                    <w:t>Objectif</w:t>
                  </w:r>
                  <w:r w:rsidRPr="00B148B0">
                    <w:rPr>
                      <w:sz w:val="20"/>
                      <w:szCs w:val="20"/>
                      <w:lang w:eastAsia="fr-FR"/>
                    </w:rPr>
                    <w:t xml:space="preserve"> :</w:t>
                  </w:r>
                  <w:r>
                    <w:rPr>
                      <w:lang w:eastAsia="fr-FR"/>
                    </w:rPr>
                    <w:t xml:space="preserve"> </w:t>
                  </w:r>
                  <w:r w:rsidRPr="00AD4B7C">
                    <w:rPr>
                      <w:sz w:val="20"/>
                      <w:szCs w:val="20"/>
                      <w:lang w:eastAsia="fr-FR"/>
                    </w:rPr>
                    <w:t xml:space="preserve">livrer les travaux fin février </w:t>
                  </w:r>
                  <w:r w:rsidRPr="00AD4B7C">
                    <w:rPr>
                      <w:b/>
                      <w:bCs/>
                      <w:sz w:val="20"/>
                      <w:szCs w:val="20"/>
                      <w:lang w:eastAsia="fr-FR"/>
                    </w:rPr>
                    <w:t xml:space="preserve">(Point bloquant : </w:t>
                  </w:r>
                  <w:r w:rsidRPr="00AD4B7C">
                    <w:rPr>
                      <w:sz w:val="20"/>
                      <w:szCs w:val="20"/>
                      <w:lang w:eastAsia="fr-FR"/>
                    </w:rPr>
                    <w:t>Matériaux d’apport</w:t>
                  </w:r>
                  <w:r>
                    <w:rPr>
                      <w:b/>
                      <w:bCs/>
                      <w:sz w:val="20"/>
                      <w:szCs w:val="20"/>
                      <w:lang w:eastAsia="fr-FR"/>
                    </w:rPr>
                    <w:t xml:space="preserve"> </w:t>
                  </w:r>
                  <w:r w:rsidRPr="00AD4B7C">
                    <w:rPr>
                      <w:b/>
                      <w:bCs/>
                      <w:sz w:val="20"/>
                      <w:szCs w:val="20"/>
                      <w:lang w:eastAsia="fr-FR"/>
                    </w:rPr>
                    <w:sym w:font="Wingdings" w:char="F0E8"/>
                  </w:r>
                  <w:r>
                    <w:rPr>
                      <w:b/>
                      <w:bCs/>
                      <w:sz w:val="20"/>
                      <w:szCs w:val="20"/>
                      <w:lang w:eastAsia="fr-FR"/>
                    </w:rPr>
                    <w:t xml:space="preserve"> Investigation en cours</w:t>
                  </w:r>
                  <w:r w:rsidRPr="00AD4B7C">
                    <w:rPr>
                      <w:b/>
                      <w:bCs/>
                      <w:sz w:val="20"/>
                      <w:szCs w:val="20"/>
                      <w:lang w:eastAsia="fr-FR"/>
                    </w:rPr>
                    <w:t>).</w:t>
                  </w:r>
                </w:p>
                <w:p w14:paraId="23D77B77" w14:textId="77777777" w:rsidR="00B312AA" w:rsidRPr="005E5012" w:rsidRDefault="00B312AA" w:rsidP="00FC189A">
                  <w:pPr>
                    <w:pStyle w:val="Paragraphedeliste"/>
                    <w:numPr>
                      <w:ilvl w:val="0"/>
                      <w:numId w:val="13"/>
                    </w:numPr>
                    <w:rPr>
                      <w:sz w:val="20"/>
                      <w:szCs w:val="20"/>
                      <w:lang w:eastAsia="fr-FR"/>
                    </w:rPr>
                  </w:pPr>
                  <w:r w:rsidRPr="005E5012">
                    <w:rPr>
                      <w:sz w:val="20"/>
                      <w:szCs w:val="20"/>
                      <w:lang w:eastAsia="fr-FR"/>
                    </w:rPr>
                    <w:t xml:space="preserve">Forage Eaux : Offre de YAO reçue et retenue (VIETECH Gabon) pour analyse </w:t>
                  </w:r>
                  <w:r w:rsidRPr="005E5012">
                    <w:rPr>
                      <w:sz w:val="20"/>
                      <w:szCs w:val="20"/>
                      <w:lang w:eastAsia="fr-FR"/>
                    </w:rPr>
                    <w:sym w:font="Wingdings" w:char="F0E8"/>
                  </w:r>
                  <w:r w:rsidRPr="005E5012">
                    <w:rPr>
                      <w:sz w:val="20"/>
                      <w:szCs w:val="20"/>
                      <w:lang w:eastAsia="fr-FR"/>
                    </w:rPr>
                    <w:t xml:space="preserve"> Prévision de fin de l’action </w:t>
                  </w:r>
                  <w:r w:rsidRPr="005E5012">
                    <w:rPr>
                      <w:b/>
                      <w:bCs/>
                      <w:sz w:val="20"/>
                      <w:szCs w:val="20"/>
                      <w:lang w:eastAsia="fr-FR"/>
                    </w:rPr>
                    <w:t>Fin février</w:t>
                  </w:r>
                  <w:r>
                    <w:rPr>
                      <w:b/>
                      <w:bCs/>
                      <w:sz w:val="20"/>
                      <w:szCs w:val="20"/>
                      <w:lang w:eastAsia="fr-FR"/>
                    </w:rPr>
                    <w:t xml:space="preserve"> </w:t>
                  </w:r>
                  <w:r w:rsidRPr="00627B83">
                    <w:rPr>
                      <w:b/>
                      <w:bCs/>
                      <w:sz w:val="20"/>
                      <w:szCs w:val="20"/>
                      <w:lang w:eastAsia="fr-FR"/>
                    </w:rPr>
                    <w:t>(BC reçu)</w:t>
                  </w:r>
                </w:p>
                <w:p w14:paraId="1CA84BCA" w14:textId="77777777" w:rsidR="00B312AA" w:rsidRPr="00627B83" w:rsidRDefault="00B312AA" w:rsidP="00FC189A">
                  <w:pPr>
                    <w:pStyle w:val="Paragraphedeliste"/>
                    <w:numPr>
                      <w:ilvl w:val="0"/>
                      <w:numId w:val="13"/>
                    </w:numPr>
                    <w:rPr>
                      <w:b/>
                      <w:bCs/>
                      <w:sz w:val="20"/>
                      <w:szCs w:val="20"/>
                      <w:lang w:eastAsia="fr-FR"/>
                    </w:rPr>
                  </w:pPr>
                  <w:r>
                    <w:rPr>
                      <w:sz w:val="20"/>
                      <w:szCs w:val="20"/>
                      <w:lang w:eastAsia="fr-FR"/>
                    </w:rPr>
                    <w:t xml:space="preserve">Déplacement des poteaux SEEG </w:t>
                  </w:r>
                  <w:r w:rsidRPr="002778C4">
                    <w:rPr>
                      <w:sz w:val="20"/>
                      <w:szCs w:val="20"/>
                      <w:lang w:eastAsia="fr-FR"/>
                    </w:rPr>
                    <w:sym w:font="Wingdings" w:char="F0E8"/>
                  </w:r>
                  <w:r>
                    <w:rPr>
                      <w:sz w:val="20"/>
                      <w:szCs w:val="20"/>
                      <w:lang w:eastAsia="fr-FR"/>
                    </w:rPr>
                    <w:t xml:space="preserve"> courrier adressé et transmis à la SEEG. </w:t>
                  </w:r>
                  <w:r w:rsidRPr="00627B83">
                    <w:rPr>
                      <w:b/>
                      <w:bCs/>
                      <w:sz w:val="20"/>
                      <w:szCs w:val="20"/>
                      <w:lang w:eastAsia="fr-FR"/>
                    </w:rPr>
                    <w:t>En attente de retour. (Relance faite)</w:t>
                  </w:r>
                </w:p>
                <w:p w14:paraId="7F7049C3" w14:textId="77777777" w:rsidR="00B312AA" w:rsidRPr="002C385C" w:rsidRDefault="00B312AA" w:rsidP="00FC189A">
                  <w:pPr>
                    <w:pStyle w:val="Paragraphedeliste"/>
                    <w:numPr>
                      <w:ilvl w:val="0"/>
                      <w:numId w:val="13"/>
                    </w:numPr>
                    <w:rPr>
                      <w:sz w:val="20"/>
                      <w:szCs w:val="20"/>
                      <w:lang w:eastAsia="fr-FR"/>
                    </w:rPr>
                  </w:pPr>
                  <w:r>
                    <w:rPr>
                      <w:sz w:val="20"/>
                      <w:szCs w:val="20"/>
                      <w:lang w:eastAsia="fr-FR"/>
                    </w:rPr>
                    <w:t xml:space="preserve">Bilan de puissance des installation et énergie </w:t>
                  </w:r>
                  <w:r w:rsidRPr="00F9662B">
                    <w:rPr>
                      <w:sz w:val="20"/>
                      <w:szCs w:val="20"/>
                      <w:lang w:eastAsia="fr-FR"/>
                    </w:rPr>
                    <w:sym w:font="Wingdings" w:char="F0E8"/>
                  </w:r>
                  <w:r>
                    <w:rPr>
                      <w:sz w:val="20"/>
                      <w:szCs w:val="20"/>
                      <w:lang w:eastAsia="fr-FR"/>
                    </w:rPr>
                    <w:t xml:space="preserve"> </w:t>
                  </w:r>
                  <w:r w:rsidRPr="00F9662B">
                    <w:rPr>
                      <w:b/>
                      <w:bCs/>
                      <w:sz w:val="20"/>
                      <w:szCs w:val="20"/>
                      <w:lang w:eastAsia="fr-FR"/>
                    </w:rPr>
                    <w:t>OK</w:t>
                  </w:r>
                  <w:r>
                    <w:rPr>
                      <w:b/>
                      <w:bCs/>
                      <w:sz w:val="20"/>
                      <w:szCs w:val="20"/>
                      <w:lang w:eastAsia="fr-FR"/>
                    </w:rPr>
                    <w:t xml:space="preserve"> </w:t>
                  </w:r>
                  <w:r w:rsidRPr="00F9662B">
                    <w:rPr>
                      <w:b/>
                      <w:bCs/>
                      <w:sz w:val="20"/>
                      <w:szCs w:val="20"/>
                      <w:lang w:eastAsia="fr-FR"/>
                    </w:rPr>
                    <w:t>reçu le 05/02/26</w:t>
                  </w:r>
                  <w:r>
                    <w:rPr>
                      <w:b/>
                      <w:bCs/>
                      <w:sz w:val="20"/>
                      <w:szCs w:val="20"/>
                      <w:lang w:eastAsia="fr-FR"/>
                    </w:rPr>
                    <w:t xml:space="preserve">. </w:t>
                  </w:r>
                  <w:r w:rsidRPr="002C385C">
                    <w:rPr>
                      <w:sz w:val="20"/>
                      <w:szCs w:val="20"/>
                      <w:lang w:eastAsia="fr-FR"/>
                    </w:rPr>
                    <w:t>Courrier adressé</w:t>
                  </w:r>
                  <w:r>
                    <w:rPr>
                      <w:b/>
                      <w:bCs/>
                      <w:sz w:val="20"/>
                      <w:szCs w:val="20"/>
                      <w:lang w:eastAsia="fr-FR"/>
                    </w:rPr>
                    <w:t xml:space="preserve"> </w:t>
                  </w:r>
                  <w:r w:rsidRPr="005E5012">
                    <w:rPr>
                      <w:sz w:val="20"/>
                      <w:szCs w:val="20"/>
                      <w:lang w:eastAsia="fr-FR"/>
                    </w:rPr>
                    <w:t>à la SEEG avec puissance nominale projet</w:t>
                  </w:r>
                  <w:r>
                    <w:rPr>
                      <w:sz w:val="20"/>
                      <w:szCs w:val="20"/>
                      <w:lang w:eastAsia="fr-FR"/>
                    </w:rPr>
                    <w:t xml:space="preserve">. </w:t>
                  </w:r>
                </w:p>
                <w:p w14:paraId="11CAC5B0" w14:textId="77777777" w:rsidR="00B312AA" w:rsidRPr="002778C4" w:rsidRDefault="00B312AA" w:rsidP="00B312AA">
                  <w:pPr>
                    <w:rPr>
                      <w:sz w:val="20"/>
                      <w:szCs w:val="20"/>
                      <w:lang w:eastAsia="fr-FR"/>
                    </w:rPr>
                  </w:pPr>
                </w:p>
                <w:p w14:paraId="2B0EB08E" w14:textId="77777777" w:rsidR="00B312AA" w:rsidRDefault="00B312AA" w:rsidP="00B312AA">
                  <w:pPr>
                    <w:pStyle w:val="Paragraphedeliste"/>
                    <w:numPr>
                      <w:ilvl w:val="0"/>
                      <w:numId w:val="3"/>
                    </w:numPr>
                    <w:rPr>
                      <w:b/>
                      <w:bCs/>
                      <w:sz w:val="20"/>
                      <w:szCs w:val="20"/>
                      <w:lang w:eastAsia="fr-FR"/>
                    </w:rPr>
                  </w:pPr>
                  <w:r>
                    <w:rPr>
                      <w:b/>
                      <w:bCs/>
                      <w:sz w:val="20"/>
                      <w:szCs w:val="20"/>
                      <w:lang w:eastAsia="fr-FR"/>
                    </w:rPr>
                    <w:t>Installation chantier : 70%</w:t>
                  </w:r>
                </w:p>
                <w:p w14:paraId="6D97F33A" w14:textId="77777777" w:rsidR="00B312AA" w:rsidRDefault="00B312AA" w:rsidP="00FC189A">
                  <w:pPr>
                    <w:pStyle w:val="Paragraphedeliste"/>
                    <w:numPr>
                      <w:ilvl w:val="0"/>
                      <w:numId w:val="14"/>
                    </w:numPr>
                    <w:rPr>
                      <w:sz w:val="20"/>
                      <w:szCs w:val="20"/>
                      <w:lang w:eastAsia="fr-FR"/>
                    </w:rPr>
                  </w:pPr>
                  <w:r w:rsidRPr="00E47E17">
                    <w:rPr>
                      <w:b/>
                      <w:bCs/>
                      <w:sz w:val="20"/>
                      <w:szCs w:val="20"/>
                      <w:lang w:eastAsia="fr-FR"/>
                    </w:rPr>
                    <w:t>Bac de rétention</w:t>
                  </w:r>
                  <w:r>
                    <w:rPr>
                      <w:sz w:val="20"/>
                      <w:szCs w:val="20"/>
                      <w:lang w:eastAsia="fr-FR"/>
                    </w:rPr>
                    <w:t xml:space="preserve"> (avancement </w:t>
                  </w:r>
                  <w:r w:rsidRPr="00834242">
                    <w:rPr>
                      <w:b/>
                      <w:bCs/>
                      <w:sz w:val="20"/>
                      <w:szCs w:val="20"/>
                      <w:lang w:eastAsia="fr-FR"/>
                    </w:rPr>
                    <w:t>100%</w:t>
                  </w:r>
                  <w:r w:rsidRPr="00834242">
                    <w:rPr>
                      <w:sz w:val="20"/>
                      <w:szCs w:val="20"/>
                      <w:lang w:eastAsia="fr-FR"/>
                    </w:rPr>
                    <w:t xml:space="preserve">) </w:t>
                  </w:r>
                  <w:r w:rsidRPr="00582279">
                    <w:rPr>
                      <w:sz w:val="20"/>
                      <w:szCs w:val="20"/>
                      <w:lang w:eastAsia="fr-FR"/>
                    </w:rPr>
                    <w:sym w:font="Wingdings" w:char="F0E8"/>
                  </w:r>
                  <w:r w:rsidRPr="00582279">
                    <w:rPr>
                      <w:sz w:val="20"/>
                      <w:szCs w:val="20"/>
                      <w:lang w:eastAsia="fr-FR"/>
                    </w:rPr>
                    <w:t xml:space="preserve"> T</w:t>
                  </w:r>
                  <w:r>
                    <w:rPr>
                      <w:sz w:val="20"/>
                      <w:szCs w:val="20"/>
                      <w:lang w:eastAsia="fr-FR"/>
                    </w:rPr>
                    <w:t>ravaux</w:t>
                  </w:r>
                  <w:r w:rsidRPr="00582279">
                    <w:rPr>
                      <w:sz w:val="20"/>
                      <w:szCs w:val="20"/>
                      <w:lang w:eastAsia="fr-FR"/>
                    </w:rPr>
                    <w:t xml:space="preserve"> </w:t>
                  </w:r>
                  <w:r>
                    <w:rPr>
                      <w:sz w:val="20"/>
                      <w:szCs w:val="20"/>
                      <w:lang w:eastAsia="fr-FR"/>
                    </w:rPr>
                    <w:t xml:space="preserve">achevés. Reste à faire : </w:t>
                  </w:r>
                </w:p>
                <w:p w14:paraId="795AE862" w14:textId="77777777" w:rsidR="00B312AA" w:rsidRDefault="00B312AA" w:rsidP="00B312AA">
                  <w:pPr>
                    <w:pStyle w:val="Paragraphedeliste"/>
                    <w:ind w:left="720"/>
                    <w:rPr>
                      <w:sz w:val="20"/>
                      <w:szCs w:val="20"/>
                      <w:lang w:eastAsia="fr-FR"/>
                    </w:rPr>
                  </w:pPr>
                  <w:r>
                    <w:rPr>
                      <w:sz w:val="20"/>
                      <w:szCs w:val="20"/>
                      <w:lang w:eastAsia="fr-FR"/>
                    </w:rPr>
                    <w:t xml:space="preserve">Déplacement de la cuve et positionnement sur le bac de rétention </w:t>
                  </w:r>
                </w:p>
                <w:p w14:paraId="2F920298" w14:textId="77777777" w:rsidR="00B312AA" w:rsidRDefault="00B312AA" w:rsidP="00B312AA">
                  <w:pPr>
                    <w:pStyle w:val="Paragraphedeliste"/>
                    <w:ind w:left="720"/>
                    <w:rPr>
                      <w:sz w:val="20"/>
                      <w:szCs w:val="20"/>
                      <w:lang w:eastAsia="fr-FR"/>
                    </w:rPr>
                  </w:pPr>
                  <w:r>
                    <w:rPr>
                      <w:sz w:val="20"/>
                      <w:szCs w:val="20"/>
                      <w:lang w:eastAsia="fr-FR"/>
                    </w:rPr>
                    <w:t xml:space="preserve">Regards réalisés, actuellement attente intervention du plombier pour raccordement du bac de rétention au regard de visite puis au séparateur d’hydrocarbures. </w:t>
                  </w:r>
                </w:p>
                <w:p w14:paraId="0F7A58F7" w14:textId="77777777" w:rsidR="00B312AA" w:rsidRDefault="00B312AA" w:rsidP="00FC189A">
                  <w:pPr>
                    <w:pStyle w:val="Paragraphedeliste"/>
                    <w:numPr>
                      <w:ilvl w:val="0"/>
                      <w:numId w:val="14"/>
                    </w:numPr>
                    <w:rPr>
                      <w:sz w:val="20"/>
                      <w:szCs w:val="20"/>
                      <w:lang w:eastAsia="fr-FR"/>
                    </w:rPr>
                  </w:pPr>
                  <w:r w:rsidRPr="00E47E17">
                    <w:rPr>
                      <w:b/>
                      <w:bCs/>
                      <w:sz w:val="20"/>
                      <w:szCs w:val="20"/>
                      <w:lang w:eastAsia="fr-FR"/>
                    </w:rPr>
                    <w:t xml:space="preserve">Séparateur d’hydrocarbures </w:t>
                  </w:r>
                  <w:r>
                    <w:rPr>
                      <w:sz w:val="20"/>
                      <w:szCs w:val="20"/>
                      <w:lang w:eastAsia="fr-FR"/>
                    </w:rPr>
                    <w:t>(</w:t>
                  </w:r>
                  <w:r w:rsidRPr="00834242">
                    <w:rPr>
                      <w:sz w:val="20"/>
                      <w:szCs w:val="20"/>
                      <w:lang w:eastAsia="fr-FR"/>
                    </w:rPr>
                    <w:t xml:space="preserve">avancement </w:t>
                  </w:r>
                  <w:r w:rsidRPr="00834242">
                    <w:rPr>
                      <w:b/>
                      <w:bCs/>
                      <w:sz w:val="20"/>
                      <w:szCs w:val="20"/>
                      <w:lang w:eastAsia="fr-FR"/>
                    </w:rPr>
                    <w:t>85%)</w:t>
                  </w:r>
                  <w:r w:rsidRPr="00834242">
                    <w:rPr>
                      <w:sz w:val="20"/>
                      <w:szCs w:val="20"/>
                      <w:lang w:eastAsia="fr-FR"/>
                    </w:rPr>
                    <w:t xml:space="preserve"> </w:t>
                  </w:r>
                  <w:r w:rsidRPr="00582279">
                    <w:rPr>
                      <w:sz w:val="20"/>
                      <w:szCs w:val="20"/>
                      <w:lang w:eastAsia="fr-FR"/>
                    </w:rPr>
                    <w:sym w:font="Wingdings" w:char="F0E8"/>
                  </w:r>
                  <w:r w:rsidRPr="00582279">
                    <w:rPr>
                      <w:sz w:val="20"/>
                      <w:szCs w:val="20"/>
                      <w:lang w:eastAsia="fr-FR"/>
                    </w:rPr>
                    <w:t xml:space="preserve"> </w:t>
                  </w:r>
                  <w:r>
                    <w:rPr>
                      <w:sz w:val="20"/>
                      <w:szCs w:val="20"/>
                      <w:lang w:eastAsia="fr-FR"/>
                    </w:rPr>
                    <w:t xml:space="preserve">Coffrage du couvercle de séparateur hydrocarbure prêt pour coulage. </w:t>
                  </w:r>
                  <w:r w:rsidRPr="004570B2">
                    <w:rPr>
                      <w:b/>
                      <w:bCs/>
                      <w:sz w:val="20"/>
                      <w:szCs w:val="20"/>
                      <w:lang w:eastAsia="fr-FR"/>
                    </w:rPr>
                    <w:t>Point bloquant</w:t>
                  </w:r>
                  <w:r>
                    <w:rPr>
                      <w:b/>
                      <w:bCs/>
                      <w:sz w:val="20"/>
                      <w:szCs w:val="20"/>
                      <w:lang w:eastAsia="fr-FR"/>
                    </w:rPr>
                    <w:t> :</w:t>
                  </w:r>
                  <w:r>
                    <w:rPr>
                      <w:sz w:val="20"/>
                      <w:szCs w:val="20"/>
                      <w:lang w:eastAsia="fr-FR"/>
                    </w:rPr>
                    <w:t xml:space="preserve"> Attente intervention travaux de soudure (soudeur absent suite à un problème de santé. Retour prévu samedi 21/02/2026. </w:t>
                  </w:r>
                </w:p>
                <w:p w14:paraId="63B3A3BE" w14:textId="77777777" w:rsidR="00B312AA" w:rsidRDefault="00B312AA" w:rsidP="00FC189A">
                  <w:pPr>
                    <w:pStyle w:val="Paragraphedeliste"/>
                    <w:numPr>
                      <w:ilvl w:val="0"/>
                      <w:numId w:val="14"/>
                    </w:numPr>
                    <w:rPr>
                      <w:sz w:val="20"/>
                      <w:szCs w:val="20"/>
                      <w:lang w:eastAsia="fr-FR"/>
                    </w:rPr>
                  </w:pPr>
                  <w:r w:rsidRPr="00E47E17">
                    <w:rPr>
                      <w:b/>
                      <w:bCs/>
                      <w:sz w:val="20"/>
                      <w:szCs w:val="20"/>
                      <w:lang w:eastAsia="fr-FR"/>
                    </w:rPr>
                    <w:t>Construction base Technique base vie</w:t>
                  </w:r>
                  <w:r>
                    <w:rPr>
                      <w:sz w:val="20"/>
                      <w:szCs w:val="20"/>
                      <w:lang w:eastAsia="fr-FR"/>
                    </w:rPr>
                    <w:t xml:space="preserve"> (avancement </w:t>
                  </w:r>
                  <w:r w:rsidRPr="00627B83">
                    <w:rPr>
                      <w:b/>
                      <w:bCs/>
                      <w:sz w:val="20"/>
                      <w:szCs w:val="20"/>
                      <w:lang w:eastAsia="fr-FR"/>
                    </w:rPr>
                    <w:t>45%</w:t>
                  </w:r>
                  <w:r>
                    <w:rPr>
                      <w:sz w:val="20"/>
                      <w:szCs w:val="20"/>
                      <w:lang w:eastAsia="fr-FR"/>
                    </w:rPr>
                    <w:t xml:space="preserve">) </w:t>
                  </w:r>
                  <w:r w:rsidRPr="00582279">
                    <w:rPr>
                      <w:sz w:val="20"/>
                      <w:szCs w:val="20"/>
                      <w:lang w:eastAsia="fr-FR"/>
                    </w:rPr>
                    <w:sym w:font="Wingdings" w:char="F0E8"/>
                  </w:r>
                  <w:r>
                    <w:rPr>
                      <w:sz w:val="20"/>
                      <w:szCs w:val="20"/>
                      <w:lang w:eastAsia="fr-FR"/>
                    </w:rPr>
                    <w:t>Dallage réalisé. Travaux ossature en bois prévus ce 19/02/2026</w:t>
                  </w:r>
                </w:p>
                <w:p w14:paraId="7D9D89B6" w14:textId="77777777" w:rsidR="00B312AA" w:rsidRDefault="00B312AA" w:rsidP="00FC189A">
                  <w:pPr>
                    <w:pStyle w:val="Paragraphedeliste"/>
                    <w:numPr>
                      <w:ilvl w:val="0"/>
                      <w:numId w:val="14"/>
                    </w:numPr>
                    <w:rPr>
                      <w:sz w:val="20"/>
                      <w:szCs w:val="20"/>
                      <w:lang w:eastAsia="fr-FR"/>
                    </w:rPr>
                  </w:pPr>
                  <w:r w:rsidRPr="00E47E17">
                    <w:rPr>
                      <w:b/>
                      <w:bCs/>
                      <w:sz w:val="20"/>
                      <w:szCs w:val="20"/>
                      <w:lang w:eastAsia="fr-FR"/>
                    </w:rPr>
                    <w:t>Base YAMETEK</w:t>
                  </w:r>
                  <w:r>
                    <w:rPr>
                      <w:sz w:val="20"/>
                      <w:szCs w:val="20"/>
                      <w:lang w:eastAsia="fr-FR"/>
                    </w:rPr>
                    <w:t xml:space="preserve"> (avancement </w:t>
                  </w:r>
                  <w:r w:rsidRPr="00627B83">
                    <w:rPr>
                      <w:b/>
                      <w:bCs/>
                      <w:sz w:val="20"/>
                      <w:szCs w:val="20"/>
                      <w:lang w:eastAsia="fr-FR"/>
                    </w:rPr>
                    <w:t>50%</w:t>
                  </w:r>
                  <w:r w:rsidRPr="00627B83">
                    <w:rPr>
                      <w:sz w:val="20"/>
                      <w:szCs w:val="20"/>
                      <w:lang w:eastAsia="fr-FR"/>
                    </w:rPr>
                    <w:t xml:space="preserve">). </w:t>
                  </w:r>
                  <w:r w:rsidRPr="00582279">
                    <w:rPr>
                      <w:sz w:val="20"/>
                      <w:szCs w:val="20"/>
                      <w:lang w:eastAsia="fr-FR"/>
                    </w:rPr>
                    <w:sym w:font="Wingdings" w:char="F0E8"/>
                  </w:r>
                  <w:r>
                    <w:rPr>
                      <w:sz w:val="20"/>
                      <w:szCs w:val="20"/>
                      <w:lang w:eastAsia="fr-FR"/>
                    </w:rPr>
                    <w:t>, conteneur de bureau posé. Il reste à tirer le hangar prévu au droit du conteneur (Prévision fin de travaux : Fin Février).</w:t>
                  </w:r>
                </w:p>
                <w:p w14:paraId="1FB8F538" w14:textId="77777777" w:rsidR="00B312AA" w:rsidRPr="004570B2" w:rsidRDefault="00B312AA" w:rsidP="00FC189A">
                  <w:pPr>
                    <w:pStyle w:val="Paragraphedeliste"/>
                    <w:numPr>
                      <w:ilvl w:val="0"/>
                      <w:numId w:val="14"/>
                    </w:numPr>
                    <w:rPr>
                      <w:b/>
                      <w:bCs/>
                      <w:sz w:val="20"/>
                      <w:szCs w:val="20"/>
                      <w:lang w:eastAsia="fr-FR"/>
                    </w:rPr>
                  </w:pPr>
                  <w:r w:rsidRPr="004570B2">
                    <w:rPr>
                      <w:b/>
                      <w:bCs/>
                      <w:sz w:val="20"/>
                      <w:szCs w:val="20"/>
                      <w:lang w:eastAsia="fr-FR"/>
                    </w:rPr>
                    <w:t xml:space="preserve">Point bloquant : Retard en </w:t>
                  </w:r>
                  <w:r w:rsidRPr="00610B10">
                    <w:rPr>
                      <w:b/>
                      <w:bCs/>
                      <w:sz w:val="20"/>
                      <w:szCs w:val="20"/>
                      <w:lang w:eastAsia="fr-FR"/>
                    </w:rPr>
                    <w:t xml:space="preserve">approvisionnement en matériaux et fourniture </w:t>
                  </w:r>
                  <w:r w:rsidRPr="004570B2">
                    <w:rPr>
                      <w:b/>
                      <w:bCs/>
                      <w:sz w:val="20"/>
                      <w:szCs w:val="20"/>
                      <w:lang w:eastAsia="fr-FR"/>
                    </w:rPr>
                    <w:t>pour une meilleure cadence de production</w:t>
                  </w:r>
                </w:p>
                <w:p w14:paraId="15A4209D" w14:textId="77777777" w:rsidR="00B312AA" w:rsidRPr="00582279" w:rsidRDefault="00B312AA" w:rsidP="00B312AA">
                  <w:pPr>
                    <w:rPr>
                      <w:sz w:val="20"/>
                      <w:szCs w:val="20"/>
                      <w:lang w:eastAsia="fr-FR"/>
                    </w:rPr>
                  </w:pPr>
                </w:p>
                <w:p w14:paraId="5483F483" w14:textId="77777777" w:rsidR="00B312AA" w:rsidRDefault="00B312AA" w:rsidP="00B312AA">
                  <w:pPr>
                    <w:pStyle w:val="Paragraphedeliste"/>
                    <w:numPr>
                      <w:ilvl w:val="0"/>
                      <w:numId w:val="3"/>
                    </w:numPr>
                    <w:rPr>
                      <w:b/>
                      <w:bCs/>
                      <w:sz w:val="20"/>
                      <w:szCs w:val="20"/>
                      <w:lang w:eastAsia="fr-FR"/>
                    </w:rPr>
                  </w:pPr>
                  <w:r>
                    <w:rPr>
                      <w:b/>
                      <w:bCs/>
                      <w:sz w:val="20"/>
                      <w:szCs w:val="20"/>
                      <w:lang w:eastAsia="fr-FR"/>
                    </w:rPr>
                    <w:t>Travaux de terrassement Généraux :  40.04%</w:t>
                  </w:r>
                </w:p>
                <w:p w14:paraId="65481862" w14:textId="77777777" w:rsidR="00B312AA" w:rsidRPr="00DC59BA" w:rsidRDefault="00B312AA" w:rsidP="00FC189A">
                  <w:pPr>
                    <w:pStyle w:val="Paragraphedeliste"/>
                    <w:numPr>
                      <w:ilvl w:val="0"/>
                      <w:numId w:val="15"/>
                    </w:numPr>
                    <w:rPr>
                      <w:sz w:val="20"/>
                      <w:szCs w:val="20"/>
                      <w:lang w:eastAsia="fr-FR"/>
                    </w:rPr>
                  </w:pPr>
                  <w:r w:rsidRPr="00E5232A">
                    <w:rPr>
                      <w:sz w:val="20"/>
                      <w:szCs w:val="20"/>
                      <w:lang w:eastAsia="fr-FR"/>
                    </w:rPr>
                    <w:t>Points bloquants : matériaux d’apport</w:t>
                  </w:r>
                  <w:r>
                    <w:rPr>
                      <w:sz w:val="20"/>
                      <w:szCs w:val="20"/>
                      <w:lang w:eastAsia="fr-FR"/>
                    </w:rPr>
                    <w:t xml:space="preserve"> (disponible aux alentours du projet </w:t>
                  </w:r>
                  <w:r w:rsidRPr="00E5232A">
                    <w:rPr>
                      <w:sz w:val="20"/>
                      <w:szCs w:val="20"/>
                      <w:lang w:eastAsia="fr-FR"/>
                    </w:rPr>
                    <w:sym w:font="Wingdings" w:char="F0E8"/>
                  </w:r>
                  <w:r>
                    <w:rPr>
                      <w:sz w:val="20"/>
                      <w:szCs w:val="20"/>
                      <w:lang w:eastAsia="fr-FR"/>
                    </w:rPr>
                    <w:t xml:space="preserve"> situation en cours de déblocage. Une visite de la Carrière en latérite de </w:t>
                  </w:r>
                  <w:proofErr w:type="spellStart"/>
                  <w:r>
                    <w:rPr>
                      <w:sz w:val="20"/>
                      <w:szCs w:val="20"/>
                      <w:lang w:eastAsia="fr-FR"/>
                    </w:rPr>
                    <w:t>Zamaligué</w:t>
                  </w:r>
                  <w:proofErr w:type="spellEnd"/>
                  <w:r>
                    <w:rPr>
                      <w:sz w:val="20"/>
                      <w:szCs w:val="20"/>
                      <w:lang w:eastAsia="fr-FR"/>
                    </w:rPr>
                    <w:t xml:space="preserve"> (à environ 13 km de </w:t>
                  </w:r>
                  <w:proofErr w:type="spellStart"/>
                  <w:r>
                    <w:rPr>
                      <w:sz w:val="20"/>
                      <w:szCs w:val="20"/>
                      <w:lang w:eastAsia="fr-FR"/>
                    </w:rPr>
                    <w:t>Donguila</w:t>
                  </w:r>
                  <w:proofErr w:type="spellEnd"/>
                  <w:r>
                    <w:rPr>
                      <w:sz w:val="20"/>
                      <w:szCs w:val="20"/>
                      <w:lang w:eastAsia="fr-FR"/>
                    </w:rPr>
                    <w:t xml:space="preserve">) a été effectuée révélant présence d’indices de graveleux latérite, mais la voie principale est inaccessible aux véhicules. Une organisation est en cours pour ouverture de la voie d’accès, procéder à des sondages mécaniques pour évaluer rapidement la puissance du gîte en termes de volume de latérite, évaluer la présence de blocs de latérite exploitables.   </w:t>
                  </w:r>
                </w:p>
                <w:p w14:paraId="19DC5CCB" w14:textId="77777777" w:rsidR="00B312AA" w:rsidRDefault="00B312AA" w:rsidP="00B312AA">
                  <w:pPr>
                    <w:pStyle w:val="Paragraphedeliste"/>
                    <w:numPr>
                      <w:ilvl w:val="0"/>
                      <w:numId w:val="3"/>
                    </w:numPr>
                    <w:rPr>
                      <w:b/>
                      <w:bCs/>
                      <w:sz w:val="20"/>
                      <w:szCs w:val="20"/>
                      <w:lang w:eastAsia="fr-FR"/>
                    </w:rPr>
                  </w:pPr>
                  <w:r>
                    <w:rPr>
                      <w:b/>
                      <w:bCs/>
                      <w:sz w:val="20"/>
                      <w:szCs w:val="20"/>
                      <w:lang w:eastAsia="fr-FR"/>
                    </w:rPr>
                    <w:t>Démarches administratives (TP)</w:t>
                  </w:r>
                </w:p>
                <w:p w14:paraId="35E08E85" w14:textId="77777777" w:rsidR="00B312AA" w:rsidRPr="00E5232A" w:rsidRDefault="00B312AA" w:rsidP="00FC189A">
                  <w:pPr>
                    <w:pStyle w:val="Paragraphedeliste"/>
                    <w:numPr>
                      <w:ilvl w:val="0"/>
                      <w:numId w:val="15"/>
                    </w:numPr>
                    <w:rPr>
                      <w:sz w:val="20"/>
                      <w:szCs w:val="20"/>
                      <w:lang w:eastAsia="fr-FR"/>
                    </w:rPr>
                  </w:pPr>
                  <w:r>
                    <w:rPr>
                      <w:sz w:val="20"/>
                      <w:szCs w:val="20"/>
                      <w:lang w:eastAsia="fr-FR"/>
                    </w:rPr>
                    <w:t>P</w:t>
                  </w:r>
                  <w:r w:rsidRPr="00E5232A">
                    <w:rPr>
                      <w:sz w:val="20"/>
                      <w:szCs w:val="20"/>
                      <w:lang w:eastAsia="fr-FR"/>
                    </w:rPr>
                    <w:t>aiement d’avance de démarrage :</w:t>
                  </w:r>
                  <w:r>
                    <w:rPr>
                      <w:sz w:val="20"/>
                      <w:szCs w:val="20"/>
                      <w:lang w:eastAsia="fr-FR"/>
                    </w:rPr>
                    <w:t xml:space="preserve"> </w:t>
                  </w:r>
                  <w:r w:rsidRPr="008D0DFB">
                    <w:rPr>
                      <w:sz w:val="20"/>
                      <w:szCs w:val="20"/>
                      <w:lang w:eastAsia="fr-FR"/>
                    </w:rPr>
                    <w:sym w:font="Wingdings" w:char="F0E8"/>
                  </w:r>
                  <w:r>
                    <w:rPr>
                      <w:sz w:val="20"/>
                      <w:szCs w:val="20"/>
                      <w:lang w:eastAsia="fr-FR"/>
                    </w:rPr>
                    <w:t xml:space="preserve"> </w:t>
                  </w:r>
                  <w:r w:rsidRPr="00682020">
                    <w:rPr>
                      <w:b/>
                      <w:bCs/>
                      <w:sz w:val="20"/>
                      <w:szCs w:val="20"/>
                      <w:lang w:eastAsia="fr-FR"/>
                    </w:rPr>
                    <w:t>Avance reçu</w:t>
                  </w:r>
                </w:p>
                <w:p w14:paraId="02C855B1" w14:textId="77777777" w:rsidR="00B312AA" w:rsidRDefault="00B312AA" w:rsidP="00FC189A">
                  <w:pPr>
                    <w:pStyle w:val="Paragraphedeliste"/>
                    <w:numPr>
                      <w:ilvl w:val="0"/>
                      <w:numId w:val="15"/>
                    </w:numPr>
                    <w:rPr>
                      <w:sz w:val="20"/>
                      <w:szCs w:val="20"/>
                      <w:lang w:eastAsia="fr-FR"/>
                    </w:rPr>
                  </w:pPr>
                  <w:r w:rsidRPr="00E5232A">
                    <w:rPr>
                      <w:sz w:val="20"/>
                      <w:szCs w:val="20"/>
                      <w:lang w:eastAsia="fr-FR"/>
                    </w:rPr>
                    <w:t>Demande d’homologue sur le chantier</w:t>
                  </w:r>
                  <w:r>
                    <w:rPr>
                      <w:sz w:val="20"/>
                      <w:szCs w:val="20"/>
                      <w:lang w:eastAsia="fr-FR"/>
                    </w:rPr>
                    <w:t xml:space="preserve"> </w:t>
                  </w:r>
                  <w:r w:rsidRPr="00E5232A">
                    <w:rPr>
                      <w:sz w:val="20"/>
                      <w:szCs w:val="20"/>
                      <w:lang w:eastAsia="fr-FR"/>
                    </w:rPr>
                    <w:sym w:font="Wingdings" w:char="F0E8"/>
                  </w:r>
                  <w:r>
                    <w:rPr>
                      <w:sz w:val="20"/>
                      <w:szCs w:val="20"/>
                      <w:lang w:eastAsia="fr-FR"/>
                    </w:rPr>
                    <w:t xml:space="preserve"> Demande déposée, attente de retour de l’Administration.</w:t>
                  </w:r>
                </w:p>
                <w:p w14:paraId="5A8C24D1" w14:textId="77777777" w:rsidR="00B312AA" w:rsidRDefault="00B312AA" w:rsidP="00FC189A">
                  <w:pPr>
                    <w:pStyle w:val="Paragraphedeliste"/>
                    <w:numPr>
                      <w:ilvl w:val="0"/>
                      <w:numId w:val="15"/>
                    </w:numPr>
                    <w:rPr>
                      <w:sz w:val="20"/>
                      <w:szCs w:val="20"/>
                      <w:lang w:eastAsia="fr-FR"/>
                    </w:rPr>
                  </w:pPr>
                  <w:r>
                    <w:rPr>
                      <w:sz w:val="20"/>
                      <w:szCs w:val="20"/>
                      <w:lang w:eastAsia="fr-FR"/>
                    </w:rPr>
                    <w:t xml:space="preserve">Transmission des livrables </w:t>
                  </w:r>
                  <w:r w:rsidRPr="00E5232A">
                    <w:rPr>
                      <w:sz w:val="20"/>
                      <w:szCs w:val="20"/>
                      <w:lang w:eastAsia="fr-FR"/>
                    </w:rPr>
                    <w:sym w:font="Wingdings" w:char="F0E8"/>
                  </w:r>
                  <w:r>
                    <w:rPr>
                      <w:sz w:val="20"/>
                      <w:szCs w:val="20"/>
                      <w:lang w:eastAsia="fr-FR"/>
                    </w:rPr>
                    <w:t xml:space="preserve"> En cours de transmission (S+1) : APS transmis, APD transmission prévue fin février (report dû à plusieurs incohérences et insuffisances relevés sur les plans, en cours de rectification). EXE avancement 50%, Fin de l’action prévue fin Février 2026.</w:t>
                  </w:r>
                </w:p>
                <w:p w14:paraId="4D6D44A3" w14:textId="77777777" w:rsidR="00B312AA" w:rsidRPr="00D912B3" w:rsidRDefault="00B312AA" w:rsidP="00FC189A">
                  <w:pPr>
                    <w:pStyle w:val="Paragraphedeliste"/>
                    <w:numPr>
                      <w:ilvl w:val="0"/>
                      <w:numId w:val="15"/>
                    </w:numPr>
                    <w:rPr>
                      <w:b/>
                      <w:bCs/>
                      <w:sz w:val="20"/>
                      <w:szCs w:val="20"/>
                      <w:lang w:eastAsia="fr-FR"/>
                    </w:rPr>
                  </w:pPr>
                  <w:r w:rsidRPr="00E5232A">
                    <w:rPr>
                      <w:sz w:val="20"/>
                      <w:szCs w:val="20"/>
                      <w:lang w:eastAsia="fr-FR"/>
                    </w:rPr>
                    <w:t>Prévoir la visite de chantier avec les TP</w:t>
                  </w:r>
                  <w:r>
                    <w:rPr>
                      <w:sz w:val="20"/>
                      <w:szCs w:val="20"/>
                      <w:lang w:eastAsia="fr-FR"/>
                    </w:rPr>
                    <w:t xml:space="preserve"> après transmission des livrables</w:t>
                  </w:r>
                  <w:r w:rsidRPr="00E5232A">
                    <w:rPr>
                      <w:sz w:val="20"/>
                      <w:szCs w:val="20"/>
                      <w:lang w:eastAsia="fr-FR"/>
                    </w:rPr>
                    <w:t xml:space="preserve"> pour validation des implantations</w:t>
                  </w:r>
                  <w:r>
                    <w:rPr>
                      <w:sz w:val="20"/>
                      <w:szCs w:val="20"/>
                      <w:lang w:eastAsia="fr-FR"/>
                    </w:rPr>
                    <w:t>.</w:t>
                  </w:r>
                </w:p>
                <w:p w14:paraId="73EF0278" w14:textId="77777777" w:rsidR="00B312AA" w:rsidRDefault="00B312AA" w:rsidP="00B312AA">
                  <w:pPr>
                    <w:rPr>
                      <w:b/>
                      <w:bCs/>
                      <w:sz w:val="20"/>
                      <w:szCs w:val="20"/>
                      <w:lang w:eastAsia="fr-FR"/>
                    </w:rPr>
                  </w:pPr>
                </w:p>
                <w:p w14:paraId="333EACF5" w14:textId="77777777" w:rsidR="00B312AA" w:rsidRDefault="00B312AA" w:rsidP="00B312AA">
                  <w:pPr>
                    <w:pStyle w:val="Paragraphedeliste"/>
                    <w:numPr>
                      <w:ilvl w:val="0"/>
                      <w:numId w:val="3"/>
                    </w:numPr>
                    <w:rPr>
                      <w:b/>
                      <w:bCs/>
                      <w:sz w:val="20"/>
                      <w:szCs w:val="20"/>
                      <w:lang w:eastAsia="fr-FR"/>
                    </w:rPr>
                  </w:pPr>
                  <w:r>
                    <w:rPr>
                      <w:b/>
                      <w:bCs/>
                      <w:sz w:val="20"/>
                      <w:szCs w:val="20"/>
                      <w:lang w:eastAsia="fr-FR"/>
                    </w:rPr>
                    <w:t>Ressources Humaines</w:t>
                  </w:r>
                </w:p>
                <w:p w14:paraId="067DF41F" w14:textId="77777777" w:rsidR="00B312AA" w:rsidRPr="00D912B3" w:rsidRDefault="00B312AA" w:rsidP="00FC189A">
                  <w:pPr>
                    <w:pStyle w:val="Paragraphedeliste"/>
                    <w:numPr>
                      <w:ilvl w:val="0"/>
                      <w:numId w:val="34"/>
                    </w:numPr>
                    <w:rPr>
                      <w:b/>
                      <w:bCs/>
                      <w:sz w:val="20"/>
                      <w:szCs w:val="20"/>
                      <w:lang w:eastAsia="fr-FR"/>
                    </w:rPr>
                  </w:pPr>
                  <w:r>
                    <w:rPr>
                      <w:sz w:val="20"/>
                      <w:szCs w:val="20"/>
                      <w:lang w:eastAsia="fr-FR"/>
                    </w:rPr>
                    <w:t xml:space="preserve">Attente recrutement </w:t>
                  </w:r>
                  <w:r w:rsidRPr="00793B93">
                    <w:rPr>
                      <w:sz w:val="20"/>
                      <w:szCs w:val="20"/>
                      <w:lang w:eastAsia="fr-FR"/>
                    </w:rPr>
                    <w:t>(</w:t>
                  </w:r>
                  <w:r w:rsidRPr="00793B93">
                    <w:rPr>
                      <w:b/>
                      <w:bCs/>
                      <w:sz w:val="20"/>
                      <w:szCs w:val="20"/>
                      <w:lang w:eastAsia="fr-FR"/>
                    </w:rPr>
                    <w:t>IAQ</w:t>
                  </w:r>
                  <w:r>
                    <w:rPr>
                      <w:sz w:val="20"/>
                      <w:szCs w:val="20"/>
                      <w:lang w:eastAsia="fr-FR"/>
                    </w:rPr>
                    <w:t>, Conducteur de travaux, Assistant Logistique)</w:t>
                  </w:r>
                </w:p>
                <w:p w14:paraId="290AF6D2" w14:textId="77777777" w:rsidR="00B312AA" w:rsidRPr="00973152" w:rsidRDefault="00B312AA" w:rsidP="00B312AA">
                  <w:pPr>
                    <w:rPr>
                      <w:b/>
                      <w:bCs/>
                      <w:sz w:val="20"/>
                      <w:szCs w:val="20"/>
                      <w:lang w:eastAsia="fr-FR"/>
                    </w:rPr>
                  </w:pPr>
                </w:p>
              </w:tc>
            </w:tr>
          </w:tbl>
          <w:p w14:paraId="312FECCB" w14:textId="77777777" w:rsidR="002D4ABB" w:rsidRDefault="002D4ABB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7C4E614" w14:textId="4D019179" w:rsidR="00B312AA" w:rsidRPr="00973152" w:rsidRDefault="00B312AA" w:rsidP="00125DA9">
            <w:pPr>
              <w:rPr>
                <w:b/>
                <w:bCs/>
                <w:sz w:val="20"/>
                <w:szCs w:val="20"/>
                <w:lang w:eastAsia="fr-FR"/>
              </w:rPr>
            </w:pPr>
          </w:p>
        </w:tc>
      </w:tr>
    </w:tbl>
    <w:p w14:paraId="03C3A2F7" w14:textId="77777777" w:rsidR="00125DA9" w:rsidRDefault="00125DA9" w:rsidP="00805466">
      <w:pPr>
        <w:pStyle w:val="Pieddepage"/>
        <w:tabs>
          <w:tab w:val="clear" w:pos="4320"/>
          <w:tab w:val="clear" w:pos="8640"/>
        </w:tabs>
        <w:rPr>
          <w:b/>
          <w:u w:val="single"/>
        </w:rPr>
      </w:pPr>
    </w:p>
    <w:tbl>
      <w:tblPr>
        <w:tblStyle w:val="Grilledutableau"/>
        <w:tblW w:w="10768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843"/>
        <w:gridCol w:w="1985"/>
        <w:gridCol w:w="44"/>
        <w:gridCol w:w="2082"/>
        <w:gridCol w:w="2410"/>
        <w:gridCol w:w="2404"/>
      </w:tblGrid>
      <w:tr w:rsidR="00125DA9" w:rsidRPr="00BB5894" w14:paraId="7F34AD6A" w14:textId="77777777" w:rsidTr="00C91E36">
        <w:trPr>
          <w:trHeight w:val="340"/>
        </w:trPr>
        <w:tc>
          <w:tcPr>
            <w:tcW w:w="10768" w:type="dxa"/>
            <w:gridSpan w:val="6"/>
            <w:noWrap/>
            <w:hideMark/>
          </w:tcPr>
          <w:p w14:paraId="7B94314F" w14:textId="77777777" w:rsidR="00125DA9" w:rsidRPr="00BB5894" w:rsidRDefault="00125DA9" w:rsidP="000366A5">
            <w:pPr>
              <w:jc w:val="center"/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eastAsia="fr-FR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color w:val="000000"/>
                <w:sz w:val="22"/>
                <w:szCs w:val="22"/>
                <w:lang w:eastAsia="fr-FR"/>
              </w:rPr>
              <w:lastRenderedPageBreak/>
              <w:t>AFFAIRES</w:t>
            </w:r>
          </w:p>
        </w:tc>
      </w:tr>
      <w:tr w:rsidR="00125DA9" w:rsidRPr="00AA2BBC" w14:paraId="1478102E" w14:textId="77777777" w:rsidTr="00C91E36">
        <w:trPr>
          <w:trHeight w:val="124"/>
        </w:trPr>
        <w:tc>
          <w:tcPr>
            <w:tcW w:w="10768" w:type="dxa"/>
            <w:gridSpan w:val="6"/>
            <w:tcBorders>
              <w:bottom w:val="single" w:sz="4" w:space="0" w:color="auto"/>
            </w:tcBorders>
            <w:shd w:val="clear" w:color="auto" w:fill="92CDDC" w:themeFill="accent5" w:themeFillTint="99"/>
            <w:noWrap/>
          </w:tcPr>
          <w:p w14:paraId="22EDB651" w14:textId="295394E5" w:rsidR="00125DA9" w:rsidRPr="00125DA9" w:rsidRDefault="00125DA9" w:rsidP="000366A5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125DA9">
              <w:rPr>
                <w:b/>
                <w:bCs/>
                <w:color w:val="C00000"/>
                <w:sz w:val="20"/>
                <w:szCs w:val="20"/>
                <w:lang w:eastAsia="fr-FR"/>
              </w:rPr>
              <w:t xml:space="preserve"> </w:t>
            </w:r>
            <w:r w:rsidR="00A3794F" w:rsidRPr="00A3794F">
              <w:rPr>
                <w:b/>
                <w:bCs/>
                <w:color w:val="C00000"/>
                <w:lang w:eastAsia="fr-FR"/>
              </w:rPr>
              <w:t>Chef de Projet : Jérémie OMPINDI AKAGA</w:t>
            </w:r>
          </w:p>
        </w:tc>
      </w:tr>
      <w:tr w:rsidR="00125DA9" w:rsidRPr="00AA2BBC" w14:paraId="7F49F171" w14:textId="77777777" w:rsidTr="00C91E36">
        <w:trPr>
          <w:trHeight w:val="124"/>
        </w:trPr>
        <w:tc>
          <w:tcPr>
            <w:tcW w:w="10768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5D116484" w14:textId="372E4D87" w:rsidR="00125DA9" w:rsidRPr="00125DA9" w:rsidRDefault="00125DA9">
            <w:pPr>
              <w:pStyle w:val="Paragraphedeliste"/>
              <w:numPr>
                <w:ilvl w:val="0"/>
                <w:numId w:val="6"/>
              </w:numPr>
              <w:rPr>
                <w:b/>
                <w:bCs/>
                <w:color w:val="002060"/>
                <w:sz w:val="20"/>
                <w:szCs w:val="20"/>
                <w:lang w:eastAsia="fr-FR"/>
              </w:rPr>
            </w:pPr>
            <w:r w:rsidRPr="00125DA9">
              <w:rPr>
                <w:b/>
                <w:bCs/>
                <w:color w:val="002060"/>
                <w:sz w:val="20"/>
                <w:szCs w:val="20"/>
              </w:rPr>
              <w:t>Marché N°145/MTP/SG/2024_Travaux d'aménagement et de réhabilitation de l'ENA</w:t>
            </w:r>
          </w:p>
        </w:tc>
      </w:tr>
      <w:tr w:rsidR="00125DA9" w:rsidRPr="00AA2BBC" w14:paraId="4587500F" w14:textId="77777777" w:rsidTr="00C91E36">
        <w:trPr>
          <w:trHeight w:val="124"/>
        </w:trPr>
        <w:tc>
          <w:tcPr>
            <w:tcW w:w="1076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52C085EB" w14:textId="2F070300" w:rsidR="00125DA9" w:rsidRDefault="00125DA9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Montant Marché :</w:t>
            </w:r>
            <w:r>
              <w:rPr>
                <w:sz w:val="20"/>
                <w:szCs w:val="20"/>
                <w:lang w:eastAsia="fr-FR"/>
              </w:rPr>
              <w:t xml:space="preserve"> 1.601.929.756</w:t>
            </w:r>
            <w:r w:rsidRPr="0087533D">
              <w:rPr>
                <w:sz w:val="20"/>
                <w:szCs w:val="20"/>
                <w:lang w:eastAsia="fr-FR"/>
              </w:rPr>
              <w:t xml:space="preserve"> </w:t>
            </w:r>
            <w:r>
              <w:rPr>
                <w:sz w:val="20"/>
                <w:szCs w:val="20"/>
                <w:lang w:eastAsia="fr-FR"/>
              </w:rPr>
              <w:t>XAF HT</w:t>
            </w:r>
          </w:p>
          <w:p w14:paraId="3EDE6A9A" w14:textId="6E57D3DE" w:rsidR="00125DA9" w:rsidRDefault="00125DA9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Délai :</w:t>
            </w:r>
            <w:r>
              <w:rPr>
                <w:sz w:val="20"/>
                <w:szCs w:val="20"/>
                <w:lang w:eastAsia="fr-FR"/>
              </w:rPr>
              <w:t xml:space="preserve"> 08 mois</w:t>
            </w:r>
          </w:p>
          <w:p w14:paraId="75AC74CD" w14:textId="77777777" w:rsidR="00125DA9" w:rsidRPr="001F5370" w:rsidRDefault="00125DA9" w:rsidP="000366A5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 xml:space="preserve">Date début : </w:t>
            </w:r>
          </w:p>
          <w:p w14:paraId="7409DB06" w14:textId="77777777" w:rsidR="00125DA9" w:rsidRDefault="00125DA9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Date de fin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</w:p>
          <w:p w14:paraId="39246D71" w14:textId="77777777" w:rsidR="00125DA9" w:rsidRPr="00AA2BBC" w:rsidRDefault="00125DA9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170A82F5" w14:textId="77777777" w:rsidTr="00C91E36">
        <w:trPr>
          <w:trHeight w:val="124"/>
        </w:trPr>
        <w:tc>
          <w:tcPr>
            <w:tcW w:w="1843" w:type="dxa"/>
            <w:tcBorders>
              <w:top w:val="single" w:sz="4" w:space="0" w:color="auto"/>
            </w:tcBorders>
            <w:shd w:val="clear" w:color="auto" w:fill="F2F2F2" w:themeFill="background1" w:themeFillShade="F2"/>
            <w:noWrap/>
          </w:tcPr>
          <w:p w14:paraId="73171847" w14:textId="77777777" w:rsidR="00125DA9" w:rsidRPr="00C113B2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Mois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580B4AE9" w14:textId="77777777" w:rsidR="00125DA9" w:rsidRPr="00C113B2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prévisionnel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4445B4DF" w14:textId="77777777" w:rsidR="00125DA9" w:rsidRPr="00C113B2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réalisé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41389BE3" w14:textId="77777777" w:rsidR="00125DA9" w:rsidRPr="00C113B2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Ecart</w:t>
            </w:r>
          </w:p>
        </w:tc>
        <w:tc>
          <w:tcPr>
            <w:tcW w:w="2404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33C13B3E" w14:textId="77777777" w:rsidR="00125DA9" w:rsidRPr="00C113B2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Avancement cumulé%</w:t>
            </w:r>
          </w:p>
        </w:tc>
      </w:tr>
      <w:tr w:rsidR="00125DA9" w:rsidRPr="00AA2BBC" w14:paraId="1D920F94" w14:textId="77777777" w:rsidTr="00C91E3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24CEACE7" w14:textId="77777777" w:rsidR="00125DA9" w:rsidRPr="00AA2BBC" w:rsidRDefault="00125DA9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Janv-2026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27CBDAE2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5298D615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4C59D67E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2D868B12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5A43FD5E" w14:textId="77777777" w:rsidTr="00C91E3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076C52AC" w14:textId="77777777" w:rsidR="00125DA9" w:rsidRPr="00AA2BBC" w:rsidRDefault="00125DA9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Fév-2026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61AC42E9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288FC7DA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2EF2BC8E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31385C91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035B1EDB" w14:textId="77777777" w:rsidTr="00C91E3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7D5BDF0E" w14:textId="77777777" w:rsidR="00125DA9" w:rsidRPr="00AA2BBC" w:rsidRDefault="00125DA9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Mars-2026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4889091B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4C2F35BD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4A2D60D6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49E8CF07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064B06D7" w14:textId="77777777" w:rsidTr="00C91E36">
        <w:trPr>
          <w:trHeight w:val="124"/>
        </w:trPr>
        <w:tc>
          <w:tcPr>
            <w:tcW w:w="10768" w:type="dxa"/>
            <w:gridSpan w:val="6"/>
            <w:shd w:val="clear" w:color="auto" w:fill="FFFFFF" w:themeFill="background1"/>
            <w:noWrap/>
          </w:tcPr>
          <w:p w14:paraId="59BB6CD5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7607DFA4" w14:textId="77777777" w:rsidTr="00C91E36">
        <w:trPr>
          <w:trHeight w:val="124"/>
        </w:trPr>
        <w:tc>
          <w:tcPr>
            <w:tcW w:w="10768" w:type="dxa"/>
            <w:gridSpan w:val="6"/>
            <w:shd w:val="clear" w:color="auto" w:fill="F2F2F2" w:themeFill="background1" w:themeFillShade="F2"/>
            <w:noWrap/>
          </w:tcPr>
          <w:p w14:paraId="07522952" w14:textId="77777777" w:rsidR="00125DA9" w:rsidRPr="00F13D3B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Etat d’avancement des Etudes :</w:t>
            </w:r>
          </w:p>
        </w:tc>
      </w:tr>
      <w:tr w:rsidR="00125DA9" w:rsidRPr="00AA2BBC" w14:paraId="185B8870" w14:textId="77777777" w:rsidTr="00C91E3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271B80E7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shd w:val="clear" w:color="auto" w:fill="F2F2F2" w:themeFill="background1" w:themeFillShade="F2"/>
          </w:tcPr>
          <w:p w14:paraId="652CEE2A" w14:textId="77777777" w:rsidR="00125DA9" w:rsidRPr="00F13D3B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Avancement %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07B9AFB5" w14:textId="77777777" w:rsidR="00125DA9" w:rsidRPr="00F13D3B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Dépôt à l’administration</w:t>
            </w:r>
          </w:p>
        </w:tc>
        <w:tc>
          <w:tcPr>
            <w:tcW w:w="2404" w:type="dxa"/>
            <w:shd w:val="clear" w:color="auto" w:fill="F2F2F2" w:themeFill="background1" w:themeFillShade="F2"/>
          </w:tcPr>
          <w:p w14:paraId="79965C30" w14:textId="77777777" w:rsidR="00125DA9" w:rsidRPr="00F13D3B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Etat de validation par l’administration</w:t>
            </w:r>
          </w:p>
        </w:tc>
      </w:tr>
      <w:tr w:rsidR="00125DA9" w:rsidRPr="00AA2BBC" w14:paraId="725D764F" w14:textId="77777777" w:rsidTr="00C91E3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0A8DF2DA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APS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02AA5796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5BEEC66B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723EE82A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33AC3553" w14:textId="77777777" w:rsidTr="00C91E3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0690BA00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APD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793C4ADE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191121AF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4145F3F1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454867D9" w14:textId="77777777" w:rsidTr="00C91E3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708683A5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EXE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7375509E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76A2AB04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5987AEC3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5117BF2B" w14:textId="77777777" w:rsidTr="00C91E3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05C4D716" w14:textId="77777777" w:rsidR="00125DA9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Géotechnique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6B7C2601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14CAEB5A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47B3A041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2106E6E9" w14:textId="77777777" w:rsidTr="00C91E3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170DC17F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Hydrologique/hydraulique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05C4D5B2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6B46B5C0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12B76769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51D5FADC" w14:textId="77777777" w:rsidTr="00C91E36">
        <w:trPr>
          <w:trHeight w:val="124"/>
        </w:trPr>
        <w:tc>
          <w:tcPr>
            <w:tcW w:w="3872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  <w:noWrap/>
          </w:tcPr>
          <w:p w14:paraId="20D5423A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EIES / Notice EIES</w:t>
            </w:r>
          </w:p>
        </w:tc>
        <w:tc>
          <w:tcPr>
            <w:tcW w:w="2082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305A6CC9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180C19F6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234CBC06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7E44E80E" w14:textId="77777777" w:rsidTr="00C91E36">
        <w:trPr>
          <w:trHeight w:val="124"/>
        </w:trPr>
        <w:tc>
          <w:tcPr>
            <w:tcW w:w="3872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</w:tcPr>
          <w:p w14:paraId="1905AB1B" w14:textId="77777777" w:rsidR="00125DA9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981F4D7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99AA143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1C297A48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759710A3" w14:textId="77777777" w:rsidTr="002D4ABB">
        <w:trPr>
          <w:trHeight w:val="2114"/>
        </w:trPr>
        <w:tc>
          <w:tcPr>
            <w:tcW w:w="1076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045FD893" w14:textId="6FCC2579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973152">
              <w:rPr>
                <w:b/>
                <w:bCs/>
                <w:sz w:val="20"/>
                <w:szCs w:val="20"/>
                <w:lang w:eastAsia="fr-FR"/>
              </w:rPr>
              <w:t>Avancement des travaux/ prévisions :</w:t>
            </w:r>
          </w:p>
          <w:p w14:paraId="015D1073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F06DEA2" w14:textId="77777777" w:rsidR="002D4ABB" w:rsidRDefault="002D4ABB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4B22AE8" w14:textId="77777777" w:rsidR="002D4ABB" w:rsidRDefault="002D4ABB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75E68FC" w14:textId="77777777" w:rsidR="002D4ABB" w:rsidRDefault="002D4ABB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12D95BD" w14:textId="77777777" w:rsidR="002D4ABB" w:rsidRDefault="002D4ABB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F9110E9" w14:textId="77777777" w:rsidR="002D4ABB" w:rsidRDefault="002D4ABB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5F097A8" w14:textId="77777777" w:rsidR="002D4ABB" w:rsidRDefault="002D4ABB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B13C9EC" w14:textId="77777777" w:rsidR="002D4ABB" w:rsidRDefault="002D4ABB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9120154" w14:textId="77777777" w:rsidR="002D4ABB" w:rsidRDefault="002D4ABB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C5D63DA" w14:textId="77777777" w:rsidR="002D4ABB" w:rsidRDefault="002D4ABB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2C77F89" w14:textId="77777777" w:rsidR="002D4ABB" w:rsidRDefault="002D4ABB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4072647A" w14:textId="77777777" w:rsidR="002D4ABB" w:rsidRDefault="002D4ABB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E2CB367" w14:textId="77777777" w:rsidR="002D4ABB" w:rsidRDefault="002D4ABB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595441A" w14:textId="77777777" w:rsidR="002D4ABB" w:rsidRDefault="002D4ABB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C0421F1" w14:textId="4A624162" w:rsidR="002D4ABB" w:rsidRPr="00973152" w:rsidRDefault="002D4ABB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</w:tc>
      </w:tr>
    </w:tbl>
    <w:p w14:paraId="361E71A7" w14:textId="77777777" w:rsidR="00125DA9" w:rsidRDefault="00125DA9" w:rsidP="00805466">
      <w:pPr>
        <w:pStyle w:val="Pieddepage"/>
        <w:tabs>
          <w:tab w:val="clear" w:pos="4320"/>
          <w:tab w:val="clear" w:pos="8640"/>
        </w:tabs>
        <w:rPr>
          <w:b/>
          <w:u w:val="single"/>
        </w:rPr>
      </w:pPr>
    </w:p>
    <w:tbl>
      <w:tblPr>
        <w:tblStyle w:val="Grilledutableau"/>
        <w:tblW w:w="10768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843"/>
        <w:gridCol w:w="1985"/>
        <w:gridCol w:w="44"/>
        <w:gridCol w:w="2082"/>
        <w:gridCol w:w="2410"/>
        <w:gridCol w:w="2404"/>
      </w:tblGrid>
      <w:tr w:rsidR="00125DA9" w:rsidRPr="00BB5894" w14:paraId="7E864B70" w14:textId="77777777" w:rsidTr="00C91E36">
        <w:trPr>
          <w:trHeight w:val="340"/>
        </w:trPr>
        <w:tc>
          <w:tcPr>
            <w:tcW w:w="10768" w:type="dxa"/>
            <w:gridSpan w:val="6"/>
            <w:noWrap/>
            <w:hideMark/>
          </w:tcPr>
          <w:p w14:paraId="562903DE" w14:textId="77777777" w:rsidR="00125DA9" w:rsidRPr="00BB5894" w:rsidRDefault="00125DA9" w:rsidP="000366A5">
            <w:pPr>
              <w:jc w:val="center"/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eastAsia="fr-FR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color w:val="000000"/>
                <w:sz w:val="22"/>
                <w:szCs w:val="22"/>
                <w:lang w:eastAsia="fr-FR"/>
              </w:rPr>
              <w:t>AFFAIRES</w:t>
            </w:r>
          </w:p>
        </w:tc>
      </w:tr>
      <w:tr w:rsidR="00125DA9" w:rsidRPr="00AA2BBC" w14:paraId="528C070F" w14:textId="77777777" w:rsidTr="00C91E36">
        <w:trPr>
          <w:trHeight w:val="124"/>
        </w:trPr>
        <w:tc>
          <w:tcPr>
            <w:tcW w:w="10768" w:type="dxa"/>
            <w:gridSpan w:val="6"/>
            <w:tcBorders>
              <w:bottom w:val="single" w:sz="4" w:space="0" w:color="auto"/>
            </w:tcBorders>
            <w:shd w:val="clear" w:color="auto" w:fill="92CDDC" w:themeFill="accent5" w:themeFillTint="99"/>
            <w:noWrap/>
          </w:tcPr>
          <w:p w14:paraId="01090832" w14:textId="0E6D37F8" w:rsidR="00125DA9" w:rsidRPr="00125DA9" w:rsidRDefault="00A3794F" w:rsidP="000366A5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A3794F">
              <w:rPr>
                <w:b/>
                <w:bCs/>
                <w:color w:val="C00000"/>
                <w:lang w:eastAsia="fr-FR"/>
              </w:rPr>
              <w:t>Chef de Projet : Jérémie OMPINDI AKAGA</w:t>
            </w:r>
          </w:p>
        </w:tc>
      </w:tr>
      <w:tr w:rsidR="00125DA9" w:rsidRPr="00AA2BBC" w14:paraId="15E83939" w14:textId="77777777" w:rsidTr="00C91E36">
        <w:trPr>
          <w:trHeight w:val="124"/>
        </w:trPr>
        <w:tc>
          <w:tcPr>
            <w:tcW w:w="10768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60F79A52" w14:textId="6B02B7F7" w:rsidR="00125DA9" w:rsidRPr="00125DA9" w:rsidRDefault="00125DA9">
            <w:pPr>
              <w:pStyle w:val="Paragraphedeliste"/>
              <w:numPr>
                <w:ilvl w:val="0"/>
                <w:numId w:val="6"/>
              </w:numPr>
              <w:rPr>
                <w:b/>
                <w:bCs/>
                <w:color w:val="002060"/>
                <w:sz w:val="20"/>
                <w:szCs w:val="20"/>
                <w:lang w:eastAsia="fr-FR"/>
              </w:rPr>
            </w:pPr>
            <w:r w:rsidRPr="00125DA9">
              <w:rPr>
                <w:b/>
                <w:bCs/>
                <w:color w:val="002060"/>
                <w:sz w:val="20"/>
                <w:szCs w:val="20"/>
              </w:rPr>
              <w:t>Marché N°150/MTP/SG/2024_Travaux de réhabilitation de l'EPCA</w:t>
            </w:r>
          </w:p>
        </w:tc>
      </w:tr>
      <w:tr w:rsidR="00125DA9" w:rsidRPr="00AA2BBC" w14:paraId="49357E56" w14:textId="77777777" w:rsidTr="00C91E36">
        <w:trPr>
          <w:trHeight w:val="124"/>
        </w:trPr>
        <w:tc>
          <w:tcPr>
            <w:tcW w:w="1076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63323625" w14:textId="77777777" w:rsidR="00A3794F" w:rsidRDefault="00A3794F" w:rsidP="000366A5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</w:p>
          <w:p w14:paraId="08E7F5BC" w14:textId="0F08E47D" w:rsidR="00125DA9" w:rsidRDefault="00125DA9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Montant Marché :</w:t>
            </w:r>
            <w:r>
              <w:rPr>
                <w:sz w:val="20"/>
                <w:szCs w:val="20"/>
                <w:lang w:eastAsia="fr-FR"/>
              </w:rPr>
              <w:t xml:space="preserve"> 1.601.929.756</w:t>
            </w:r>
            <w:r w:rsidRPr="0087533D">
              <w:rPr>
                <w:sz w:val="20"/>
                <w:szCs w:val="20"/>
                <w:lang w:eastAsia="fr-FR"/>
              </w:rPr>
              <w:t xml:space="preserve"> </w:t>
            </w:r>
            <w:r>
              <w:rPr>
                <w:sz w:val="20"/>
                <w:szCs w:val="20"/>
                <w:lang w:eastAsia="fr-FR"/>
              </w:rPr>
              <w:t>XAF HT</w:t>
            </w:r>
          </w:p>
          <w:p w14:paraId="45CADF59" w14:textId="77777777" w:rsidR="00125DA9" w:rsidRDefault="00125DA9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Délai :</w:t>
            </w:r>
            <w:r>
              <w:rPr>
                <w:sz w:val="20"/>
                <w:szCs w:val="20"/>
                <w:lang w:eastAsia="fr-FR"/>
              </w:rPr>
              <w:t xml:space="preserve"> 08 mois</w:t>
            </w:r>
          </w:p>
          <w:p w14:paraId="12E74010" w14:textId="77777777" w:rsidR="00125DA9" w:rsidRPr="001F5370" w:rsidRDefault="00125DA9" w:rsidP="000366A5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 xml:space="preserve">Date début : </w:t>
            </w:r>
          </w:p>
          <w:p w14:paraId="4C915A69" w14:textId="77777777" w:rsidR="00125DA9" w:rsidRDefault="00125DA9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Date de fin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</w:p>
          <w:p w14:paraId="7F465B9C" w14:textId="77777777" w:rsidR="00125DA9" w:rsidRPr="00AA2BBC" w:rsidRDefault="00125DA9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26F5D2EF" w14:textId="77777777" w:rsidTr="00C91E36">
        <w:trPr>
          <w:trHeight w:val="124"/>
        </w:trPr>
        <w:tc>
          <w:tcPr>
            <w:tcW w:w="1843" w:type="dxa"/>
            <w:tcBorders>
              <w:top w:val="single" w:sz="4" w:space="0" w:color="auto"/>
            </w:tcBorders>
            <w:shd w:val="clear" w:color="auto" w:fill="F2F2F2" w:themeFill="background1" w:themeFillShade="F2"/>
            <w:noWrap/>
          </w:tcPr>
          <w:p w14:paraId="243C7D17" w14:textId="77777777" w:rsidR="00125DA9" w:rsidRPr="00C113B2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Mois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3F9798A6" w14:textId="77777777" w:rsidR="00125DA9" w:rsidRPr="00C113B2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prévisionnel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35C7E21C" w14:textId="77777777" w:rsidR="00125DA9" w:rsidRPr="00C113B2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réalisé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503A22CA" w14:textId="77777777" w:rsidR="00125DA9" w:rsidRPr="00C113B2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Ecart</w:t>
            </w:r>
          </w:p>
        </w:tc>
        <w:tc>
          <w:tcPr>
            <w:tcW w:w="2404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61557852" w14:textId="77777777" w:rsidR="00125DA9" w:rsidRPr="00C113B2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Avancement cumulé%</w:t>
            </w:r>
          </w:p>
        </w:tc>
      </w:tr>
      <w:tr w:rsidR="00125DA9" w:rsidRPr="00AA2BBC" w14:paraId="1B558DDD" w14:textId="77777777" w:rsidTr="00C91E3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5E4CCF36" w14:textId="77777777" w:rsidR="00125DA9" w:rsidRPr="00AA2BBC" w:rsidRDefault="00125DA9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Janv-2026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43B63A1A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40DFCCCA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64C036F3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3D08F2C0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0E09F0E0" w14:textId="77777777" w:rsidTr="00C91E3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3C301028" w14:textId="77777777" w:rsidR="00125DA9" w:rsidRPr="00AA2BBC" w:rsidRDefault="00125DA9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Fév-2026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1AE8A334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69C9BF1B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7BB55801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76FE1F76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51EE8C70" w14:textId="77777777" w:rsidTr="00C91E3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2E6A705B" w14:textId="77777777" w:rsidR="00125DA9" w:rsidRPr="00AA2BBC" w:rsidRDefault="00125DA9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Mars-2026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446528A0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77D46C98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2B5707B2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44CEF089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420E81E7" w14:textId="77777777" w:rsidTr="00C91E36">
        <w:trPr>
          <w:trHeight w:val="124"/>
        </w:trPr>
        <w:tc>
          <w:tcPr>
            <w:tcW w:w="10768" w:type="dxa"/>
            <w:gridSpan w:val="6"/>
            <w:shd w:val="clear" w:color="auto" w:fill="FFFFFF" w:themeFill="background1"/>
            <w:noWrap/>
          </w:tcPr>
          <w:p w14:paraId="478E8844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58D4E698" w14:textId="77777777" w:rsidTr="00C91E36">
        <w:trPr>
          <w:trHeight w:val="124"/>
        </w:trPr>
        <w:tc>
          <w:tcPr>
            <w:tcW w:w="10768" w:type="dxa"/>
            <w:gridSpan w:val="6"/>
            <w:shd w:val="clear" w:color="auto" w:fill="F2F2F2" w:themeFill="background1" w:themeFillShade="F2"/>
            <w:noWrap/>
          </w:tcPr>
          <w:p w14:paraId="419A55A8" w14:textId="77777777" w:rsidR="00125DA9" w:rsidRPr="00F13D3B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Etat d’avancement des Etudes :</w:t>
            </w:r>
          </w:p>
        </w:tc>
      </w:tr>
      <w:tr w:rsidR="00125DA9" w:rsidRPr="00AA2BBC" w14:paraId="5E85F10B" w14:textId="77777777" w:rsidTr="00C91E3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7A9F49E1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shd w:val="clear" w:color="auto" w:fill="F2F2F2" w:themeFill="background1" w:themeFillShade="F2"/>
          </w:tcPr>
          <w:p w14:paraId="4BE235D2" w14:textId="77777777" w:rsidR="00125DA9" w:rsidRPr="00F13D3B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Avancement %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4037A782" w14:textId="77777777" w:rsidR="00125DA9" w:rsidRPr="00F13D3B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Dépôt à l’administration</w:t>
            </w:r>
          </w:p>
        </w:tc>
        <w:tc>
          <w:tcPr>
            <w:tcW w:w="2404" w:type="dxa"/>
            <w:shd w:val="clear" w:color="auto" w:fill="F2F2F2" w:themeFill="background1" w:themeFillShade="F2"/>
          </w:tcPr>
          <w:p w14:paraId="3222077C" w14:textId="77777777" w:rsidR="00125DA9" w:rsidRPr="00F13D3B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Etat de validation par l’administration</w:t>
            </w:r>
          </w:p>
        </w:tc>
      </w:tr>
      <w:tr w:rsidR="00125DA9" w:rsidRPr="00AA2BBC" w14:paraId="5F0E34CF" w14:textId="77777777" w:rsidTr="00C91E3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537D1A65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APS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016A8803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6EF07D1B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1AFC607C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35D0BDB7" w14:textId="77777777" w:rsidTr="00C91E3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3F0CD924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APD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6AF32227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0C721779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0FFB469D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405E20CE" w14:textId="77777777" w:rsidTr="00C91E3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240AF6AA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EXE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53A5A1C9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143C878B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7128AC12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0E58FDAD" w14:textId="77777777" w:rsidTr="00C91E3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761D58D2" w14:textId="77777777" w:rsidR="00125DA9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Géotechnique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5EE57642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23F6B97D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4B36BF62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6505B1D7" w14:textId="77777777" w:rsidTr="00C91E3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07089EFB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Hydrologique/hydraulique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70C7C172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3A553072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71304CF8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0D30AEA6" w14:textId="77777777" w:rsidTr="00C91E36">
        <w:trPr>
          <w:trHeight w:val="124"/>
        </w:trPr>
        <w:tc>
          <w:tcPr>
            <w:tcW w:w="3872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  <w:noWrap/>
          </w:tcPr>
          <w:p w14:paraId="268466BD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EIES / Notice EIES</w:t>
            </w:r>
          </w:p>
        </w:tc>
        <w:tc>
          <w:tcPr>
            <w:tcW w:w="2082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40662E23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2B04C783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7166BB69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58F249A6" w14:textId="77777777" w:rsidTr="00C91E36">
        <w:trPr>
          <w:trHeight w:val="124"/>
        </w:trPr>
        <w:tc>
          <w:tcPr>
            <w:tcW w:w="3872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</w:tcPr>
          <w:p w14:paraId="1FA8C164" w14:textId="77777777" w:rsidR="00125DA9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80FDDD0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3BD4F28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109255CD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19CEEA84" w14:textId="77777777" w:rsidTr="002D4ABB">
        <w:trPr>
          <w:trHeight w:val="3065"/>
        </w:trPr>
        <w:tc>
          <w:tcPr>
            <w:tcW w:w="1076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62005DA3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973152">
              <w:rPr>
                <w:b/>
                <w:bCs/>
                <w:sz w:val="20"/>
                <w:szCs w:val="20"/>
                <w:lang w:eastAsia="fr-FR"/>
              </w:rPr>
              <w:t>Avancement des travaux/ prévisions :</w:t>
            </w:r>
          </w:p>
          <w:p w14:paraId="43152B7A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E31CB6D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755E1D8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4C62616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0AFF555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9638176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296A85ED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6A0AAD0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CC5E5FA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1F145767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A69CB01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79DD53A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D0A198A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06A2421C" w14:textId="77777777" w:rsidR="00125DA9" w:rsidRPr="00973152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</w:tc>
      </w:tr>
    </w:tbl>
    <w:p w14:paraId="56AB50B2" w14:textId="77777777" w:rsidR="00125DA9" w:rsidRDefault="00125DA9" w:rsidP="00805466">
      <w:pPr>
        <w:pStyle w:val="Pieddepage"/>
        <w:tabs>
          <w:tab w:val="clear" w:pos="4320"/>
          <w:tab w:val="clear" w:pos="8640"/>
        </w:tabs>
        <w:rPr>
          <w:b/>
          <w:u w:val="single"/>
        </w:rPr>
      </w:pPr>
    </w:p>
    <w:tbl>
      <w:tblPr>
        <w:tblStyle w:val="Grilledutableau"/>
        <w:tblW w:w="10768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843"/>
        <w:gridCol w:w="1985"/>
        <w:gridCol w:w="44"/>
        <w:gridCol w:w="2082"/>
        <w:gridCol w:w="2410"/>
        <w:gridCol w:w="2404"/>
      </w:tblGrid>
      <w:tr w:rsidR="00125DA9" w:rsidRPr="00BB5894" w14:paraId="185D382E" w14:textId="77777777" w:rsidTr="00C91E36">
        <w:trPr>
          <w:trHeight w:val="340"/>
        </w:trPr>
        <w:tc>
          <w:tcPr>
            <w:tcW w:w="10768" w:type="dxa"/>
            <w:gridSpan w:val="6"/>
            <w:noWrap/>
            <w:hideMark/>
          </w:tcPr>
          <w:p w14:paraId="4AC23AF9" w14:textId="77777777" w:rsidR="00125DA9" w:rsidRPr="00BB5894" w:rsidRDefault="00125DA9" w:rsidP="000366A5">
            <w:pPr>
              <w:jc w:val="center"/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eastAsia="fr-FR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color w:val="000000"/>
                <w:sz w:val="22"/>
                <w:szCs w:val="22"/>
                <w:lang w:eastAsia="fr-FR"/>
              </w:rPr>
              <w:t>AFFAIRES</w:t>
            </w:r>
          </w:p>
        </w:tc>
      </w:tr>
      <w:tr w:rsidR="00125DA9" w:rsidRPr="00AA2BBC" w14:paraId="14204090" w14:textId="77777777" w:rsidTr="00C91E36">
        <w:trPr>
          <w:trHeight w:val="124"/>
        </w:trPr>
        <w:tc>
          <w:tcPr>
            <w:tcW w:w="10768" w:type="dxa"/>
            <w:gridSpan w:val="6"/>
            <w:tcBorders>
              <w:bottom w:val="single" w:sz="4" w:space="0" w:color="auto"/>
            </w:tcBorders>
            <w:shd w:val="clear" w:color="auto" w:fill="92CDDC" w:themeFill="accent5" w:themeFillTint="99"/>
            <w:noWrap/>
          </w:tcPr>
          <w:p w14:paraId="4B40E865" w14:textId="6BF1ABAE" w:rsidR="00125DA9" w:rsidRPr="00125DA9" w:rsidRDefault="00125DA9" w:rsidP="000366A5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125DA9">
              <w:rPr>
                <w:b/>
                <w:bCs/>
                <w:color w:val="C00000"/>
                <w:sz w:val="20"/>
                <w:szCs w:val="20"/>
                <w:lang w:eastAsia="fr-FR"/>
              </w:rPr>
              <w:t xml:space="preserve"> </w:t>
            </w:r>
            <w:r w:rsidR="00DB769D">
              <w:rPr>
                <w:b/>
                <w:bCs/>
                <w:color w:val="C00000"/>
                <w:lang w:eastAsia="fr-FR"/>
              </w:rPr>
              <w:t>Conducteur de Travaux</w:t>
            </w:r>
            <w:r w:rsidR="00A3794F" w:rsidRPr="00A3794F">
              <w:rPr>
                <w:b/>
                <w:bCs/>
                <w:color w:val="C00000"/>
                <w:lang w:eastAsia="fr-FR"/>
              </w:rPr>
              <w:t xml:space="preserve"> : </w:t>
            </w:r>
            <w:r w:rsidR="00DB769D">
              <w:rPr>
                <w:b/>
                <w:bCs/>
                <w:color w:val="C00000"/>
                <w:lang w:eastAsia="fr-FR"/>
              </w:rPr>
              <w:t>Xavier NGUEME</w:t>
            </w:r>
          </w:p>
        </w:tc>
      </w:tr>
      <w:tr w:rsidR="00125DA9" w:rsidRPr="00AA2BBC" w14:paraId="6AA6D773" w14:textId="77777777" w:rsidTr="00C91E36">
        <w:trPr>
          <w:trHeight w:val="124"/>
        </w:trPr>
        <w:tc>
          <w:tcPr>
            <w:tcW w:w="10768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34598DEF" w14:textId="40DC73A6" w:rsidR="00125DA9" w:rsidRPr="00A3794F" w:rsidRDefault="00125DA9">
            <w:pPr>
              <w:pStyle w:val="Paragraphedeliste"/>
              <w:numPr>
                <w:ilvl w:val="0"/>
                <w:numId w:val="6"/>
              </w:numPr>
              <w:rPr>
                <w:b/>
                <w:bCs/>
                <w:color w:val="002060"/>
                <w:sz w:val="20"/>
                <w:szCs w:val="20"/>
                <w:lang w:eastAsia="fr-FR"/>
              </w:rPr>
            </w:pPr>
            <w:r w:rsidRPr="00A3794F">
              <w:rPr>
                <w:b/>
                <w:bCs/>
                <w:color w:val="002060"/>
                <w:sz w:val="20"/>
                <w:szCs w:val="20"/>
              </w:rPr>
              <w:t>Marché N</w:t>
            </w:r>
            <w:proofErr w:type="gramStart"/>
            <w:r w:rsidRPr="00A3794F">
              <w:rPr>
                <w:b/>
                <w:bCs/>
                <w:color w:val="002060"/>
                <w:sz w:val="20"/>
                <w:szCs w:val="20"/>
              </w:rPr>
              <w:t>°….</w:t>
            </w:r>
            <w:proofErr w:type="gramEnd"/>
            <w:r w:rsidRPr="00A3794F">
              <w:rPr>
                <w:b/>
                <w:bCs/>
                <w:color w:val="002060"/>
                <w:sz w:val="20"/>
                <w:szCs w:val="20"/>
              </w:rPr>
              <w:t>./MTPC/SG/202…_Travaux d’aménagement du carrefour Charbonnages</w:t>
            </w:r>
          </w:p>
        </w:tc>
      </w:tr>
      <w:tr w:rsidR="00125DA9" w:rsidRPr="00AA2BBC" w14:paraId="10350AAD" w14:textId="77777777" w:rsidTr="00C91E36">
        <w:trPr>
          <w:trHeight w:val="124"/>
        </w:trPr>
        <w:tc>
          <w:tcPr>
            <w:tcW w:w="1076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76C839EF" w14:textId="77777777" w:rsidR="00A3794F" w:rsidRDefault="00A3794F" w:rsidP="000366A5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</w:p>
          <w:p w14:paraId="1DA43783" w14:textId="2169E6CE" w:rsidR="00125DA9" w:rsidRDefault="00125DA9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Montant Marché :</w:t>
            </w:r>
            <w:r>
              <w:rPr>
                <w:sz w:val="20"/>
                <w:szCs w:val="20"/>
                <w:lang w:eastAsia="fr-FR"/>
              </w:rPr>
              <w:t xml:space="preserve"> 1.883.592.983</w:t>
            </w:r>
            <w:r w:rsidRPr="0087533D">
              <w:rPr>
                <w:sz w:val="20"/>
                <w:szCs w:val="20"/>
                <w:lang w:eastAsia="fr-FR"/>
              </w:rPr>
              <w:t xml:space="preserve"> </w:t>
            </w:r>
            <w:r>
              <w:rPr>
                <w:sz w:val="20"/>
                <w:szCs w:val="20"/>
                <w:lang w:eastAsia="fr-FR"/>
              </w:rPr>
              <w:t>XAF HT</w:t>
            </w:r>
          </w:p>
          <w:p w14:paraId="3FF2632C" w14:textId="0445D790" w:rsidR="00125DA9" w:rsidRDefault="00125DA9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Délai :</w:t>
            </w:r>
            <w:r>
              <w:rPr>
                <w:sz w:val="20"/>
                <w:szCs w:val="20"/>
                <w:lang w:eastAsia="fr-FR"/>
              </w:rPr>
              <w:t xml:space="preserve"> 09 mois</w:t>
            </w:r>
          </w:p>
          <w:p w14:paraId="50D36CDE" w14:textId="77777777" w:rsidR="00125DA9" w:rsidRPr="001F5370" w:rsidRDefault="00125DA9" w:rsidP="000366A5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 xml:space="preserve">Date début : </w:t>
            </w:r>
          </w:p>
          <w:p w14:paraId="5A047157" w14:textId="77777777" w:rsidR="00125DA9" w:rsidRDefault="00125DA9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Date de fin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</w:p>
          <w:p w14:paraId="777CF7A2" w14:textId="77777777" w:rsidR="00125DA9" w:rsidRPr="00AA2BBC" w:rsidRDefault="00125DA9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67107330" w14:textId="77777777" w:rsidTr="00C91E36">
        <w:trPr>
          <w:trHeight w:val="124"/>
        </w:trPr>
        <w:tc>
          <w:tcPr>
            <w:tcW w:w="1843" w:type="dxa"/>
            <w:tcBorders>
              <w:top w:val="single" w:sz="4" w:space="0" w:color="auto"/>
            </w:tcBorders>
            <w:shd w:val="clear" w:color="auto" w:fill="F2F2F2" w:themeFill="background1" w:themeFillShade="F2"/>
            <w:noWrap/>
          </w:tcPr>
          <w:p w14:paraId="5DE73609" w14:textId="77777777" w:rsidR="00125DA9" w:rsidRPr="00C113B2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Mois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0A10D10A" w14:textId="77777777" w:rsidR="00125DA9" w:rsidRPr="00C113B2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prévisionnel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423010F9" w14:textId="77777777" w:rsidR="00125DA9" w:rsidRPr="00C113B2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réalisé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4907FDF8" w14:textId="77777777" w:rsidR="00125DA9" w:rsidRPr="00C113B2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Ecart</w:t>
            </w:r>
          </w:p>
        </w:tc>
        <w:tc>
          <w:tcPr>
            <w:tcW w:w="2404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52A6E0F2" w14:textId="77777777" w:rsidR="00125DA9" w:rsidRPr="00C113B2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Avancement cumulé%</w:t>
            </w:r>
          </w:p>
        </w:tc>
      </w:tr>
      <w:tr w:rsidR="00125DA9" w:rsidRPr="00AA2BBC" w14:paraId="20DA5584" w14:textId="77777777" w:rsidTr="00C91E3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04D6AA3D" w14:textId="77777777" w:rsidR="00125DA9" w:rsidRPr="00AA2BBC" w:rsidRDefault="00125DA9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Janv-2026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3A4D937E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4D201E7E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643E99D1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509FE328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21F49536" w14:textId="77777777" w:rsidTr="00C91E3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730F7693" w14:textId="77777777" w:rsidR="00125DA9" w:rsidRPr="00AA2BBC" w:rsidRDefault="00125DA9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Fév-2026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3344EC80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7631B128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6B663062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4A5B0C52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36665B53" w14:textId="77777777" w:rsidTr="00C91E36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3F0CEFEA" w14:textId="77777777" w:rsidR="00125DA9" w:rsidRPr="00AA2BBC" w:rsidRDefault="00125DA9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Mars-2026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6E5CBFCB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7736BC23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09DC926A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6DE99E2F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5E4C7665" w14:textId="77777777" w:rsidTr="00C91E36">
        <w:trPr>
          <w:trHeight w:val="124"/>
        </w:trPr>
        <w:tc>
          <w:tcPr>
            <w:tcW w:w="10768" w:type="dxa"/>
            <w:gridSpan w:val="6"/>
            <w:shd w:val="clear" w:color="auto" w:fill="FFFFFF" w:themeFill="background1"/>
            <w:noWrap/>
          </w:tcPr>
          <w:p w14:paraId="0FCA4883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266C7BF4" w14:textId="77777777" w:rsidTr="00C91E36">
        <w:trPr>
          <w:trHeight w:val="124"/>
        </w:trPr>
        <w:tc>
          <w:tcPr>
            <w:tcW w:w="10768" w:type="dxa"/>
            <w:gridSpan w:val="6"/>
            <w:shd w:val="clear" w:color="auto" w:fill="F2F2F2" w:themeFill="background1" w:themeFillShade="F2"/>
            <w:noWrap/>
          </w:tcPr>
          <w:p w14:paraId="3666F25C" w14:textId="77777777" w:rsidR="00125DA9" w:rsidRPr="00F13D3B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Etat d’avancement des Etudes :</w:t>
            </w:r>
          </w:p>
        </w:tc>
      </w:tr>
      <w:tr w:rsidR="00125DA9" w:rsidRPr="00AA2BBC" w14:paraId="59DB90A5" w14:textId="77777777" w:rsidTr="00C91E3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2ADC12E3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shd w:val="clear" w:color="auto" w:fill="F2F2F2" w:themeFill="background1" w:themeFillShade="F2"/>
          </w:tcPr>
          <w:p w14:paraId="57CD60BC" w14:textId="77777777" w:rsidR="00125DA9" w:rsidRPr="00F13D3B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Avancement %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7D04F711" w14:textId="77777777" w:rsidR="00125DA9" w:rsidRPr="00F13D3B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Dépôt à l’administration</w:t>
            </w:r>
          </w:p>
        </w:tc>
        <w:tc>
          <w:tcPr>
            <w:tcW w:w="2404" w:type="dxa"/>
            <w:shd w:val="clear" w:color="auto" w:fill="F2F2F2" w:themeFill="background1" w:themeFillShade="F2"/>
          </w:tcPr>
          <w:p w14:paraId="42874129" w14:textId="77777777" w:rsidR="00125DA9" w:rsidRPr="00F13D3B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Etat de validation par l’administration</w:t>
            </w:r>
          </w:p>
        </w:tc>
      </w:tr>
      <w:tr w:rsidR="00125DA9" w:rsidRPr="00AA2BBC" w14:paraId="0EB283FA" w14:textId="77777777" w:rsidTr="00C91E3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5748E01C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APS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21CA67AB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6CF7C843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78CA9491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0A0E2399" w14:textId="77777777" w:rsidTr="00C91E3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717DC6B0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APD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013C48F9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00C835D4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1BC5B06E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61CB55D9" w14:textId="77777777" w:rsidTr="00C91E3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5B784F2D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EXE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31826873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72EDBF91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25DB1BEF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00AF821D" w14:textId="77777777" w:rsidTr="00C91E3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50A93E3F" w14:textId="77777777" w:rsidR="00125DA9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Géotechnique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07C5DD9E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4CD3AAFF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6F53E61B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16B9A7E7" w14:textId="77777777" w:rsidTr="00C91E36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681F4004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Hydrologique/hydraulique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11E7BD1D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024EB072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1FD3ADA7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4F2D6F84" w14:textId="77777777" w:rsidTr="00C91E36">
        <w:trPr>
          <w:trHeight w:val="124"/>
        </w:trPr>
        <w:tc>
          <w:tcPr>
            <w:tcW w:w="3872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  <w:noWrap/>
          </w:tcPr>
          <w:p w14:paraId="6B6B174A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EIES / Notice EIES</w:t>
            </w:r>
          </w:p>
        </w:tc>
        <w:tc>
          <w:tcPr>
            <w:tcW w:w="2082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066971F0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1644C800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67B96A3C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5C99F596" w14:textId="77777777" w:rsidTr="00C91E36">
        <w:trPr>
          <w:trHeight w:val="124"/>
        </w:trPr>
        <w:tc>
          <w:tcPr>
            <w:tcW w:w="3872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</w:tcPr>
          <w:p w14:paraId="1D1BEE20" w14:textId="77777777" w:rsidR="00125DA9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38B0CED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87BCEFF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60C0B984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5C0F9364" w14:textId="77777777" w:rsidTr="002D4ABB">
        <w:trPr>
          <w:trHeight w:val="2496"/>
        </w:trPr>
        <w:tc>
          <w:tcPr>
            <w:tcW w:w="1076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2D882C13" w14:textId="5DC3366F" w:rsidR="00125DA9" w:rsidRPr="00973152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973152">
              <w:rPr>
                <w:b/>
                <w:bCs/>
                <w:sz w:val="20"/>
                <w:szCs w:val="20"/>
                <w:lang w:eastAsia="fr-FR"/>
              </w:rPr>
              <w:t>Avancement des travaux/ prévisions :</w:t>
            </w:r>
          </w:p>
        </w:tc>
      </w:tr>
    </w:tbl>
    <w:p w14:paraId="0D2B21F4" w14:textId="77777777" w:rsidR="00125DA9" w:rsidRDefault="00125DA9" w:rsidP="00805466">
      <w:pPr>
        <w:pStyle w:val="Pieddepage"/>
        <w:tabs>
          <w:tab w:val="clear" w:pos="4320"/>
          <w:tab w:val="clear" w:pos="8640"/>
        </w:tabs>
        <w:rPr>
          <w:b/>
          <w:u w:val="single"/>
        </w:rPr>
      </w:pPr>
    </w:p>
    <w:tbl>
      <w:tblPr>
        <w:tblStyle w:val="Grilledutableau"/>
        <w:tblW w:w="10768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843"/>
        <w:gridCol w:w="1985"/>
        <w:gridCol w:w="44"/>
        <w:gridCol w:w="2082"/>
        <w:gridCol w:w="2410"/>
        <w:gridCol w:w="2404"/>
      </w:tblGrid>
      <w:tr w:rsidR="00125DA9" w:rsidRPr="00BB5894" w14:paraId="3801B277" w14:textId="77777777" w:rsidTr="0019337C">
        <w:trPr>
          <w:trHeight w:val="340"/>
        </w:trPr>
        <w:tc>
          <w:tcPr>
            <w:tcW w:w="10768" w:type="dxa"/>
            <w:gridSpan w:val="6"/>
            <w:noWrap/>
            <w:hideMark/>
          </w:tcPr>
          <w:p w14:paraId="683E459E" w14:textId="77777777" w:rsidR="00125DA9" w:rsidRPr="00BB5894" w:rsidRDefault="00125DA9" w:rsidP="000366A5">
            <w:pPr>
              <w:jc w:val="center"/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eastAsia="fr-FR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color w:val="000000"/>
                <w:sz w:val="22"/>
                <w:szCs w:val="22"/>
                <w:lang w:eastAsia="fr-FR"/>
              </w:rPr>
              <w:t>AFFAIRES</w:t>
            </w:r>
          </w:p>
        </w:tc>
      </w:tr>
      <w:tr w:rsidR="00125DA9" w:rsidRPr="00AA2BBC" w14:paraId="0741E381" w14:textId="77777777" w:rsidTr="0019337C">
        <w:trPr>
          <w:trHeight w:val="124"/>
        </w:trPr>
        <w:tc>
          <w:tcPr>
            <w:tcW w:w="10768" w:type="dxa"/>
            <w:gridSpan w:val="6"/>
            <w:tcBorders>
              <w:bottom w:val="single" w:sz="4" w:space="0" w:color="auto"/>
            </w:tcBorders>
            <w:shd w:val="clear" w:color="auto" w:fill="92CDDC" w:themeFill="accent5" w:themeFillTint="99"/>
            <w:noWrap/>
          </w:tcPr>
          <w:p w14:paraId="34284092" w14:textId="033C1F92" w:rsidR="00125DA9" w:rsidRPr="00125DA9" w:rsidRDefault="00125DA9" w:rsidP="000366A5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125DA9">
              <w:rPr>
                <w:b/>
                <w:bCs/>
                <w:color w:val="C00000"/>
                <w:sz w:val="20"/>
                <w:szCs w:val="20"/>
                <w:lang w:eastAsia="fr-FR"/>
              </w:rPr>
              <w:t xml:space="preserve"> </w:t>
            </w:r>
            <w:r w:rsidR="00A3794F" w:rsidRPr="00A3794F">
              <w:rPr>
                <w:b/>
                <w:bCs/>
                <w:color w:val="C00000"/>
                <w:lang w:eastAsia="fr-FR"/>
              </w:rPr>
              <w:t xml:space="preserve">Chef de Projet : </w:t>
            </w:r>
          </w:p>
        </w:tc>
      </w:tr>
      <w:tr w:rsidR="00125DA9" w:rsidRPr="00AA2BBC" w14:paraId="6BE896A5" w14:textId="77777777" w:rsidTr="0019337C">
        <w:trPr>
          <w:trHeight w:val="124"/>
        </w:trPr>
        <w:tc>
          <w:tcPr>
            <w:tcW w:w="10768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05C183C3" w14:textId="481DB58D" w:rsidR="00125DA9" w:rsidRPr="00125DA9" w:rsidRDefault="00125DA9">
            <w:pPr>
              <w:pStyle w:val="Paragraphedeliste"/>
              <w:numPr>
                <w:ilvl w:val="0"/>
                <w:numId w:val="6"/>
              </w:numPr>
              <w:rPr>
                <w:b/>
                <w:bCs/>
                <w:color w:val="002060"/>
                <w:sz w:val="20"/>
                <w:szCs w:val="20"/>
                <w:lang w:eastAsia="fr-FR"/>
              </w:rPr>
            </w:pPr>
            <w:r w:rsidRPr="00125DA9">
              <w:rPr>
                <w:b/>
                <w:bCs/>
                <w:color w:val="002060"/>
                <w:sz w:val="20"/>
                <w:szCs w:val="20"/>
              </w:rPr>
              <w:t>Marché N°</w:t>
            </w:r>
            <w:r w:rsidR="00DB32D0">
              <w:rPr>
                <w:b/>
                <w:bCs/>
                <w:color w:val="002060"/>
                <w:sz w:val="20"/>
                <w:szCs w:val="20"/>
              </w:rPr>
              <w:t>02</w:t>
            </w:r>
            <w:r w:rsidRPr="00125DA9">
              <w:rPr>
                <w:b/>
                <w:bCs/>
                <w:color w:val="002060"/>
                <w:sz w:val="20"/>
                <w:szCs w:val="20"/>
              </w:rPr>
              <w:t>/MTPC/SG/202</w:t>
            </w:r>
            <w:r w:rsidR="00DB32D0">
              <w:rPr>
                <w:b/>
                <w:bCs/>
                <w:color w:val="002060"/>
                <w:sz w:val="20"/>
                <w:szCs w:val="20"/>
              </w:rPr>
              <w:t>6</w:t>
            </w:r>
            <w:r w:rsidRPr="00125DA9">
              <w:rPr>
                <w:b/>
                <w:bCs/>
                <w:color w:val="002060"/>
                <w:sz w:val="20"/>
                <w:szCs w:val="20"/>
              </w:rPr>
              <w:t xml:space="preserve">_Travaux d’aménagement de la Voie Express Owendo : Carrefour Pompier/Carrefour </w:t>
            </w:r>
            <w:proofErr w:type="spellStart"/>
            <w:r w:rsidRPr="00125DA9">
              <w:rPr>
                <w:b/>
                <w:bCs/>
                <w:color w:val="002060"/>
                <w:sz w:val="20"/>
                <w:szCs w:val="20"/>
              </w:rPr>
              <w:t>Razel</w:t>
            </w:r>
            <w:proofErr w:type="spellEnd"/>
            <w:r w:rsidRPr="00125DA9">
              <w:rPr>
                <w:b/>
                <w:bCs/>
                <w:color w:val="002060"/>
                <w:sz w:val="20"/>
                <w:szCs w:val="20"/>
              </w:rPr>
              <w:t>.</w:t>
            </w:r>
          </w:p>
        </w:tc>
      </w:tr>
      <w:tr w:rsidR="00125DA9" w:rsidRPr="00AA2BBC" w14:paraId="703B32E0" w14:textId="77777777" w:rsidTr="0019337C">
        <w:trPr>
          <w:trHeight w:val="124"/>
        </w:trPr>
        <w:tc>
          <w:tcPr>
            <w:tcW w:w="1076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6489A9B0" w14:textId="77777777" w:rsidR="00A3794F" w:rsidRDefault="00A3794F" w:rsidP="000366A5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</w:p>
          <w:p w14:paraId="54E82ABB" w14:textId="3F380E4E" w:rsidR="00125DA9" w:rsidRDefault="00125DA9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Montant Marché :</w:t>
            </w:r>
            <w:r>
              <w:rPr>
                <w:sz w:val="20"/>
                <w:szCs w:val="20"/>
                <w:lang w:eastAsia="fr-FR"/>
              </w:rPr>
              <w:t xml:space="preserve"> 1.680.672.269</w:t>
            </w:r>
            <w:r w:rsidRPr="0087533D">
              <w:rPr>
                <w:sz w:val="20"/>
                <w:szCs w:val="20"/>
                <w:lang w:eastAsia="fr-FR"/>
              </w:rPr>
              <w:t xml:space="preserve"> </w:t>
            </w:r>
            <w:r>
              <w:rPr>
                <w:sz w:val="20"/>
                <w:szCs w:val="20"/>
                <w:lang w:eastAsia="fr-FR"/>
              </w:rPr>
              <w:t>XAF HT</w:t>
            </w:r>
          </w:p>
          <w:p w14:paraId="69BC2C43" w14:textId="6FD5392D" w:rsidR="00125DA9" w:rsidRDefault="00125DA9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Délai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</w:p>
          <w:p w14:paraId="72FAE87E" w14:textId="77777777" w:rsidR="00125DA9" w:rsidRPr="001F5370" w:rsidRDefault="00125DA9" w:rsidP="000366A5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 xml:space="preserve">Date début : </w:t>
            </w:r>
          </w:p>
          <w:p w14:paraId="1EB62808" w14:textId="77777777" w:rsidR="00125DA9" w:rsidRDefault="00125DA9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Date de fin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</w:p>
          <w:p w14:paraId="4D2A70EE" w14:textId="77777777" w:rsidR="00125DA9" w:rsidRPr="00AA2BBC" w:rsidRDefault="00125DA9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29E9147D" w14:textId="77777777" w:rsidTr="0019337C">
        <w:trPr>
          <w:trHeight w:val="124"/>
        </w:trPr>
        <w:tc>
          <w:tcPr>
            <w:tcW w:w="1843" w:type="dxa"/>
            <w:tcBorders>
              <w:top w:val="single" w:sz="4" w:space="0" w:color="auto"/>
            </w:tcBorders>
            <w:shd w:val="clear" w:color="auto" w:fill="F2F2F2" w:themeFill="background1" w:themeFillShade="F2"/>
            <w:noWrap/>
          </w:tcPr>
          <w:p w14:paraId="2A1BA21A" w14:textId="77777777" w:rsidR="00125DA9" w:rsidRPr="00C113B2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Mois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01269A7D" w14:textId="77777777" w:rsidR="00125DA9" w:rsidRPr="00C113B2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prévisionnel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4101551F" w14:textId="77777777" w:rsidR="00125DA9" w:rsidRPr="00C113B2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réalisé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6B2B6A71" w14:textId="77777777" w:rsidR="00125DA9" w:rsidRPr="00C113B2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Ecart</w:t>
            </w:r>
          </w:p>
        </w:tc>
        <w:tc>
          <w:tcPr>
            <w:tcW w:w="2404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7B9F50BB" w14:textId="77777777" w:rsidR="00125DA9" w:rsidRPr="00C113B2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Avancement cumulé%</w:t>
            </w:r>
          </w:p>
        </w:tc>
      </w:tr>
      <w:tr w:rsidR="00125DA9" w:rsidRPr="00AA2BBC" w14:paraId="6253F653" w14:textId="77777777" w:rsidTr="0019337C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17A10BC5" w14:textId="77777777" w:rsidR="00125DA9" w:rsidRPr="00AA2BBC" w:rsidRDefault="00125DA9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lastRenderedPageBreak/>
              <w:t>Janv-2026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184D331A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64AE1834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05E35FBB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7EDC3E6E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5F7972BD" w14:textId="77777777" w:rsidTr="0019337C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4A1DAB70" w14:textId="77777777" w:rsidR="00125DA9" w:rsidRPr="00AA2BBC" w:rsidRDefault="00125DA9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Fév-2026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6F46C6FE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094D0047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6A105CF6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10CB39EA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59851774" w14:textId="77777777" w:rsidTr="0019337C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5133A75B" w14:textId="77777777" w:rsidR="00125DA9" w:rsidRPr="00AA2BBC" w:rsidRDefault="00125DA9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Mars-2026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45A84113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62D548C5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2B55A9B9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105CF73A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2764019B" w14:textId="77777777" w:rsidTr="0019337C">
        <w:trPr>
          <w:trHeight w:val="124"/>
        </w:trPr>
        <w:tc>
          <w:tcPr>
            <w:tcW w:w="10768" w:type="dxa"/>
            <w:gridSpan w:val="6"/>
            <w:shd w:val="clear" w:color="auto" w:fill="FFFFFF" w:themeFill="background1"/>
            <w:noWrap/>
          </w:tcPr>
          <w:p w14:paraId="61E19D7F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51598824" w14:textId="77777777" w:rsidTr="0019337C">
        <w:trPr>
          <w:trHeight w:val="124"/>
        </w:trPr>
        <w:tc>
          <w:tcPr>
            <w:tcW w:w="10768" w:type="dxa"/>
            <w:gridSpan w:val="6"/>
            <w:shd w:val="clear" w:color="auto" w:fill="F2F2F2" w:themeFill="background1" w:themeFillShade="F2"/>
            <w:noWrap/>
          </w:tcPr>
          <w:p w14:paraId="429E6370" w14:textId="77777777" w:rsidR="00125DA9" w:rsidRPr="00F13D3B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Etat d’avancement des Etudes :</w:t>
            </w:r>
          </w:p>
        </w:tc>
      </w:tr>
      <w:tr w:rsidR="00125DA9" w:rsidRPr="00AA2BBC" w14:paraId="6C6A0294" w14:textId="77777777" w:rsidTr="0019337C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72C8BFB7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shd w:val="clear" w:color="auto" w:fill="F2F2F2" w:themeFill="background1" w:themeFillShade="F2"/>
          </w:tcPr>
          <w:p w14:paraId="1A6FCC3D" w14:textId="77777777" w:rsidR="00125DA9" w:rsidRPr="00F13D3B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Avancement %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4DFB0445" w14:textId="77777777" w:rsidR="00125DA9" w:rsidRPr="00F13D3B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Dépôt à l’administration</w:t>
            </w:r>
          </w:p>
        </w:tc>
        <w:tc>
          <w:tcPr>
            <w:tcW w:w="2404" w:type="dxa"/>
            <w:shd w:val="clear" w:color="auto" w:fill="F2F2F2" w:themeFill="background1" w:themeFillShade="F2"/>
          </w:tcPr>
          <w:p w14:paraId="31DFA92D" w14:textId="77777777" w:rsidR="00125DA9" w:rsidRPr="00F13D3B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Etat de validation par l’administration</w:t>
            </w:r>
          </w:p>
        </w:tc>
      </w:tr>
      <w:tr w:rsidR="00125DA9" w:rsidRPr="00AA2BBC" w14:paraId="3B660C1D" w14:textId="77777777" w:rsidTr="0019337C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39F1E2CC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APS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0F968FD8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1E18FBE1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3F83B93C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4B1B8790" w14:textId="77777777" w:rsidTr="0019337C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54EB7BCA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APD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68F8EA9E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304DA15E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2D345131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79242D89" w14:textId="77777777" w:rsidTr="0019337C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7A2C7314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EXE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1647C951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5B02F66D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1BB490D0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6614A994" w14:textId="77777777" w:rsidTr="0019337C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7BF3E6E3" w14:textId="77777777" w:rsidR="00125DA9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Géotechnique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56ED9810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73EF728E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440A9C22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75A41E25" w14:textId="77777777" w:rsidTr="0019337C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41BA7BD1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Hydrologique/hydraulique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2A2CCDBB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13DD3961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28EF0BCA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0B21D926" w14:textId="77777777" w:rsidTr="0019337C">
        <w:trPr>
          <w:trHeight w:val="124"/>
        </w:trPr>
        <w:tc>
          <w:tcPr>
            <w:tcW w:w="3872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  <w:noWrap/>
          </w:tcPr>
          <w:p w14:paraId="34256282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EIES / Notice EIES</w:t>
            </w:r>
          </w:p>
        </w:tc>
        <w:tc>
          <w:tcPr>
            <w:tcW w:w="2082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1940F2D1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6BAFEA61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56BF7CC1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500B9AEA" w14:textId="77777777" w:rsidTr="0019337C">
        <w:trPr>
          <w:trHeight w:val="124"/>
        </w:trPr>
        <w:tc>
          <w:tcPr>
            <w:tcW w:w="3872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</w:tcPr>
          <w:p w14:paraId="2C9442E6" w14:textId="77777777" w:rsidR="00125DA9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4ED73EF4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329708D5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673AA653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77A3B929" w14:textId="77777777" w:rsidTr="002D4ABB">
        <w:trPr>
          <w:trHeight w:val="2160"/>
        </w:trPr>
        <w:tc>
          <w:tcPr>
            <w:tcW w:w="1076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1CE0339B" w14:textId="77777777" w:rsidR="002D4ABB" w:rsidRDefault="00125DA9" w:rsidP="002D4ABB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973152">
              <w:rPr>
                <w:b/>
                <w:bCs/>
                <w:sz w:val="20"/>
                <w:szCs w:val="20"/>
                <w:lang w:eastAsia="fr-FR"/>
              </w:rPr>
              <w:t>Avancement des travaux/ prévisions :</w:t>
            </w:r>
          </w:p>
          <w:p w14:paraId="0FFA5C4F" w14:textId="77777777" w:rsidR="002D4ABB" w:rsidRPr="002D4ABB" w:rsidRDefault="002D4ABB" w:rsidP="002D4ABB">
            <w:pPr>
              <w:rPr>
                <w:sz w:val="20"/>
                <w:szCs w:val="20"/>
                <w:lang w:eastAsia="fr-FR"/>
              </w:rPr>
            </w:pPr>
          </w:p>
          <w:p w14:paraId="1DD823EF" w14:textId="77777777" w:rsidR="002D4ABB" w:rsidRPr="002D4ABB" w:rsidRDefault="002D4ABB" w:rsidP="002D4ABB">
            <w:pPr>
              <w:rPr>
                <w:sz w:val="20"/>
                <w:szCs w:val="20"/>
                <w:lang w:eastAsia="fr-FR"/>
              </w:rPr>
            </w:pPr>
          </w:p>
          <w:p w14:paraId="505BA24B" w14:textId="77777777" w:rsidR="002D4ABB" w:rsidRPr="002D4ABB" w:rsidRDefault="002D4ABB" w:rsidP="002D4ABB">
            <w:pPr>
              <w:rPr>
                <w:sz w:val="20"/>
                <w:szCs w:val="20"/>
                <w:lang w:eastAsia="fr-FR"/>
              </w:rPr>
            </w:pPr>
          </w:p>
          <w:p w14:paraId="257E4B5E" w14:textId="77777777" w:rsidR="002D4ABB" w:rsidRPr="002D4ABB" w:rsidRDefault="002D4ABB" w:rsidP="002D4ABB">
            <w:pPr>
              <w:rPr>
                <w:sz w:val="20"/>
                <w:szCs w:val="20"/>
                <w:lang w:eastAsia="fr-FR"/>
              </w:rPr>
            </w:pPr>
          </w:p>
          <w:p w14:paraId="15F1F21A" w14:textId="77777777" w:rsidR="002D4ABB" w:rsidRDefault="002D4ABB" w:rsidP="002D4ABB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7F09ECB3" w14:textId="77777777" w:rsidR="002D4ABB" w:rsidRDefault="002D4ABB" w:rsidP="002D4ABB">
            <w:pPr>
              <w:tabs>
                <w:tab w:val="left" w:pos="960"/>
              </w:tabs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ab/>
            </w:r>
          </w:p>
          <w:p w14:paraId="08DFB102" w14:textId="77777777" w:rsidR="002D4ABB" w:rsidRDefault="002D4ABB" w:rsidP="002D4ABB">
            <w:pPr>
              <w:tabs>
                <w:tab w:val="left" w:pos="960"/>
              </w:tabs>
              <w:rPr>
                <w:sz w:val="20"/>
                <w:szCs w:val="20"/>
                <w:lang w:eastAsia="fr-FR"/>
              </w:rPr>
            </w:pPr>
          </w:p>
          <w:p w14:paraId="0925352E" w14:textId="77777777" w:rsidR="002D4ABB" w:rsidRDefault="002D4ABB" w:rsidP="002D4ABB">
            <w:pPr>
              <w:tabs>
                <w:tab w:val="left" w:pos="960"/>
              </w:tabs>
              <w:rPr>
                <w:sz w:val="20"/>
                <w:szCs w:val="20"/>
                <w:lang w:eastAsia="fr-FR"/>
              </w:rPr>
            </w:pPr>
          </w:p>
          <w:p w14:paraId="092E4E3A" w14:textId="77777777" w:rsidR="002D4ABB" w:rsidRDefault="002D4ABB" w:rsidP="002D4ABB">
            <w:pPr>
              <w:tabs>
                <w:tab w:val="left" w:pos="960"/>
              </w:tabs>
              <w:rPr>
                <w:sz w:val="20"/>
                <w:szCs w:val="20"/>
                <w:lang w:eastAsia="fr-FR"/>
              </w:rPr>
            </w:pPr>
          </w:p>
          <w:p w14:paraId="37C146BC" w14:textId="77777777" w:rsidR="002D4ABB" w:rsidRDefault="002D4ABB" w:rsidP="002D4ABB">
            <w:pPr>
              <w:tabs>
                <w:tab w:val="left" w:pos="960"/>
              </w:tabs>
              <w:rPr>
                <w:sz w:val="20"/>
                <w:szCs w:val="20"/>
                <w:lang w:eastAsia="fr-FR"/>
              </w:rPr>
            </w:pPr>
          </w:p>
          <w:p w14:paraId="4292E5A5" w14:textId="77777777" w:rsidR="002D4ABB" w:rsidRDefault="002D4ABB" w:rsidP="002D4ABB">
            <w:pPr>
              <w:tabs>
                <w:tab w:val="left" w:pos="960"/>
              </w:tabs>
              <w:rPr>
                <w:sz w:val="20"/>
                <w:szCs w:val="20"/>
                <w:lang w:eastAsia="fr-FR"/>
              </w:rPr>
            </w:pPr>
          </w:p>
          <w:p w14:paraId="1D8E8F67" w14:textId="77777777" w:rsidR="002D4ABB" w:rsidRDefault="002D4ABB" w:rsidP="002D4ABB">
            <w:pPr>
              <w:tabs>
                <w:tab w:val="left" w:pos="960"/>
              </w:tabs>
              <w:rPr>
                <w:sz w:val="20"/>
                <w:szCs w:val="20"/>
                <w:lang w:eastAsia="fr-FR"/>
              </w:rPr>
            </w:pPr>
          </w:p>
          <w:p w14:paraId="50D4328A" w14:textId="1880BAE5" w:rsidR="002D4ABB" w:rsidRPr="002D4ABB" w:rsidRDefault="002D4ABB" w:rsidP="002D4ABB">
            <w:pPr>
              <w:tabs>
                <w:tab w:val="left" w:pos="960"/>
              </w:tabs>
              <w:rPr>
                <w:sz w:val="20"/>
                <w:szCs w:val="20"/>
                <w:lang w:eastAsia="fr-FR"/>
              </w:rPr>
            </w:pPr>
          </w:p>
        </w:tc>
      </w:tr>
    </w:tbl>
    <w:p w14:paraId="16D4F8CB" w14:textId="77777777" w:rsidR="00125DA9" w:rsidRDefault="00125DA9" w:rsidP="00805466">
      <w:pPr>
        <w:pStyle w:val="Pieddepage"/>
        <w:tabs>
          <w:tab w:val="clear" w:pos="4320"/>
          <w:tab w:val="clear" w:pos="8640"/>
        </w:tabs>
        <w:rPr>
          <w:b/>
          <w:u w:val="single"/>
        </w:rPr>
      </w:pPr>
    </w:p>
    <w:p w14:paraId="0D046A7E" w14:textId="30ACB380" w:rsidR="00125DA9" w:rsidRDefault="00125DA9" w:rsidP="00805466">
      <w:pPr>
        <w:pStyle w:val="Pieddepage"/>
        <w:tabs>
          <w:tab w:val="clear" w:pos="4320"/>
          <w:tab w:val="clear" w:pos="8640"/>
        </w:tabs>
        <w:rPr>
          <w:b/>
          <w:u w:val="single"/>
        </w:rPr>
      </w:pPr>
    </w:p>
    <w:p w14:paraId="6C6F067F" w14:textId="7A591D89" w:rsidR="0019337C" w:rsidRDefault="0019337C" w:rsidP="00805466">
      <w:pPr>
        <w:pStyle w:val="Pieddepage"/>
        <w:tabs>
          <w:tab w:val="clear" w:pos="4320"/>
          <w:tab w:val="clear" w:pos="8640"/>
        </w:tabs>
        <w:rPr>
          <w:b/>
          <w:u w:val="single"/>
        </w:rPr>
      </w:pPr>
    </w:p>
    <w:p w14:paraId="066B700F" w14:textId="77777777" w:rsidR="0019337C" w:rsidRDefault="0019337C" w:rsidP="00805466">
      <w:pPr>
        <w:pStyle w:val="Pieddepage"/>
        <w:tabs>
          <w:tab w:val="clear" w:pos="4320"/>
          <w:tab w:val="clear" w:pos="8640"/>
        </w:tabs>
        <w:rPr>
          <w:b/>
          <w:u w:val="single"/>
        </w:rPr>
      </w:pPr>
    </w:p>
    <w:tbl>
      <w:tblPr>
        <w:tblStyle w:val="Grilledutableau"/>
        <w:tblW w:w="10768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843"/>
        <w:gridCol w:w="1985"/>
        <w:gridCol w:w="44"/>
        <w:gridCol w:w="2082"/>
        <w:gridCol w:w="2410"/>
        <w:gridCol w:w="2404"/>
      </w:tblGrid>
      <w:tr w:rsidR="00125DA9" w:rsidRPr="00BB5894" w14:paraId="46502160" w14:textId="77777777" w:rsidTr="0019337C">
        <w:trPr>
          <w:trHeight w:val="340"/>
        </w:trPr>
        <w:tc>
          <w:tcPr>
            <w:tcW w:w="10768" w:type="dxa"/>
            <w:gridSpan w:val="6"/>
            <w:noWrap/>
            <w:hideMark/>
          </w:tcPr>
          <w:p w14:paraId="46304EE9" w14:textId="77777777" w:rsidR="00125DA9" w:rsidRPr="00BB5894" w:rsidRDefault="00125DA9" w:rsidP="000366A5">
            <w:pPr>
              <w:jc w:val="center"/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eastAsia="fr-FR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color w:val="000000"/>
                <w:sz w:val="22"/>
                <w:szCs w:val="22"/>
                <w:lang w:eastAsia="fr-FR"/>
              </w:rPr>
              <w:t>AFFAIRES</w:t>
            </w:r>
          </w:p>
        </w:tc>
      </w:tr>
      <w:tr w:rsidR="00125DA9" w:rsidRPr="00AA2BBC" w14:paraId="7E18F22C" w14:textId="77777777" w:rsidTr="0019337C">
        <w:trPr>
          <w:trHeight w:val="124"/>
        </w:trPr>
        <w:tc>
          <w:tcPr>
            <w:tcW w:w="10768" w:type="dxa"/>
            <w:gridSpan w:val="6"/>
            <w:tcBorders>
              <w:bottom w:val="single" w:sz="4" w:space="0" w:color="auto"/>
            </w:tcBorders>
            <w:shd w:val="clear" w:color="auto" w:fill="92CDDC" w:themeFill="accent5" w:themeFillTint="99"/>
            <w:noWrap/>
          </w:tcPr>
          <w:p w14:paraId="0B1D4CD3" w14:textId="1F6D3CC8" w:rsidR="00125DA9" w:rsidRPr="00125DA9" w:rsidRDefault="00BA68EF" w:rsidP="000366A5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>
              <w:rPr>
                <w:b/>
                <w:bCs/>
                <w:color w:val="C00000"/>
                <w:sz w:val="20"/>
                <w:szCs w:val="20"/>
                <w:lang w:eastAsia="fr-FR"/>
              </w:rPr>
              <w:t xml:space="preserve">Superviseur : </w:t>
            </w:r>
            <w:r w:rsidR="00125DA9" w:rsidRPr="00125DA9">
              <w:rPr>
                <w:b/>
                <w:bCs/>
                <w:color w:val="C00000"/>
                <w:sz w:val="20"/>
                <w:szCs w:val="20"/>
                <w:lang w:eastAsia="fr-FR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lang w:eastAsia="fr-FR"/>
              </w:rPr>
              <w:t>Quevin</w:t>
            </w:r>
            <w:proofErr w:type="spellEnd"/>
            <w:r>
              <w:rPr>
                <w:b/>
                <w:bCs/>
                <w:color w:val="C00000"/>
                <w:lang w:eastAsia="fr-FR"/>
              </w:rPr>
              <w:t xml:space="preserve"> EBANVELE</w:t>
            </w:r>
          </w:p>
        </w:tc>
      </w:tr>
      <w:tr w:rsidR="00125DA9" w:rsidRPr="00AA2BBC" w14:paraId="49FF9532" w14:textId="77777777" w:rsidTr="0019337C">
        <w:trPr>
          <w:trHeight w:val="124"/>
        </w:trPr>
        <w:tc>
          <w:tcPr>
            <w:tcW w:w="10768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70510977" w14:textId="77777777" w:rsidR="00125DA9" w:rsidRDefault="00125DA9">
            <w:pPr>
              <w:pStyle w:val="Paragraphedeliste"/>
              <w:numPr>
                <w:ilvl w:val="0"/>
                <w:numId w:val="10"/>
              </w:numPr>
              <w:rPr>
                <w:b/>
                <w:bCs/>
                <w:color w:val="002060"/>
                <w:sz w:val="20"/>
                <w:szCs w:val="20"/>
                <w:lang w:eastAsia="fr-FR"/>
              </w:rPr>
            </w:pPr>
            <w:r w:rsidRPr="00125DA9">
              <w:rPr>
                <w:b/>
                <w:bCs/>
                <w:color w:val="002060"/>
                <w:sz w:val="20"/>
                <w:szCs w:val="20"/>
              </w:rPr>
              <w:t xml:space="preserve">Marché N°09/MTP/SG/2024_Travaux de construction d'une nouvelle voie d'accès au centre d'enfouissement Technique De </w:t>
            </w:r>
            <w:proofErr w:type="spellStart"/>
            <w:r w:rsidRPr="00125DA9">
              <w:rPr>
                <w:b/>
                <w:bCs/>
                <w:color w:val="002060"/>
                <w:sz w:val="20"/>
                <w:szCs w:val="20"/>
              </w:rPr>
              <w:t>Nkoltang</w:t>
            </w:r>
            <w:proofErr w:type="spellEnd"/>
            <w:r w:rsidRPr="00125DA9">
              <w:rPr>
                <w:b/>
                <w:bCs/>
                <w:color w:val="002060"/>
                <w:sz w:val="20"/>
                <w:szCs w:val="20"/>
                <w:lang w:eastAsia="fr-FR"/>
              </w:rPr>
              <w:t xml:space="preserve"> </w:t>
            </w:r>
          </w:p>
          <w:p w14:paraId="51AF37E1" w14:textId="15B6BDA0" w:rsidR="00125DA9" w:rsidRPr="00125DA9" w:rsidRDefault="00125DA9" w:rsidP="001D5C68">
            <w:pPr>
              <w:pStyle w:val="Paragraphedeliste"/>
              <w:ind w:left="720"/>
              <w:rPr>
                <w:b/>
                <w:bCs/>
                <w:color w:val="002060"/>
                <w:sz w:val="20"/>
                <w:szCs w:val="20"/>
                <w:lang w:eastAsia="fr-FR"/>
              </w:rPr>
            </w:pPr>
          </w:p>
        </w:tc>
      </w:tr>
      <w:tr w:rsidR="00125DA9" w:rsidRPr="00AA2BBC" w14:paraId="4B365476" w14:textId="77777777" w:rsidTr="0019337C">
        <w:trPr>
          <w:trHeight w:val="124"/>
        </w:trPr>
        <w:tc>
          <w:tcPr>
            <w:tcW w:w="1076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6D0B6C90" w14:textId="44038A2F" w:rsidR="00125DA9" w:rsidRDefault="00125DA9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Montant Marché :</w:t>
            </w:r>
            <w:r>
              <w:rPr>
                <w:sz w:val="20"/>
                <w:szCs w:val="20"/>
                <w:lang w:eastAsia="fr-FR"/>
              </w:rPr>
              <w:t xml:space="preserve"> 5.456.639.781</w:t>
            </w:r>
            <w:r w:rsidRPr="0087533D">
              <w:rPr>
                <w:sz w:val="20"/>
                <w:szCs w:val="20"/>
                <w:lang w:eastAsia="fr-FR"/>
              </w:rPr>
              <w:t xml:space="preserve"> </w:t>
            </w:r>
            <w:r>
              <w:rPr>
                <w:sz w:val="20"/>
                <w:szCs w:val="20"/>
                <w:lang w:eastAsia="fr-FR"/>
              </w:rPr>
              <w:t>XAF HT</w:t>
            </w:r>
          </w:p>
          <w:p w14:paraId="6A50C280" w14:textId="5004164E" w:rsidR="00125DA9" w:rsidRDefault="00125DA9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Délai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  <w:r w:rsidR="001D5C68">
              <w:rPr>
                <w:sz w:val="20"/>
                <w:szCs w:val="20"/>
                <w:lang w:eastAsia="fr-FR"/>
              </w:rPr>
              <w:t>12 mois</w:t>
            </w:r>
          </w:p>
          <w:p w14:paraId="3742A1CF" w14:textId="77777777" w:rsidR="00125DA9" w:rsidRPr="001F5370" w:rsidRDefault="00125DA9" w:rsidP="000366A5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 xml:space="preserve">Date début : </w:t>
            </w:r>
          </w:p>
          <w:p w14:paraId="12465EF7" w14:textId="77777777" w:rsidR="00125DA9" w:rsidRDefault="00125DA9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Date de fin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</w:p>
          <w:p w14:paraId="30B5D843" w14:textId="77777777" w:rsidR="00125DA9" w:rsidRPr="00AA2BBC" w:rsidRDefault="00125DA9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3C2CB93C" w14:textId="77777777" w:rsidTr="0019337C">
        <w:trPr>
          <w:trHeight w:val="124"/>
        </w:trPr>
        <w:tc>
          <w:tcPr>
            <w:tcW w:w="1843" w:type="dxa"/>
            <w:tcBorders>
              <w:top w:val="single" w:sz="4" w:space="0" w:color="auto"/>
            </w:tcBorders>
            <w:shd w:val="clear" w:color="auto" w:fill="F2F2F2" w:themeFill="background1" w:themeFillShade="F2"/>
            <w:noWrap/>
          </w:tcPr>
          <w:p w14:paraId="7E530FB3" w14:textId="77777777" w:rsidR="00125DA9" w:rsidRPr="00C113B2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Mois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538E4840" w14:textId="77777777" w:rsidR="00125DA9" w:rsidRPr="00C113B2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prévisionnel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1476B3C4" w14:textId="77777777" w:rsidR="00125DA9" w:rsidRPr="00C113B2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réalisé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28DB2AFD" w14:textId="77777777" w:rsidR="00125DA9" w:rsidRPr="00C113B2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Ecart</w:t>
            </w:r>
          </w:p>
        </w:tc>
        <w:tc>
          <w:tcPr>
            <w:tcW w:w="2404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7B0CFC01" w14:textId="77777777" w:rsidR="00125DA9" w:rsidRPr="00C113B2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Avancement cumulé%</w:t>
            </w:r>
          </w:p>
        </w:tc>
      </w:tr>
      <w:tr w:rsidR="00125DA9" w:rsidRPr="00AA2BBC" w14:paraId="4BC356FB" w14:textId="77777777" w:rsidTr="0019337C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5F0EAA91" w14:textId="77777777" w:rsidR="00125DA9" w:rsidRPr="00AA2BBC" w:rsidRDefault="00125DA9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Janv-2026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50B270D0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689ECA3B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2EC11E23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41AE0359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37AF1C22" w14:textId="77777777" w:rsidTr="0019337C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1FECB95F" w14:textId="77777777" w:rsidR="00125DA9" w:rsidRPr="00AA2BBC" w:rsidRDefault="00125DA9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Fév-2026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57903159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51C21A3E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1E75A07B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219A4E00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1D756583" w14:textId="77777777" w:rsidTr="0019337C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53D71ECA" w14:textId="77777777" w:rsidR="00125DA9" w:rsidRPr="00AA2BBC" w:rsidRDefault="00125DA9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Mars-2026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7EC50E6F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68C7BD78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51BC9C41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4BC34686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6D85052D" w14:textId="77777777" w:rsidTr="0019337C">
        <w:trPr>
          <w:trHeight w:val="124"/>
        </w:trPr>
        <w:tc>
          <w:tcPr>
            <w:tcW w:w="10768" w:type="dxa"/>
            <w:gridSpan w:val="6"/>
            <w:shd w:val="clear" w:color="auto" w:fill="FFFFFF" w:themeFill="background1"/>
            <w:noWrap/>
          </w:tcPr>
          <w:p w14:paraId="3BC41C78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4BE34E8F" w14:textId="77777777" w:rsidTr="0019337C">
        <w:trPr>
          <w:trHeight w:val="124"/>
        </w:trPr>
        <w:tc>
          <w:tcPr>
            <w:tcW w:w="10768" w:type="dxa"/>
            <w:gridSpan w:val="6"/>
            <w:shd w:val="clear" w:color="auto" w:fill="F2F2F2" w:themeFill="background1" w:themeFillShade="F2"/>
            <w:noWrap/>
          </w:tcPr>
          <w:p w14:paraId="23248A88" w14:textId="77777777" w:rsidR="00125DA9" w:rsidRPr="00F13D3B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Etat d’avancement des Etudes :</w:t>
            </w:r>
          </w:p>
        </w:tc>
      </w:tr>
      <w:tr w:rsidR="00125DA9" w:rsidRPr="00AA2BBC" w14:paraId="08DA52AC" w14:textId="77777777" w:rsidTr="0019337C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6A49A4E7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shd w:val="clear" w:color="auto" w:fill="F2F2F2" w:themeFill="background1" w:themeFillShade="F2"/>
          </w:tcPr>
          <w:p w14:paraId="264833C5" w14:textId="77777777" w:rsidR="00125DA9" w:rsidRPr="00F13D3B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Avancement %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3AF6DE17" w14:textId="77777777" w:rsidR="00125DA9" w:rsidRPr="00F13D3B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Dépôt à l’administration</w:t>
            </w:r>
          </w:p>
        </w:tc>
        <w:tc>
          <w:tcPr>
            <w:tcW w:w="2404" w:type="dxa"/>
            <w:shd w:val="clear" w:color="auto" w:fill="F2F2F2" w:themeFill="background1" w:themeFillShade="F2"/>
          </w:tcPr>
          <w:p w14:paraId="2BB2E3CF" w14:textId="77777777" w:rsidR="00125DA9" w:rsidRPr="00F13D3B" w:rsidRDefault="00125DA9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Etat de validation par l’administration</w:t>
            </w:r>
          </w:p>
        </w:tc>
      </w:tr>
      <w:tr w:rsidR="00125DA9" w:rsidRPr="00AA2BBC" w14:paraId="31821158" w14:textId="77777777" w:rsidTr="0019337C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3AA23520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APS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7BDCDFA4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637CA0AB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3F2CB755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10DA2DD2" w14:textId="77777777" w:rsidTr="0019337C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65E03229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APD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64F13CE3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15B9C32F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12819913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6B0D7A46" w14:textId="77777777" w:rsidTr="0019337C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1D1C8272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EXE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69C508E2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46F2AC27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66C33D24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59435F9B" w14:textId="77777777" w:rsidTr="0019337C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7F18B45B" w14:textId="77777777" w:rsidR="00125DA9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Géotechnique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71CBFAAC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395C7CD0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2C2D19CC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11F47C9B" w14:textId="77777777" w:rsidTr="0019337C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08B79581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Hydrologique/hydraulique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05EF2153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41DE2E1E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039BFAE3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1C09699C" w14:textId="77777777" w:rsidTr="0019337C">
        <w:trPr>
          <w:trHeight w:val="124"/>
        </w:trPr>
        <w:tc>
          <w:tcPr>
            <w:tcW w:w="3872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  <w:noWrap/>
          </w:tcPr>
          <w:p w14:paraId="6B5D0B3E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EIES / Notice EIES</w:t>
            </w:r>
          </w:p>
        </w:tc>
        <w:tc>
          <w:tcPr>
            <w:tcW w:w="2082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6B85278E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6E4B714A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5F4603B7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53CE6E93" w14:textId="77777777" w:rsidTr="0019337C">
        <w:trPr>
          <w:trHeight w:val="124"/>
        </w:trPr>
        <w:tc>
          <w:tcPr>
            <w:tcW w:w="3872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</w:tcPr>
          <w:p w14:paraId="30254F41" w14:textId="77777777" w:rsidR="00125DA9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25E3254" w14:textId="77777777" w:rsidR="00125DA9" w:rsidRPr="00AA2BBC" w:rsidRDefault="00125DA9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2BD7F75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0ACF7529" w14:textId="77777777" w:rsidR="00125DA9" w:rsidRPr="00AA2BBC" w:rsidRDefault="00125DA9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25DA9" w:rsidRPr="00AA2BBC" w14:paraId="3F62DEAF" w14:textId="77777777" w:rsidTr="008D68DD">
        <w:trPr>
          <w:trHeight w:val="2705"/>
        </w:trPr>
        <w:tc>
          <w:tcPr>
            <w:tcW w:w="1076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3174DE96" w14:textId="77777777" w:rsidR="00125DA9" w:rsidRDefault="00125DA9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973152">
              <w:rPr>
                <w:b/>
                <w:bCs/>
                <w:sz w:val="20"/>
                <w:szCs w:val="20"/>
                <w:lang w:eastAsia="fr-FR"/>
              </w:rPr>
              <w:lastRenderedPageBreak/>
              <w:t>Avancement des travaux/ prévisions :</w:t>
            </w:r>
          </w:p>
          <w:p w14:paraId="67CB23C2" w14:textId="77777777" w:rsidR="002D4ABB" w:rsidRDefault="002D4ABB" w:rsidP="002D4ABB">
            <w:pPr>
              <w:rPr>
                <w:sz w:val="20"/>
                <w:szCs w:val="20"/>
                <w:lang w:eastAsia="fr-FR"/>
              </w:rPr>
            </w:pPr>
          </w:p>
          <w:p w14:paraId="7A5DA19B" w14:textId="2990D669" w:rsidR="00BA68EF" w:rsidRPr="00DB769D" w:rsidRDefault="00BA68EF" w:rsidP="002D4ABB">
            <w:pPr>
              <w:rPr>
                <w:color w:val="FF0000"/>
                <w:sz w:val="20"/>
                <w:szCs w:val="20"/>
                <w:lang w:eastAsia="fr-FR"/>
              </w:rPr>
            </w:pPr>
            <w:r w:rsidRPr="00DB769D">
              <w:rPr>
                <w:color w:val="FF0000"/>
                <w:sz w:val="20"/>
                <w:szCs w:val="20"/>
                <w:lang w:eastAsia="fr-FR"/>
              </w:rPr>
              <w:t xml:space="preserve">Réalisé S5 42.85 %  </w:t>
            </w:r>
          </w:p>
          <w:p w14:paraId="2FCE369C" w14:textId="0794D0D9" w:rsidR="00BA68EF" w:rsidRPr="00277637" w:rsidRDefault="00DB769D" w:rsidP="002D4ABB">
            <w:pPr>
              <w:rPr>
                <w:sz w:val="20"/>
                <w:szCs w:val="20"/>
                <w:lang w:eastAsia="fr-FR"/>
              </w:rPr>
            </w:pPr>
            <w:r w:rsidRPr="00277637">
              <w:rPr>
                <w:sz w:val="20"/>
                <w:szCs w:val="20"/>
                <w:lang w:eastAsia="fr-FR"/>
              </w:rPr>
              <w:t xml:space="preserve">Terrassement </w:t>
            </w:r>
            <w:r w:rsidR="00BA68EF" w:rsidRPr="00277637">
              <w:rPr>
                <w:sz w:val="20"/>
                <w:szCs w:val="20"/>
                <w:lang w:eastAsia="fr-FR"/>
              </w:rPr>
              <w:t xml:space="preserve">Axe </w:t>
            </w:r>
            <w:r w:rsidR="00277637">
              <w:rPr>
                <w:sz w:val="20"/>
                <w:szCs w:val="20"/>
                <w:lang w:eastAsia="fr-FR"/>
              </w:rPr>
              <w:t>1</w:t>
            </w:r>
            <w:r w:rsidR="00BA68EF" w:rsidRPr="00277637">
              <w:rPr>
                <w:sz w:val="20"/>
                <w:szCs w:val="20"/>
                <w:lang w:eastAsia="fr-FR"/>
              </w:rPr>
              <w:t xml:space="preserve"> :  </w:t>
            </w:r>
          </w:p>
          <w:p w14:paraId="37A60191" w14:textId="5E030E76" w:rsidR="00DB769D" w:rsidRPr="00DB769D" w:rsidRDefault="00BA68EF" w:rsidP="00DB769D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  <w:lang w:eastAsia="fr-FR"/>
              </w:rPr>
            </w:pPr>
            <w:r w:rsidRPr="00DB769D">
              <w:rPr>
                <w:sz w:val="20"/>
                <w:szCs w:val="20"/>
                <w:lang w:eastAsia="fr-FR"/>
              </w:rPr>
              <w:t>Remise en forme et compactage.100ML</w:t>
            </w:r>
          </w:p>
          <w:p w14:paraId="1FB39579" w14:textId="77777777" w:rsidR="00DB769D" w:rsidRDefault="00BA68EF" w:rsidP="002D4ABB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  <w:lang w:eastAsia="fr-FR"/>
              </w:rPr>
            </w:pPr>
            <w:r w:rsidRPr="00DB769D">
              <w:rPr>
                <w:sz w:val="20"/>
                <w:szCs w:val="20"/>
                <w:lang w:eastAsia="fr-FR"/>
              </w:rPr>
              <w:t xml:space="preserve">Mise en œuvre du 2/25 pour le BAC10ML </w:t>
            </w:r>
          </w:p>
          <w:p w14:paraId="0C525FC4" w14:textId="77777777" w:rsidR="00DB769D" w:rsidRDefault="00BA68EF" w:rsidP="002D4ABB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  <w:lang w:eastAsia="fr-FR"/>
              </w:rPr>
            </w:pPr>
            <w:r w:rsidRPr="00DB769D">
              <w:rPr>
                <w:sz w:val="20"/>
                <w:szCs w:val="20"/>
                <w:lang w:eastAsia="fr-FR"/>
              </w:rPr>
              <w:t xml:space="preserve">Rechargement en latérite pour la couche de fondation.18ML </w:t>
            </w:r>
          </w:p>
          <w:p w14:paraId="3454A37B" w14:textId="77777777" w:rsidR="00DB769D" w:rsidRDefault="00BA68EF" w:rsidP="002D4ABB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  <w:lang w:eastAsia="fr-FR"/>
              </w:rPr>
            </w:pPr>
            <w:r w:rsidRPr="00DB769D">
              <w:rPr>
                <w:sz w:val="20"/>
                <w:szCs w:val="20"/>
                <w:lang w:eastAsia="fr-FR"/>
              </w:rPr>
              <w:t xml:space="preserve">Rechargement de la couche de fondation sur le Parking.60ML </w:t>
            </w:r>
          </w:p>
          <w:p w14:paraId="14949FDA" w14:textId="77777777" w:rsidR="00DB769D" w:rsidRDefault="00BA68EF" w:rsidP="002D4ABB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  <w:lang w:eastAsia="fr-FR"/>
              </w:rPr>
            </w:pPr>
            <w:r w:rsidRPr="00DB769D">
              <w:rPr>
                <w:sz w:val="20"/>
                <w:szCs w:val="20"/>
                <w:lang w:eastAsia="fr-FR"/>
              </w:rPr>
              <w:t xml:space="preserve">Curage des caniveaux.280ML </w:t>
            </w:r>
          </w:p>
          <w:p w14:paraId="7C089837" w14:textId="77777777" w:rsidR="00DB769D" w:rsidRDefault="00BA68EF" w:rsidP="002D4ABB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  <w:lang w:eastAsia="fr-FR"/>
              </w:rPr>
            </w:pPr>
            <w:r w:rsidRPr="00DB769D">
              <w:rPr>
                <w:sz w:val="20"/>
                <w:szCs w:val="20"/>
                <w:lang w:eastAsia="fr-FR"/>
              </w:rPr>
              <w:t xml:space="preserve">Remblai des murais  </w:t>
            </w:r>
          </w:p>
          <w:p w14:paraId="3E663D23" w14:textId="0871C992" w:rsidR="00BA68EF" w:rsidRPr="00DB769D" w:rsidRDefault="00BA68EF" w:rsidP="00DB769D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  <w:lang w:eastAsia="fr-FR"/>
              </w:rPr>
            </w:pPr>
            <w:r w:rsidRPr="00DB769D">
              <w:rPr>
                <w:sz w:val="20"/>
                <w:szCs w:val="20"/>
                <w:lang w:eastAsia="fr-FR"/>
              </w:rPr>
              <w:t xml:space="preserve">Suite du nettoyage et extension de la plate-forme de stockage </w:t>
            </w:r>
          </w:p>
          <w:p w14:paraId="01ADAAD3" w14:textId="77777777" w:rsidR="00DB769D" w:rsidRPr="00277637" w:rsidRDefault="00DB769D" w:rsidP="002D4ABB">
            <w:pPr>
              <w:rPr>
                <w:sz w:val="20"/>
                <w:szCs w:val="20"/>
                <w:lang w:eastAsia="fr-FR"/>
              </w:rPr>
            </w:pPr>
            <w:r w:rsidRPr="00277637">
              <w:rPr>
                <w:sz w:val="20"/>
                <w:szCs w:val="20"/>
                <w:lang w:eastAsia="fr-FR"/>
              </w:rPr>
              <w:t>Assainissement :</w:t>
            </w:r>
          </w:p>
          <w:p w14:paraId="3870E414" w14:textId="77777777" w:rsidR="00DB769D" w:rsidRDefault="00DB769D" w:rsidP="00DB769D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  <w:lang w:eastAsia="fr-FR"/>
              </w:rPr>
            </w:pPr>
            <w:r w:rsidRPr="00DB769D">
              <w:rPr>
                <w:sz w:val="20"/>
                <w:szCs w:val="20"/>
                <w:lang w:eastAsia="fr-FR"/>
              </w:rPr>
              <w:t>Coulage du BAC.680ML</w:t>
            </w:r>
          </w:p>
          <w:p w14:paraId="20B8F934" w14:textId="77777777" w:rsidR="00DB769D" w:rsidRDefault="00DB769D" w:rsidP="00DB769D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  <w:lang w:eastAsia="fr-FR"/>
              </w:rPr>
            </w:pPr>
            <w:r w:rsidRPr="00DB769D">
              <w:rPr>
                <w:sz w:val="20"/>
                <w:szCs w:val="20"/>
                <w:lang w:eastAsia="fr-FR"/>
              </w:rPr>
              <w:t xml:space="preserve">Coulage du BAC AXE1.740ML </w:t>
            </w:r>
          </w:p>
          <w:p w14:paraId="24A34626" w14:textId="08A99CC6" w:rsidR="00BA68EF" w:rsidRPr="00DB769D" w:rsidRDefault="00DB769D" w:rsidP="00DB769D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  <w:lang w:eastAsia="fr-FR"/>
              </w:rPr>
            </w:pPr>
            <w:r w:rsidRPr="00DB769D">
              <w:rPr>
                <w:sz w:val="20"/>
                <w:szCs w:val="20"/>
                <w:lang w:eastAsia="fr-FR"/>
              </w:rPr>
              <w:t>Coulage du BAC Axe2.1140ML</w:t>
            </w:r>
          </w:p>
          <w:p w14:paraId="006C3BCE" w14:textId="77777777" w:rsidR="00DB769D" w:rsidRDefault="00DB769D" w:rsidP="002D4ABB">
            <w:pPr>
              <w:rPr>
                <w:sz w:val="20"/>
                <w:szCs w:val="20"/>
                <w:lang w:eastAsia="fr-FR"/>
              </w:rPr>
            </w:pPr>
          </w:p>
          <w:p w14:paraId="1982F991" w14:textId="26C6F35A" w:rsidR="00BA68EF" w:rsidRPr="00DB769D" w:rsidRDefault="00BA68EF" w:rsidP="002D4ABB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DB769D">
              <w:rPr>
                <w:b/>
                <w:bCs/>
                <w:sz w:val="20"/>
                <w:szCs w:val="20"/>
                <w:lang w:eastAsia="fr-FR"/>
              </w:rPr>
              <w:t xml:space="preserve">Autres : </w:t>
            </w:r>
          </w:p>
          <w:p w14:paraId="42CFCD11" w14:textId="77777777" w:rsidR="00BA68EF" w:rsidRDefault="00BA68EF" w:rsidP="00DB769D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  <w:lang w:eastAsia="fr-FR"/>
              </w:rPr>
            </w:pPr>
            <w:r w:rsidRPr="00DB769D">
              <w:rPr>
                <w:sz w:val="20"/>
                <w:szCs w:val="20"/>
                <w:lang w:eastAsia="fr-FR"/>
              </w:rPr>
              <w:t>Suite du nettoyage de la PLATE-FORME du CET</w:t>
            </w:r>
          </w:p>
          <w:p w14:paraId="1DF7D76A" w14:textId="77777777" w:rsidR="00DB769D" w:rsidRDefault="00DB769D" w:rsidP="00DB769D">
            <w:pPr>
              <w:rPr>
                <w:sz w:val="20"/>
                <w:szCs w:val="20"/>
                <w:lang w:eastAsia="fr-FR"/>
              </w:rPr>
            </w:pPr>
          </w:p>
          <w:p w14:paraId="68335D50" w14:textId="6F0DFB2B" w:rsidR="00DB769D" w:rsidRPr="00277637" w:rsidRDefault="00DB769D" w:rsidP="00DB769D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277637">
              <w:rPr>
                <w:b/>
                <w:bCs/>
                <w:sz w:val="20"/>
                <w:szCs w:val="20"/>
                <w:lang w:eastAsia="fr-FR"/>
              </w:rPr>
              <w:t>Prévu S6</w:t>
            </w:r>
          </w:p>
          <w:p w14:paraId="06698BD9" w14:textId="43C5EB2E" w:rsidR="00277637" w:rsidRPr="00277637" w:rsidRDefault="00277637" w:rsidP="00DB769D">
            <w:pPr>
              <w:rPr>
                <w:sz w:val="20"/>
                <w:szCs w:val="20"/>
                <w:lang w:eastAsia="fr-FR"/>
              </w:rPr>
            </w:pPr>
            <w:r w:rsidRPr="00277637">
              <w:rPr>
                <w:sz w:val="20"/>
                <w:szCs w:val="20"/>
                <w:lang w:eastAsia="fr-FR"/>
              </w:rPr>
              <w:t>Terrassement </w:t>
            </w:r>
            <w:r>
              <w:rPr>
                <w:sz w:val="20"/>
                <w:szCs w:val="20"/>
                <w:lang w:eastAsia="fr-FR"/>
              </w:rPr>
              <w:t xml:space="preserve">Axe </w:t>
            </w:r>
            <w:proofErr w:type="gramStart"/>
            <w:r>
              <w:rPr>
                <w:sz w:val="20"/>
                <w:szCs w:val="20"/>
                <w:lang w:eastAsia="fr-FR"/>
              </w:rPr>
              <w:t>1</w:t>
            </w:r>
            <w:r w:rsidRPr="00277637">
              <w:rPr>
                <w:sz w:val="20"/>
                <w:szCs w:val="20"/>
                <w:lang w:eastAsia="fr-FR"/>
              </w:rPr>
              <w:t>:</w:t>
            </w:r>
            <w:proofErr w:type="gramEnd"/>
            <w:r w:rsidRPr="00277637">
              <w:rPr>
                <w:sz w:val="20"/>
                <w:szCs w:val="20"/>
                <w:lang w:eastAsia="fr-FR"/>
              </w:rPr>
              <w:t xml:space="preserve"> </w:t>
            </w:r>
          </w:p>
          <w:p w14:paraId="2CCE03CE" w14:textId="77777777" w:rsidR="00DB769D" w:rsidRDefault="00DB769D" w:rsidP="00DB769D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  <w:lang w:eastAsia="fr-FR"/>
              </w:rPr>
            </w:pPr>
            <w:r w:rsidRPr="00DB769D">
              <w:rPr>
                <w:sz w:val="20"/>
                <w:szCs w:val="20"/>
                <w:lang w:eastAsia="fr-FR"/>
              </w:rPr>
              <w:t>Mise en œuvre du 0/25 Pour BAC Axe 2 et bordure TD</w:t>
            </w:r>
          </w:p>
          <w:p w14:paraId="3710C0A0" w14:textId="77777777" w:rsidR="00DB769D" w:rsidRDefault="00DB769D" w:rsidP="00DB769D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  <w:lang w:eastAsia="fr-FR"/>
              </w:rPr>
            </w:pPr>
            <w:r w:rsidRPr="00DB769D">
              <w:rPr>
                <w:sz w:val="20"/>
                <w:szCs w:val="20"/>
                <w:lang w:eastAsia="fr-FR"/>
              </w:rPr>
              <w:t>Fouille MDS</w:t>
            </w:r>
          </w:p>
          <w:p w14:paraId="4841429C" w14:textId="77777777" w:rsidR="00DB769D" w:rsidRDefault="00DB769D" w:rsidP="00DB769D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  <w:lang w:eastAsia="fr-FR"/>
              </w:rPr>
            </w:pPr>
            <w:r w:rsidRPr="00DB769D">
              <w:rPr>
                <w:sz w:val="20"/>
                <w:szCs w:val="20"/>
                <w:lang w:eastAsia="fr-FR"/>
              </w:rPr>
              <w:t>Rechargement en latérite pour la couche de fondation</w:t>
            </w:r>
          </w:p>
          <w:p w14:paraId="5ABD8766" w14:textId="77777777" w:rsidR="00DB769D" w:rsidRDefault="00DB769D" w:rsidP="00DB769D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  <w:lang w:eastAsia="fr-FR"/>
              </w:rPr>
            </w:pPr>
            <w:r w:rsidRPr="00DB769D">
              <w:rPr>
                <w:sz w:val="20"/>
                <w:szCs w:val="20"/>
                <w:lang w:eastAsia="fr-FR"/>
              </w:rPr>
              <w:t>Réglage de la couche de fondation et de la couche de base</w:t>
            </w:r>
          </w:p>
          <w:p w14:paraId="0EBA1AD6" w14:textId="77777777" w:rsidR="00DB769D" w:rsidRDefault="00DB769D" w:rsidP="00DB769D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  <w:lang w:eastAsia="fr-FR"/>
              </w:rPr>
            </w:pPr>
            <w:r w:rsidRPr="00DB769D">
              <w:rPr>
                <w:sz w:val="20"/>
                <w:szCs w:val="20"/>
                <w:lang w:eastAsia="fr-FR"/>
              </w:rPr>
              <w:t>Fouille des fourreaux et regards PK3+920</w:t>
            </w:r>
          </w:p>
          <w:p w14:paraId="072475C3" w14:textId="77777777" w:rsidR="00DB769D" w:rsidRDefault="00DB769D" w:rsidP="00DB769D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  <w:lang w:eastAsia="fr-FR"/>
              </w:rPr>
            </w:pPr>
            <w:r w:rsidRPr="00DB769D">
              <w:rPr>
                <w:sz w:val="20"/>
                <w:szCs w:val="20"/>
                <w:lang w:eastAsia="fr-FR"/>
              </w:rPr>
              <w:t>Curage des caniveaux et nettoyage du chantier</w:t>
            </w:r>
          </w:p>
          <w:p w14:paraId="7926CD44" w14:textId="0C08B3DC" w:rsidR="00277637" w:rsidRDefault="00DB769D" w:rsidP="00277637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  <w:lang w:eastAsia="fr-FR"/>
              </w:rPr>
            </w:pPr>
            <w:r w:rsidRPr="00DB769D">
              <w:rPr>
                <w:sz w:val="20"/>
                <w:szCs w:val="20"/>
                <w:lang w:eastAsia="fr-FR"/>
              </w:rPr>
              <w:t xml:space="preserve">Evacuation des bois sur la plate- forme CET (Conditionné </w:t>
            </w:r>
            <w:r>
              <w:rPr>
                <w:sz w:val="20"/>
                <w:szCs w:val="20"/>
                <w:lang w:eastAsia="fr-FR"/>
              </w:rPr>
              <w:t xml:space="preserve">par </w:t>
            </w:r>
            <w:r w:rsidRPr="00DB769D">
              <w:rPr>
                <w:sz w:val="20"/>
                <w:szCs w:val="20"/>
                <w:lang w:eastAsia="fr-FR"/>
              </w:rPr>
              <w:t>l’arrivée d’un camion approprié)</w:t>
            </w:r>
          </w:p>
          <w:p w14:paraId="44E8B41F" w14:textId="26DB5921" w:rsidR="00277637" w:rsidRPr="00277637" w:rsidRDefault="00277637" w:rsidP="00277637">
            <w:pPr>
              <w:rPr>
                <w:sz w:val="20"/>
                <w:szCs w:val="20"/>
                <w:lang w:eastAsia="fr-FR"/>
              </w:rPr>
            </w:pPr>
            <w:r w:rsidRPr="00277637">
              <w:rPr>
                <w:sz w:val="20"/>
                <w:szCs w:val="20"/>
                <w:lang w:eastAsia="fr-FR"/>
              </w:rPr>
              <w:t xml:space="preserve">Assainissement : </w:t>
            </w:r>
          </w:p>
          <w:p w14:paraId="22716980" w14:textId="4CCC09DA" w:rsidR="00277637" w:rsidRDefault="00277637" w:rsidP="00277637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  <w:lang w:eastAsia="fr-FR"/>
              </w:rPr>
            </w:pPr>
            <w:r w:rsidRPr="00277637">
              <w:rPr>
                <w:sz w:val="20"/>
                <w:szCs w:val="20"/>
                <w:lang w:eastAsia="fr-FR"/>
              </w:rPr>
              <w:t>Aménagement de la pompe publique pleine-</w:t>
            </w:r>
            <w:proofErr w:type="spellStart"/>
            <w:r w:rsidRPr="00277637">
              <w:rPr>
                <w:sz w:val="20"/>
                <w:szCs w:val="20"/>
                <w:lang w:eastAsia="fr-FR"/>
              </w:rPr>
              <w:t>Ayeme</w:t>
            </w:r>
            <w:proofErr w:type="spellEnd"/>
            <w:r w:rsidRPr="00277637">
              <w:rPr>
                <w:sz w:val="20"/>
                <w:szCs w:val="20"/>
                <w:lang w:eastAsia="fr-FR"/>
              </w:rPr>
              <w:t xml:space="preserve"> PK1+420 </w:t>
            </w:r>
          </w:p>
          <w:p w14:paraId="51E226C5" w14:textId="02D026C1" w:rsidR="00277637" w:rsidRDefault="00277637" w:rsidP="00277637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  <w:lang w:eastAsia="fr-FR"/>
              </w:rPr>
            </w:pPr>
            <w:r w:rsidRPr="00277637">
              <w:rPr>
                <w:sz w:val="20"/>
                <w:szCs w:val="20"/>
                <w:lang w:eastAsia="fr-FR"/>
              </w:rPr>
              <w:t>Réalisation des perrés maçonnées PK1+432 AU PK1+450</w:t>
            </w:r>
          </w:p>
          <w:p w14:paraId="603E292C" w14:textId="12697870" w:rsidR="00277637" w:rsidRDefault="00277637" w:rsidP="00277637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  <w:lang w:eastAsia="fr-FR"/>
              </w:rPr>
            </w:pPr>
            <w:r w:rsidRPr="00277637">
              <w:rPr>
                <w:sz w:val="20"/>
                <w:szCs w:val="20"/>
                <w:lang w:eastAsia="fr-FR"/>
              </w:rPr>
              <w:t>Coulage MDS PK0+740 AU PK0+840</w:t>
            </w:r>
          </w:p>
          <w:p w14:paraId="63DB82DE" w14:textId="4093B682" w:rsidR="00277637" w:rsidRDefault="00277637" w:rsidP="00277637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  <w:lang w:eastAsia="fr-FR"/>
              </w:rPr>
            </w:pPr>
            <w:r w:rsidRPr="00277637">
              <w:rPr>
                <w:sz w:val="20"/>
                <w:szCs w:val="20"/>
                <w:lang w:eastAsia="fr-FR"/>
              </w:rPr>
              <w:t>Coulage du bac PK1+400 AU PK1+500</w:t>
            </w:r>
          </w:p>
          <w:p w14:paraId="47F701E2" w14:textId="4BBE7000" w:rsidR="00277637" w:rsidRPr="00277637" w:rsidRDefault="00277637" w:rsidP="00277637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  <w:lang w:eastAsia="fr-FR"/>
              </w:rPr>
            </w:pPr>
            <w:r w:rsidRPr="00277637">
              <w:rPr>
                <w:sz w:val="20"/>
                <w:szCs w:val="20"/>
                <w:lang w:eastAsia="fr-FR"/>
              </w:rPr>
              <w:t>Début de traitement des zones du BAC dégradé PK0+140 AU PK0+600</w:t>
            </w:r>
          </w:p>
          <w:p w14:paraId="09A82DEA" w14:textId="13F6262E" w:rsidR="00DB769D" w:rsidRPr="00277637" w:rsidRDefault="00DB769D" w:rsidP="00DB769D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277637">
              <w:rPr>
                <w:b/>
                <w:bCs/>
                <w:sz w:val="20"/>
                <w:szCs w:val="20"/>
                <w:lang w:eastAsia="fr-FR"/>
              </w:rPr>
              <w:t xml:space="preserve">Besoins </w:t>
            </w:r>
          </w:p>
          <w:p w14:paraId="2478CC51" w14:textId="77777777" w:rsidR="00DB769D" w:rsidRDefault="00DB769D" w:rsidP="00DB769D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  <w:lang w:eastAsia="fr-FR"/>
              </w:rPr>
            </w:pPr>
            <w:r w:rsidRPr="00DB769D">
              <w:rPr>
                <w:sz w:val="20"/>
                <w:szCs w:val="20"/>
                <w:lang w:eastAsia="fr-FR"/>
              </w:rPr>
              <w:t>0/25</w:t>
            </w:r>
          </w:p>
          <w:p w14:paraId="652360B7" w14:textId="7DCD7CE1" w:rsidR="00DB769D" w:rsidRDefault="00DB769D" w:rsidP="00DB769D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  <w:lang w:eastAsia="fr-FR"/>
              </w:rPr>
            </w:pPr>
            <w:r w:rsidRPr="00DB769D">
              <w:rPr>
                <w:sz w:val="20"/>
                <w:szCs w:val="20"/>
                <w:lang w:eastAsia="fr-FR"/>
              </w:rPr>
              <w:t xml:space="preserve">Camion benne carrière/ benne aménagée pour évacuation du bois et bloc latéritiques sur la plate-forme ou </w:t>
            </w:r>
            <w:proofErr w:type="spellStart"/>
            <w:r w:rsidRPr="00DB769D">
              <w:rPr>
                <w:sz w:val="20"/>
                <w:szCs w:val="20"/>
                <w:lang w:eastAsia="fr-FR"/>
              </w:rPr>
              <w:t>De</w:t>
            </w:r>
            <w:r>
              <w:rPr>
                <w:sz w:val="20"/>
                <w:szCs w:val="20"/>
                <w:lang w:eastAsia="fr-FR"/>
              </w:rPr>
              <w:t>m</w:t>
            </w:r>
            <w:r w:rsidRPr="00DB769D">
              <w:rPr>
                <w:sz w:val="20"/>
                <w:szCs w:val="20"/>
                <w:lang w:eastAsia="fr-FR"/>
              </w:rPr>
              <w:t>per</w:t>
            </w:r>
            <w:proofErr w:type="spellEnd"/>
          </w:p>
          <w:p w14:paraId="4F3CB3E8" w14:textId="538FB5CE" w:rsidR="00277637" w:rsidRPr="00DB769D" w:rsidRDefault="00277637" w:rsidP="00DB769D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  <w:lang w:eastAsia="fr-FR"/>
              </w:rPr>
            </w:pPr>
            <w:r w:rsidRPr="00277637">
              <w:rPr>
                <w:sz w:val="20"/>
                <w:szCs w:val="20"/>
                <w:lang w:eastAsia="fr-FR"/>
              </w:rPr>
              <w:t>Lattes + chevrons pour le mur</w:t>
            </w:r>
          </w:p>
          <w:p w14:paraId="1A07FC33" w14:textId="13E9C145" w:rsidR="00DB769D" w:rsidRPr="00DB769D" w:rsidRDefault="00DB769D" w:rsidP="00DB769D">
            <w:pPr>
              <w:rPr>
                <w:sz w:val="20"/>
                <w:szCs w:val="20"/>
                <w:lang w:eastAsia="fr-FR"/>
              </w:rPr>
            </w:pPr>
          </w:p>
        </w:tc>
      </w:tr>
    </w:tbl>
    <w:p w14:paraId="390765A9" w14:textId="77777777" w:rsidR="00125DA9" w:rsidRDefault="00125DA9" w:rsidP="00805466">
      <w:pPr>
        <w:pStyle w:val="Pieddepage"/>
        <w:tabs>
          <w:tab w:val="clear" w:pos="4320"/>
          <w:tab w:val="clear" w:pos="8640"/>
        </w:tabs>
        <w:rPr>
          <w:b/>
          <w:u w:val="single"/>
        </w:rPr>
      </w:pPr>
    </w:p>
    <w:tbl>
      <w:tblPr>
        <w:tblStyle w:val="Grilledutableau"/>
        <w:tblW w:w="10768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843"/>
        <w:gridCol w:w="1985"/>
        <w:gridCol w:w="44"/>
        <w:gridCol w:w="2082"/>
        <w:gridCol w:w="2410"/>
        <w:gridCol w:w="2404"/>
      </w:tblGrid>
      <w:tr w:rsidR="001D5C68" w:rsidRPr="00BB5894" w14:paraId="18ABB6A3" w14:textId="77777777" w:rsidTr="0019337C">
        <w:trPr>
          <w:trHeight w:val="340"/>
        </w:trPr>
        <w:tc>
          <w:tcPr>
            <w:tcW w:w="10768" w:type="dxa"/>
            <w:gridSpan w:val="6"/>
            <w:noWrap/>
            <w:hideMark/>
          </w:tcPr>
          <w:p w14:paraId="3E0D20AF" w14:textId="77777777" w:rsidR="001D5C68" w:rsidRPr="00BB5894" w:rsidRDefault="001D5C68" w:rsidP="000366A5">
            <w:pPr>
              <w:jc w:val="center"/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eastAsia="fr-FR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color w:val="000000"/>
                <w:sz w:val="22"/>
                <w:szCs w:val="22"/>
                <w:lang w:eastAsia="fr-FR"/>
              </w:rPr>
              <w:t>AFFAIRES</w:t>
            </w:r>
          </w:p>
        </w:tc>
      </w:tr>
      <w:tr w:rsidR="001D5C68" w:rsidRPr="00AA2BBC" w14:paraId="6C037666" w14:textId="77777777" w:rsidTr="0019337C">
        <w:trPr>
          <w:trHeight w:val="124"/>
        </w:trPr>
        <w:tc>
          <w:tcPr>
            <w:tcW w:w="10768" w:type="dxa"/>
            <w:gridSpan w:val="6"/>
            <w:tcBorders>
              <w:bottom w:val="single" w:sz="4" w:space="0" w:color="auto"/>
            </w:tcBorders>
            <w:shd w:val="clear" w:color="auto" w:fill="92CDDC" w:themeFill="accent5" w:themeFillTint="99"/>
            <w:noWrap/>
          </w:tcPr>
          <w:p w14:paraId="0E8A559F" w14:textId="6D696DAC" w:rsidR="001D5C68" w:rsidRPr="00125DA9" w:rsidRDefault="001D5C68" w:rsidP="000366A5">
            <w:pPr>
              <w:jc w:val="center"/>
              <w:rPr>
                <w:b/>
                <w:bCs/>
                <w:color w:val="C00000"/>
                <w:sz w:val="20"/>
                <w:szCs w:val="20"/>
              </w:rPr>
            </w:pPr>
            <w:r w:rsidRPr="00125DA9">
              <w:rPr>
                <w:b/>
                <w:bCs/>
                <w:color w:val="C00000"/>
                <w:sz w:val="20"/>
                <w:szCs w:val="20"/>
                <w:lang w:eastAsia="fr-FR"/>
              </w:rPr>
              <w:t xml:space="preserve"> </w:t>
            </w:r>
            <w:r w:rsidR="00A3794F" w:rsidRPr="00A3794F">
              <w:rPr>
                <w:b/>
                <w:bCs/>
                <w:color w:val="C00000"/>
                <w:lang w:eastAsia="fr-FR"/>
              </w:rPr>
              <w:t>Chef de Projet : Justin NDONG ONGUIE</w:t>
            </w:r>
          </w:p>
        </w:tc>
      </w:tr>
      <w:tr w:rsidR="001D5C68" w:rsidRPr="00AA2BBC" w14:paraId="514F02FC" w14:textId="77777777" w:rsidTr="0019337C">
        <w:trPr>
          <w:trHeight w:val="124"/>
        </w:trPr>
        <w:tc>
          <w:tcPr>
            <w:tcW w:w="10768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08F59B2F" w14:textId="7E4994C1" w:rsidR="001D5C68" w:rsidRPr="001D5C68" w:rsidRDefault="001D5C68">
            <w:pPr>
              <w:pStyle w:val="Paragraphedeliste"/>
              <w:numPr>
                <w:ilvl w:val="0"/>
                <w:numId w:val="10"/>
              </w:numPr>
              <w:rPr>
                <w:b/>
                <w:bCs/>
                <w:color w:val="002060"/>
                <w:sz w:val="20"/>
                <w:szCs w:val="20"/>
                <w:lang w:eastAsia="fr-FR"/>
              </w:rPr>
            </w:pPr>
            <w:r w:rsidRPr="001D5C68">
              <w:rPr>
                <w:b/>
                <w:bCs/>
                <w:color w:val="002060"/>
                <w:sz w:val="20"/>
                <w:szCs w:val="20"/>
              </w:rPr>
              <w:t>Marché N°26/MTP/SG/2025_Travaux de réhabilitation et d'aménagement des voiries de Kango</w:t>
            </w:r>
            <w:r w:rsidRPr="001D5C68">
              <w:rPr>
                <w:b/>
                <w:bCs/>
                <w:color w:val="002060"/>
                <w:sz w:val="20"/>
                <w:szCs w:val="20"/>
                <w:lang w:eastAsia="fr-FR"/>
              </w:rPr>
              <w:t xml:space="preserve"> </w:t>
            </w:r>
          </w:p>
        </w:tc>
      </w:tr>
      <w:tr w:rsidR="001D5C68" w:rsidRPr="00AA2BBC" w14:paraId="7361153C" w14:textId="77777777" w:rsidTr="0019337C">
        <w:trPr>
          <w:trHeight w:val="124"/>
        </w:trPr>
        <w:tc>
          <w:tcPr>
            <w:tcW w:w="1076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2456CC4C" w14:textId="77777777" w:rsidR="001D5C68" w:rsidRDefault="001D5C68" w:rsidP="000366A5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</w:p>
          <w:p w14:paraId="5F325E21" w14:textId="7D552D76" w:rsidR="001D5C68" w:rsidRDefault="001D5C68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Montant Marché :</w:t>
            </w:r>
            <w:r>
              <w:rPr>
                <w:sz w:val="20"/>
                <w:szCs w:val="20"/>
                <w:lang w:eastAsia="fr-FR"/>
              </w:rPr>
              <w:t xml:space="preserve"> 9.098.777.126</w:t>
            </w:r>
            <w:r w:rsidRPr="0087533D">
              <w:rPr>
                <w:sz w:val="20"/>
                <w:szCs w:val="20"/>
                <w:lang w:eastAsia="fr-FR"/>
              </w:rPr>
              <w:t xml:space="preserve"> </w:t>
            </w:r>
            <w:r>
              <w:rPr>
                <w:sz w:val="20"/>
                <w:szCs w:val="20"/>
                <w:lang w:eastAsia="fr-FR"/>
              </w:rPr>
              <w:t>XAF HT</w:t>
            </w:r>
          </w:p>
          <w:p w14:paraId="2A51F700" w14:textId="1CDC9218" w:rsidR="001D5C68" w:rsidRDefault="001D5C68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Délai :</w:t>
            </w:r>
            <w:r>
              <w:rPr>
                <w:sz w:val="20"/>
                <w:szCs w:val="20"/>
                <w:lang w:eastAsia="fr-FR"/>
              </w:rPr>
              <w:t xml:space="preserve"> 24 mois</w:t>
            </w:r>
          </w:p>
          <w:p w14:paraId="257D7AC4" w14:textId="77777777" w:rsidR="001D5C68" w:rsidRPr="001F5370" w:rsidRDefault="001D5C68" w:rsidP="000366A5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 xml:space="preserve">Date début : </w:t>
            </w:r>
          </w:p>
          <w:p w14:paraId="59DB7AC8" w14:textId="77777777" w:rsidR="001D5C68" w:rsidRDefault="001D5C68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Date de fin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</w:p>
          <w:p w14:paraId="540232BB" w14:textId="77777777" w:rsidR="001D5C68" w:rsidRPr="00AA2BBC" w:rsidRDefault="001D5C68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</w:p>
        </w:tc>
      </w:tr>
      <w:tr w:rsidR="001D5C68" w:rsidRPr="00AA2BBC" w14:paraId="3D6FDBDC" w14:textId="77777777" w:rsidTr="0019337C">
        <w:trPr>
          <w:trHeight w:val="124"/>
        </w:trPr>
        <w:tc>
          <w:tcPr>
            <w:tcW w:w="1843" w:type="dxa"/>
            <w:tcBorders>
              <w:top w:val="single" w:sz="4" w:space="0" w:color="auto"/>
            </w:tcBorders>
            <w:shd w:val="clear" w:color="auto" w:fill="F2F2F2" w:themeFill="background1" w:themeFillShade="F2"/>
            <w:noWrap/>
          </w:tcPr>
          <w:p w14:paraId="6E788ED0" w14:textId="77777777" w:rsidR="001D5C68" w:rsidRPr="00C113B2" w:rsidRDefault="001D5C68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Mois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220BB0AF" w14:textId="77777777" w:rsidR="001D5C68" w:rsidRPr="00C113B2" w:rsidRDefault="001D5C68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prévisionnel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3585EB70" w14:textId="77777777" w:rsidR="001D5C68" w:rsidRPr="00C113B2" w:rsidRDefault="001D5C68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réalisé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6DA5F490" w14:textId="77777777" w:rsidR="001D5C68" w:rsidRPr="00C113B2" w:rsidRDefault="001D5C68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Ecart</w:t>
            </w:r>
          </w:p>
        </w:tc>
        <w:tc>
          <w:tcPr>
            <w:tcW w:w="2404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12A42017" w14:textId="77777777" w:rsidR="001D5C68" w:rsidRPr="00C113B2" w:rsidRDefault="001D5C68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Avancement cumulé%</w:t>
            </w:r>
          </w:p>
        </w:tc>
      </w:tr>
      <w:tr w:rsidR="001D5C68" w:rsidRPr="00AA2BBC" w14:paraId="6753BAB8" w14:textId="77777777" w:rsidTr="0019337C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7BBB2C35" w14:textId="77777777" w:rsidR="001D5C68" w:rsidRPr="00AA2BBC" w:rsidRDefault="001D5C68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Janv-2026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569BFA45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38DCFD36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10EAD9C9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1CB1AD58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D5C68" w:rsidRPr="00AA2BBC" w14:paraId="7C79CBD3" w14:textId="77777777" w:rsidTr="0019337C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122F1610" w14:textId="77777777" w:rsidR="001D5C68" w:rsidRPr="00AA2BBC" w:rsidRDefault="001D5C68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Fév-2026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336E28E6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2423C52A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0B4FAC49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0A911FB3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D5C68" w:rsidRPr="00AA2BBC" w14:paraId="319C81DF" w14:textId="77777777" w:rsidTr="0019337C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678D4786" w14:textId="77777777" w:rsidR="001D5C68" w:rsidRPr="00AA2BBC" w:rsidRDefault="001D5C68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Mars-2026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31FDD2D8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718E8946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04353659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0872A7D0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D5C68" w:rsidRPr="00AA2BBC" w14:paraId="17213AA5" w14:textId="77777777" w:rsidTr="0019337C">
        <w:trPr>
          <w:trHeight w:val="124"/>
        </w:trPr>
        <w:tc>
          <w:tcPr>
            <w:tcW w:w="10768" w:type="dxa"/>
            <w:gridSpan w:val="6"/>
            <w:shd w:val="clear" w:color="auto" w:fill="FFFFFF" w:themeFill="background1"/>
            <w:noWrap/>
          </w:tcPr>
          <w:p w14:paraId="5C2F2166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D5C68" w:rsidRPr="00AA2BBC" w14:paraId="006F53A5" w14:textId="77777777" w:rsidTr="0019337C">
        <w:trPr>
          <w:trHeight w:val="124"/>
        </w:trPr>
        <w:tc>
          <w:tcPr>
            <w:tcW w:w="10768" w:type="dxa"/>
            <w:gridSpan w:val="6"/>
            <w:shd w:val="clear" w:color="auto" w:fill="F2F2F2" w:themeFill="background1" w:themeFillShade="F2"/>
            <w:noWrap/>
          </w:tcPr>
          <w:p w14:paraId="70D397B1" w14:textId="77777777" w:rsidR="001D5C68" w:rsidRPr="00F13D3B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Etat d’avancement des Etudes :</w:t>
            </w:r>
          </w:p>
        </w:tc>
      </w:tr>
      <w:tr w:rsidR="001D5C68" w:rsidRPr="00AA2BBC" w14:paraId="3A38537E" w14:textId="77777777" w:rsidTr="0019337C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49E89B9C" w14:textId="77777777" w:rsidR="001D5C68" w:rsidRPr="00AA2BBC" w:rsidRDefault="001D5C68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shd w:val="clear" w:color="auto" w:fill="F2F2F2" w:themeFill="background1" w:themeFillShade="F2"/>
          </w:tcPr>
          <w:p w14:paraId="7BA69220" w14:textId="77777777" w:rsidR="001D5C68" w:rsidRPr="00F13D3B" w:rsidRDefault="001D5C68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Avancement %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4040D4DB" w14:textId="77777777" w:rsidR="001D5C68" w:rsidRPr="00F13D3B" w:rsidRDefault="001D5C68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Dépôt à l’administration</w:t>
            </w:r>
          </w:p>
        </w:tc>
        <w:tc>
          <w:tcPr>
            <w:tcW w:w="2404" w:type="dxa"/>
            <w:shd w:val="clear" w:color="auto" w:fill="F2F2F2" w:themeFill="background1" w:themeFillShade="F2"/>
          </w:tcPr>
          <w:p w14:paraId="12329986" w14:textId="77777777" w:rsidR="001D5C68" w:rsidRPr="00F13D3B" w:rsidRDefault="001D5C68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Etat de validation par l’administration</w:t>
            </w:r>
          </w:p>
        </w:tc>
      </w:tr>
      <w:tr w:rsidR="001D5C68" w:rsidRPr="00AA2BBC" w14:paraId="259BDC1C" w14:textId="77777777" w:rsidTr="0019337C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1DE7C9E3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APS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6038DD62" w14:textId="77777777" w:rsidR="001D5C68" w:rsidRPr="00AA2BBC" w:rsidRDefault="001D5C68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0091E33B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77C6EDC0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D5C68" w:rsidRPr="00AA2BBC" w14:paraId="687104A5" w14:textId="77777777" w:rsidTr="0019337C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6757D8D7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APD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30269290" w14:textId="77777777" w:rsidR="001D5C68" w:rsidRPr="00AA2BBC" w:rsidRDefault="001D5C68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52D16BB6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471E174F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D5C68" w:rsidRPr="00AA2BBC" w14:paraId="6F88F071" w14:textId="77777777" w:rsidTr="0019337C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52CC0AB4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EXE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78C37048" w14:textId="77777777" w:rsidR="001D5C68" w:rsidRPr="00AA2BBC" w:rsidRDefault="001D5C68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7CB772A3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24B5DA6B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D5C68" w:rsidRPr="00AA2BBC" w14:paraId="27B6553A" w14:textId="77777777" w:rsidTr="0019337C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737D1A61" w14:textId="77777777" w:rsidR="001D5C68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Géotechnique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2169FAD8" w14:textId="77777777" w:rsidR="001D5C68" w:rsidRPr="00AA2BBC" w:rsidRDefault="001D5C68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79C8F0D4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2CCBF658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D5C68" w:rsidRPr="00AA2BBC" w14:paraId="101742D9" w14:textId="77777777" w:rsidTr="0019337C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18F061F2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Hydrologique/hydraulique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58EA4C84" w14:textId="77777777" w:rsidR="001D5C68" w:rsidRPr="00AA2BBC" w:rsidRDefault="001D5C68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2F86485C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4D92B42F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D5C68" w:rsidRPr="00AA2BBC" w14:paraId="6D272237" w14:textId="77777777" w:rsidTr="0019337C">
        <w:trPr>
          <w:trHeight w:val="124"/>
        </w:trPr>
        <w:tc>
          <w:tcPr>
            <w:tcW w:w="3872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  <w:noWrap/>
          </w:tcPr>
          <w:p w14:paraId="676C3527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EIES / Notice EIES</w:t>
            </w:r>
          </w:p>
        </w:tc>
        <w:tc>
          <w:tcPr>
            <w:tcW w:w="2082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3D400D75" w14:textId="77777777" w:rsidR="001D5C68" w:rsidRPr="00AA2BBC" w:rsidRDefault="001D5C68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5D5117BF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0B08D6DA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D5C68" w:rsidRPr="00AA2BBC" w14:paraId="3A172751" w14:textId="77777777" w:rsidTr="0019337C">
        <w:trPr>
          <w:trHeight w:val="124"/>
        </w:trPr>
        <w:tc>
          <w:tcPr>
            <w:tcW w:w="3872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</w:tcPr>
          <w:p w14:paraId="11587A97" w14:textId="77777777" w:rsidR="001D5C68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A63A7D5" w14:textId="77777777" w:rsidR="001D5C68" w:rsidRPr="00AA2BBC" w:rsidRDefault="001D5C68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C2A59F7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6FCA2C6C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D5C68" w:rsidRPr="00AA2BBC" w14:paraId="4F6C9840" w14:textId="77777777" w:rsidTr="008D68DD">
        <w:trPr>
          <w:trHeight w:val="3134"/>
        </w:trPr>
        <w:tc>
          <w:tcPr>
            <w:tcW w:w="1076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254C2079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973152">
              <w:rPr>
                <w:b/>
                <w:bCs/>
                <w:sz w:val="20"/>
                <w:szCs w:val="20"/>
                <w:lang w:eastAsia="fr-FR"/>
              </w:rPr>
              <w:lastRenderedPageBreak/>
              <w:t>Avancement des travaux/ prévisions :</w:t>
            </w:r>
          </w:p>
          <w:p w14:paraId="748697D2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6A7B59A2" w14:textId="4E9C9D88" w:rsidR="001D5C68" w:rsidRDefault="00E81EEE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Prévu S6</w:t>
            </w:r>
          </w:p>
          <w:p w14:paraId="192A8FEB" w14:textId="7E4CB713" w:rsidR="001D5C68" w:rsidRDefault="00CA0AC3" w:rsidP="00CA0AC3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  <w:lang w:eastAsia="fr-FR"/>
              </w:rPr>
            </w:pPr>
            <w:r w:rsidRPr="00CA0AC3">
              <w:rPr>
                <w:sz w:val="20"/>
                <w:szCs w:val="20"/>
                <w:lang w:eastAsia="fr-FR"/>
              </w:rPr>
              <w:t>Fourniture et mise en œuvre de béton dosé à 200 kg/m3</w:t>
            </w:r>
            <w:r>
              <w:rPr>
                <w:sz w:val="20"/>
                <w:szCs w:val="20"/>
                <w:lang w:eastAsia="fr-FR"/>
              </w:rPr>
              <w:t xml:space="preserve"> voie 4, 109.2m3</w:t>
            </w:r>
          </w:p>
          <w:p w14:paraId="202022AF" w14:textId="2018A18F" w:rsidR="00CA0AC3" w:rsidRDefault="00CA0AC3" w:rsidP="00CA0AC3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  <w:lang w:eastAsia="fr-FR"/>
              </w:rPr>
            </w:pPr>
            <w:r w:rsidRPr="00CA0AC3">
              <w:rPr>
                <w:sz w:val="20"/>
                <w:szCs w:val="20"/>
                <w:lang w:eastAsia="fr-FR"/>
              </w:rPr>
              <w:t>Fourniture et pose de bordures de type T2</w:t>
            </w:r>
            <w:r>
              <w:rPr>
                <w:sz w:val="20"/>
                <w:szCs w:val="20"/>
                <w:lang w:eastAsia="fr-FR"/>
              </w:rPr>
              <w:t xml:space="preserve"> voies 3 &amp; 5, 230ml</w:t>
            </w:r>
          </w:p>
          <w:p w14:paraId="02EA5EA1" w14:textId="77777777" w:rsidR="00CA0AC3" w:rsidRDefault="00CA0AC3" w:rsidP="00CA0AC3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  <w:lang w:eastAsia="fr-FR"/>
              </w:rPr>
            </w:pPr>
            <w:r w:rsidRPr="00CA0AC3">
              <w:rPr>
                <w:sz w:val="20"/>
                <w:szCs w:val="20"/>
                <w:lang w:eastAsia="fr-FR"/>
              </w:rPr>
              <w:t>Fourniture et pose de bordures de type T2</w:t>
            </w:r>
            <w:r>
              <w:rPr>
                <w:sz w:val="20"/>
                <w:szCs w:val="20"/>
                <w:lang w:eastAsia="fr-FR"/>
              </w:rPr>
              <w:t xml:space="preserve"> voie 4, 120ml</w:t>
            </w:r>
          </w:p>
          <w:p w14:paraId="4063B60B" w14:textId="2989A200" w:rsidR="00CA0AC3" w:rsidRDefault="00CA0AC3" w:rsidP="00CA0AC3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  <w:lang w:eastAsia="fr-FR"/>
              </w:rPr>
            </w:pPr>
            <w:r w:rsidRPr="00CA0AC3">
              <w:rPr>
                <w:sz w:val="20"/>
                <w:szCs w:val="20"/>
                <w:lang w:eastAsia="fr-FR"/>
              </w:rPr>
              <w:t>Fourniture et pose de bordures de type CS2</w:t>
            </w:r>
            <w:r>
              <w:rPr>
                <w:sz w:val="20"/>
                <w:szCs w:val="20"/>
                <w:lang w:eastAsia="fr-FR"/>
              </w:rPr>
              <w:t xml:space="preserve"> voies 3 &amp; 5, 230ml</w:t>
            </w:r>
          </w:p>
          <w:p w14:paraId="75592516" w14:textId="3157D89C" w:rsidR="00CA0AC3" w:rsidRDefault="00CA0AC3" w:rsidP="00CA0AC3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  <w:lang w:eastAsia="fr-FR"/>
              </w:rPr>
            </w:pPr>
            <w:r w:rsidRPr="00CA0AC3">
              <w:rPr>
                <w:sz w:val="20"/>
                <w:szCs w:val="20"/>
                <w:lang w:eastAsia="fr-FR"/>
              </w:rPr>
              <w:t xml:space="preserve">Fourniture et pose de bordures de type </w:t>
            </w:r>
            <w:r>
              <w:rPr>
                <w:sz w:val="20"/>
                <w:szCs w:val="20"/>
                <w:lang w:eastAsia="fr-FR"/>
              </w:rPr>
              <w:t>voie 4, 120ml</w:t>
            </w:r>
          </w:p>
          <w:p w14:paraId="19F0FA7A" w14:textId="3A44DC25" w:rsidR="00CA0AC3" w:rsidRDefault="00CA0AC3" w:rsidP="00CA0AC3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  <w:lang w:eastAsia="fr-FR"/>
              </w:rPr>
            </w:pPr>
            <w:r w:rsidRPr="00CA0AC3">
              <w:rPr>
                <w:sz w:val="20"/>
                <w:szCs w:val="20"/>
                <w:lang w:eastAsia="fr-FR"/>
              </w:rPr>
              <w:t>Caniveaux en béton armé rectangulaire 50x50</w:t>
            </w:r>
            <w:r>
              <w:rPr>
                <w:sz w:val="20"/>
                <w:szCs w:val="20"/>
                <w:lang w:eastAsia="fr-FR"/>
              </w:rPr>
              <w:t>, voies 1, 100ml</w:t>
            </w:r>
          </w:p>
          <w:p w14:paraId="0869E5B0" w14:textId="77777777" w:rsidR="00CA0AC3" w:rsidRPr="00CA0AC3" w:rsidRDefault="00CA0AC3" w:rsidP="00CA0AC3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  <w:lang w:eastAsia="fr-FR"/>
              </w:rPr>
            </w:pPr>
            <w:r w:rsidRPr="00CA0AC3">
              <w:rPr>
                <w:sz w:val="20"/>
                <w:szCs w:val="20"/>
                <w:lang w:eastAsia="fr-FR"/>
              </w:rPr>
              <w:t>Caniveaux en béton armé rectangulaire 50x50</w:t>
            </w:r>
            <w:r>
              <w:rPr>
                <w:sz w:val="20"/>
                <w:szCs w:val="20"/>
                <w:lang w:eastAsia="fr-FR"/>
              </w:rPr>
              <w:t>, voies 2 &amp; 9, 100ml</w:t>
            </w:r>
          </w:p>
          <w:p w14:paraId="09DD4342" w14:textId="3CA0235B" w:rsidR="00CA0AC3" w:rsidRDefault="00CA0AC3" w:rsidP="00CA0AC3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  <w:lang w:eastAsia="fr-FR"/>
              </w:rPr>
            </w:pPr>
            <w:proofErr w:type="spellStart"/>
            <w:r w:rsidRPr="00CA0AC3">
              <w:rPr>
                <w:sz w:val="20"/>
                <w:szCs w:val="20"/>
                <w:lang w:eastAsia="fr-FR"/>
              </w:rPr>
              <w:t>Da</w:t>
            </w:r>
            <w:r>
              <w:rPr>
                <w:sz w:val="20"/>
                <w:szCs w:val="20"/>
                <w:lang w:eastAsia="fr-FR"/>
              </w:rPr>
              <w:t>l</w:t>
            </w:r>
            <w:r w:rsidRPr="00CA0AC3">
              <w:rPr>
                <w:sz w:val="20"/>
                <w:szCs w:val="20"/>
                <w:lang w:eastAsia="fr-FR"/>
              </w:rPr>
              <w:t>lette</w:t>
            </w:r>
            <w:proofErr w:type="spellEnd"/>
            <w:r w:rsidRPr="00CA0AC3">
              <w:rPr>
                <w:sz w:val="20"/>
                <w:szCs w:val="20"/>
                <w:lang w:eastAsia="fr-FR"/>
              </w:rPr>
              <w:t xml:space="preserve"> en béton armé pour traverser de caniveaux 50x50</w:t>
            </w:r>
            <w:r>
              <w:rPr>
                <w:sz w:val="20"/>
                <w:szCs w:val="20"/>
                <w:lang w:eastAsia="fr-FR"/>
              </w:rPr>
              <w:t xml:space="preserve"> voie 2 &amp; 9, 300ml</w:t>
            </w:r>
          </w:p>
          <w:p w14:paraId="66792B6E" w14:textId="0C89DC97" w:rsidR="00CA0AC3" w:rsidRDefault="00CA0AC3" w:rsidP="00CA0AC3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  <w:lang w:eastAsia="fr-FR"/>
              </w:rPr>
            </w:pPr>
            <w:r w:rsidRPr="00CA0AC3">
              <w:rPr>
                <w:sz w:val="20"/>
                <w:szCs w:val="20"/>
                <w:lang w:eastAsia="fr-FR"/>
              </w:rPr>
              <w:t>Caniveaux en béton armé rectangulaire 40x40</w:t>
            </w:r>
            <w:r>
              <w:rPr>
                <w:sz w:val="20"/>
                <w:szCs w:val="20"/>
                <w:lang w:eastAsia="fr-FR"/>
              </w:rPr>
              <w:t xml:space="preserve"> voie 1, 100ml</w:t>
            </w:r>
          </w:p>
          <w:p w14:paraId="1FE0346C" w14:textId="63ABB430" w:rsidR="00CA0AC3" w:rsidRDefault="00CA0AC3" w:rsidP="00CA0AC3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  <w:lang w:eastAsia="fr-FR"/>
              </w:rPr>
            </w:pPr>
            <w:r w:rsidRPr="00CA0AC3">
              <w:rPr>
                <w:sz w:val="20"/>
                <w:szCs w:val="20"/>
                <w:lang w:eastAsia="fr-FR"/>
              </w:rPr>
              <w:t>Caniveaux en béton armé rectangulaire 40x40</w:t>
            </w:r>
            <w:r>
              <w:rPr>
                <w:sz w:val="20"/>
                <w:szCs w:val="20"/>
                <w:lang w:eastAsia="fr-FR"/>
              </w:rPr>
              <w:t xml:space="preserve"> voie </w:t>
            </w:r>
            <w:r w:rsidR="00DB32D0">
              <w:rPr>
                <w:sz w:val="20"/>
                <w:szCs w:val="20"/>
                <w:lang w:eastAsia="fr-FR"/>
              </w:rPr>
              <w:t>2 &amp; 9, 100ml</w:t>
            </w:r>
          </w:p>
          <w:p w14:paraId="4D2C6E60" w14:textId="5285CE58" w:rsidR="00DB32D0" w:rsidRDefault="00DB32D0" w:rsidP="00CA0AC3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  <w:lang w:eastAsia="fr-FR"/>
              </w:rPr>
            </w:pPr>
            <w:r w:rsidRPr="00DB32D0">
              <w:rPr>
                <w:sz w:val="20"/>
                <w:szCs w:val="20"/>
                <w:lang w:eastAsia="fr-FR"/>
              </w:rPr>
              <w:t>Caniveaux en béton armé rectangulaire 40x40</w:t>
            </w:r>
            <w:r>
              <w:rPr>
                <w:sz w:val="20"/>
                <w:szCs w:val="20"/>
                <w:lang w:eastAsia="fr-FR"/>
              </w:rPr>
              <w:t xml:space="preserve"> voie 3 &amp; 5, 100ml</w:t>
            </w:r>
          </w:p>
          <w:p w14:paraId="7249DF6F" w14:textId="028A9943" w:rsidR="00DB32D0" w:rsidRPr="00CA0AC3" w:rsidRDefault="00DB32D0" w:rsidP="00CA0AC3">
            <w:pPr>
              <w:pStyle w:val="Paragraphedeliste"/>
              <w:numPr>
                <w:ilvl w:val="0"/>
                <w:numId w:val="3"/>
              </w:numPr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 xml:space="preserve">CA </w:t>
            </w:r>
            <w:r w:rsidR="00E07F38">
              <w:rPr>
                <w:sz w:val="20"/>
                <w:szCs w:val="20"/>
                <w:lang w:eastAsia="fr-FR"/>
              </w:rPr>
              <w:t xml:space="preserve">74 000 000 </w:t>
            </w:r>
            <w:r>
              <w:rPr>
                <w:sz w:val="20"/>
                <w:szCs w:val="20"/>
                <w:lang w:eastAsia="fr-FR"/>
              </w:rPr>
              <w:t>000 XAF</w:t>
            </w:r>
            <w:r w:rsidR="00E07F38">
              <w:rPr>
                <w:sz w:val="20"/>
                <w:szCs w:val="20"/>
                <w:lang w:eastAsia="fr-FR"/>
              </w:rPr>
              <w:t xml:space="preserve"> – </w:t>
            </w:r>
            <w:r w:rsidR="00E07F38" w:rsidRPr="00E07F38">
              <w:rPr>
                <w:color w:val="EE0000"/>
                <w:sz w:val="20"/>
                <w:szCs w:val="20"/>
                <w:lang w:eastAsia="fr-FR"/>
              </w:rPr>
              <w:t>61 761 973 XAF</w:t>
            </w:r>
          </w:p>
          <w:p w14:paraId="10DFEBB6" w14:textId="77777777" w:rsidR="001D5C68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  <w:p w14:paraId="39F036A1" w14:textId="77777777" w:rsidR="001D5C68" w:rsidRPr="00973152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</w:p>
        </w:tc>
      </w:tr>
    </w:tbl>
    <w:p w14:paraId="48F54CDB" w14:textId="77777777" w:rsidR="001D5C68" w:rsidRDefault="001D5C68" w:rsidP="00805466">
      <w:pPr>
        <w:pStyle w:val="Pieddepage"/>
        <w:tabs>
          <w:tab w:val="clear" w:pos="4320"/>
          <w:tab w:val="clear" w:pos="8640"/>
        </w:tabs>
        <w:rPr>
          <w:b/>
          <w:u w:val="single"/>
        </w:rPr>
      </w:pPr>
    </w:p>
    <w:tbl>
      <w:tblPr>
        <w:tblStyle w:val="Grilledutableau"/>
        <w:tblW w:w="10768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843"/>
        <w:gridCol w:w="1985"/>
        <w:gridCol w:w="44"/>
        <w:gridCol w:w="2082"/>
        <w:gridCol w:w="2410"/>
        <w:gridCol w:w="2404"/>
      </w:tblGrid>
      <w:tr w:rsidR="001D5C68" w:rsidRPr="00BB5894" w14:paraId="0399D15F" w14:textId="77777777" w:rsidTr="0019337C">
        <w:trPr>
          <w:trHeight w:val="340"/>
        </w:trPr>
        <w:tc>
          <w:tcPr>
            <w:tcW w:w="10768" w:type="dxa"/>
            <w:gridSpan w:val="6"/>
            <w:noWrap/>
            <w:hideMark/>
          </w:tcPr>
          <w:p w14:paraId="784ED6F8" w14:textId="77777777" w:rsidR="001D5C68" w:rsidRPr="00BB5894" w:rsidRDefault="001D5C68" w:rsidP="000366A5">
            <w:pPr>
              <w:jc w:val="center"/>
              <w:rPr>
                <w:rFonts w:asciiTheme="minorBidi" w:hAnsiTheme="minorBidi" w:cstheme="minorBidi"/>
                <w:b/>
                <w:bCs/>
                <w:i/>
                <w:iCs/>
                <w:sz w:val="18"/>
                <w:szCs w:val="18"/>
                <w:lang w:eastAsia="fr-FR"/>
              </w:rPr>
            </w:pPr>
            <w:r>
              <w:rPr>
                <w:rFonts w:asciiTheme="minorBidi" w:hAnsiTheme="minorBidi" w:cstheme="minorBidi"/>
                <w:b/>
                <w:bCs/>
                <w:i/>
                <w:iCs/>
                <w:color w:val="000000"/>
                <w:sz w:val="22"/>
                <w:szCs w:val="22"/>
                <w:lang w:eastAsia="fr-FR"/>
              </w:rPr>
              <w:t>AFFAIRES</w:t>
            </w:r>
          </w:p>
        </w:tc>
      </w:tr>
      <w:tr w:rsidR="001D5C68" w:rsidRPr="00AA2BBC" w14:paraId="46B859E0" w14:textId="77777777" w:rsidTr="0019337C">
        <w:trPr>
          <w:trHeight w:val="124"/>
        </w:trPr>
        <w:tc>
          <w:tcPr>
            <w:tcW w:w="10768" w:type="dxa"/>
            <w:gridSpan w:val="6"/>
            <w:tcBorders>
              <w:bottom w:val="single" w:sz="4" w:space="0" w:color="auto"/>
            </w:tcBorders>
            <w:shd w:val="clear" w:color="auto" w:fill="92CDDC" w:themeFill="accent5" w:themeFillTint="99"/>
            <w:noWrap/>
          </w:tcPr>
          <w:p w14:paraId="3F01E4EE" w14:textId="5385FCFB" w:rsidR="001D5C68" w:rsidRPr="00A3794F" w:rsidRDefault="00A3794F" w:rsidP="000366A5">
            <w:pPr>
              <w:jc w:val="center"/>
              <w:rPr>
                <w:b/>
                <w:bCs/>
                <w:color w:val="C00000"/>
              </w:rPr>
            </w:pPr>
            <w:r w:rsidRPr="00A3794F">
              <w:rPr>
                <w:b/>
                <w:bCs/>
                <w:color w:val="C00000"/>
                <w:lang w:eastAsia="fr-FR"/>
              </w:rPr>
              <w:t>Chef de</w:t>
            </w:r>
            <w:r w:rsidR="001D5C68" w:rsidRPr="00A3794F">
              <w:rPr>
                <w:b/>
                <w:bCs/>
                <w:color w:val="C00000"/>
                <w:lang w:eastAsia="fr-FR"/>
              </w:rPr>
              <w:t xml:space="preserve"> Projet</w:t>
            </w:r>
            <w:r w:rsidRPr="00A3794F">
              <w:rPr>
                <w:b/>
                <w:bCs/>
                <w:color w:val="C00000"/>
                <w:lang w:eastAsia="fr-FR"/>
              </w:rPr>
              <w:t xml:space="preserve"> : </w:t>
            </w:r>
            <w:r w:rsidR="001D5C68" w:rsidRPr="00A3794F">
              <w:rPr>
                <w:b/>
                <w:bCs/>
                <w:color w:val="C00000"/>
                <w:lang w:eastAsia="fr-FR"/>
              </w:rPr>
              <w:t xml:space="preserve"> Davy NDONG</w:t>
            </w:r>
          </w:p>
        </w:tc>
      </w:tr>
      <w:tr w:rsidR="001D5C68" w:rsidRPr="00AA2BBC" w14:paraId="63FC6A08" w14:textId="77777777" w:rsidTr="0019337C">
        <w:trPr>
          <w:trHeight w:val="124"/>
        </w:trPr>
        <w:tc>
          <w:tcPr>
            <w:tcW w:w="10768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295CB0EE" w14:textId="720CD76B" w:rsidR="001D5C68" w:rsidRPr="001D5C68" w:rsidRDefault="001D5C68">
            <w:pPr>
              <w:pStyle w:val="Paragraphedeliste"/>
              <w:numPr>
                <w:ilvl w:val="0"/>
                <w:numId w:val="11"/>
              </w:numPr>
              <w:rPr>
                <w:b/>
                <w:bCs/>
                <w:color w:val="002060"/>
                <w:sz w:val="20"/>
                <w:szCs w:val="20"/>
                <w:lang w:eastAsia="fr-FR"/>
              </w:rPr>
            </w:pPr>
            <w:r w:rsidRPr="001D5C68">
              <w:rPr>
                <w:b/>
                <w:bCs/>
                <w:color w:val="002060"/>
                <w:sz w:val="20"/>
                <w:szCs w:val="20"/>
              </w:rPr>
              <w:t>Marché N°…./MTP/SG/2026_</w:t>
            </w:r>
            <w:r w:rsidRPr="001D5C68">
              <w:rPr>
                <w:b/>
                <w:bCs/>
                <w:color w:val="002060"/>
              </w:rPr>
              <w:t xml:space="preserve"> </w:t>
            </w:r>
            <w:r w:rsidRPr="001D5C68">
              <w:rPr>
                <w:b/>
                <w:bCs/>
                <w:color w:val="002060"/>
                <w:sz w:val="20"/>
                <w:szCs w:val="20"/>
              </w:rPr>
              <w:t>Construction de 2 ponts sur le fleuve de la LOUETSI – BONGOLO-IDEMBE</w:t>
            </w:r>
          </w:p>
        </w:tc>
      </w:tr>
      <w:tr w:rsidR="001D5C68" w:rsidRPr="00AA2BBC" w14:paraId="48F24076" w14:textId="77777777" w:rsidTr="0019337C">
        <w:trPr>
          <w:trHeight w:val="124"/>
        </w:trPr>
        <w:tc>
          <w:tcPr>
            <w:tcW w:w="1076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657CB15C" w14:textId="77777777" w:rsidR="001D5C68" w:rsidRDefault="001D5C68" w:rsidP="000366A5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</w:p>
          <w:p w14:paraId="7BAD0B4F" w14:textId="7F01642C" w:rsidR="001D5C68" w:rsidRDefault="001D5C68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Montant Marché :</w:t>
            </w:r>
            <w:r>
              <w:rPr>
                <w:sz w:val="20"/>
                <w:szCs w:val="20"/>
                <w:lang w:eastAsia="fr-FR"/>
              </w:rPr>
              <w:t xml:space="preserve"> 28.931.329.959</w:t>
            </w:r>
            <w:r w:rsidRPr="0087533D">
              <w:rPr>
                <w:sz w:val="20"/>
                <w:szCs w:val="20"/>
                <w:lang w:eastAsia="fr-FR"/>
              </w:rPr>
              <w:t xml:space="preserve"> </w:t>
            </w:r>
            <w:r>
              <w:rPr>
                <w:sz w:val="20"/>
                <w:szCs w:val="20"/>
                <w:lang w:eastAsia="fr-FR"/>
              </w:rPr>
              <w:t>XAF HT</w:t>
            </w:r>
          </w:p>
          <w:p w14:paraId="3897BD53" w14:textId="0D75285A" w:rsidR="001D5C68" w:rsidRDefault="001D5C68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Délai :</w:t>
            </w:r>
            <w:r>
              <w:rPr>
                <w:sz w:val="20"/>
                <w:szCs w:val="20"/>
                <w:lang w:eastAsia="fr-FR"/>
              </w:rPr>
              <w:t xml:space="preserve"> 36 mois</w:t>
            </w:r>
          </w:p>
          <w:p w14:paraId="3046FB16" w14:textId="77777777" w:rsidR="001D5C68" w:rsidRPr="001F5370" w:rsidRDefault="001D5C68" w:rsidP="000366A5">
            <w:pPr>
              <w:ind w:left="2880"/>
              <w:jc w:val="both"/>
              <w:rPr>
                <w:b/>
                <w:bCs/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 xml:space="preserve">Date début : </w:t>
            </w:r>
          </w:p>
          <w:p w14:paraId="2E1B3DFB" w14:textId="77777777" w:rsidR="001D5C68" w:rsidRDefault="001D5C68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  <w:r w:rsidRPr="001F5370">
              <w:rPr>
                <w:b/>
                <w:bCs/>
                <w:sz w:val="20"/>
                <w:szCs w:val="20"/>
                <w:lang w:eastAsia="fr-FR"/>
              </w:rPr>
              <w:t>Date de fin :</w:t>
            </w:r>
            <w:r>
              <w:rPr>
                <w:sz w:val="20"/>
                <w:szCs w:val="20"/>
                <w:lang w:eastAsia="fr-FR"/>
              </w:rPr>
              <w:t xml:space="preserve"> </w:t>
            </w:r>
          </w:p>
          <w:p w14:paraId="6625887E" w14:textId="77777777" w:rsidR="001D5C68" w:rsidRPr="00AA2BBC" w:rsidRDefault="001D5C68" w:rsidP="000366A5">
            <w:pPr>
              <w:ind w:left="2880"/>
              <w:jc w:val="both"/>
              <w:rPr>
                <w:sz w:val="20"/>
                <w:szCs w:val="20"/>
                <w:lang w:eastAsia="fr-FR"/>
              </w:rPr>
            </w:pPr>
          </w:p>
        </w:tc>
      </w:tr>
      <w:tr w:rsidR="001D5C68" w:rsidRPr="00AA2BBC" w14:paraId="3F2E0E0B" w14:textId="77777777" w:rsidTr="0019337C">
        <w:trPr>
          <w:trHeight w:val="124"/>
        </w:trPr>
        <w:tc>
          <w:tcPr>
            <w:tcW w:w="1843" w:type="dxa"/>
            <w:tcBorders>
              <w:top w:val="single" w:sz="4" w:space="0" w:color="auto"/>
            </w:tcBorders>
            <w:shd w:val="clear" w:color="auto" w:fill="F2F2F2" w:themeFill="background1" w:themeFillShade="F2"/>
            <w:noWrap/>
          </w:tcPr>
          <w:p w14:paraId="109FBDEB" w14:textId="77777777" w:rsidR="001D5C68" w:rsidRPr="00C113B2" w:rsidRDefault="001D5C68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Mois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5B45AC0C" w14:textId="77777777" w:rsidR="001D5C68" w:rsidRPr="00C113B2" w:rsidRDefault="001D5C68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prévisionnel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1AE633BC" w14:textId="77777777" w:rsidR="001D5C68" w:rsidRPr="00C113B2" w:rsidRDefault="001D5C68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CA réalisé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0C5B71F1" w14:textId="77777777" w:rsidR="001D5C68" w:rsidRPr="00C113B2" w:rsidRDefault="001D5C68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C113B2">
              <w:rPr>
                <w:b/>
                <w:bCs/>
                <w:sz w:val="20"/>
                <w:szCs w:val="20"/>
                <w:lang w:eastAsia="fr-FR"/>
              </w:rPr>
              <w:t>Ecart</w:t>
            </w:r>
          </w:p>
        </w:tc>
        <w:tc>
          <w:tcPr>
            <w:tcW w:w="2404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2B2ED855" w14:textId="77777777" w:rsidR="001D5C68" w:rsidRPr="00C113B2" w:rsidRDefault="001D5C68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Avancement cumulé%</w:t>
            </w:r>
          </w:p>
        </w:tc>
      </w:tr>
      <w:tr w:rsidR="001D5C68" w:rsidRPr="00AA2BBC" w14:paraId="3D4C6138" w14:textId="77777777" w:rsidTr="0019337C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5EB522DB" w14:textId="77777777" w:rsidR="001D5C68" w:rsidRPr="00AA2BBC" w:rsidRDefault="001D5C68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Janv-2026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66070A9A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372EB2C7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158D474D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67F501A1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D5C68" w:rsidRPr="00AA2BBC" w14:paraId="7492E3D6" w14:textId="77777777" w:rsidTr="0019337C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363A721E" w14:textId="77777777" w:rsidR="001D5C68" w:rsidRPr="00AA2BBC" w:rsidRDefault="001D5C68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Fév-2026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7B38BB64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4A79EB01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423972FC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30FCFD6C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D5C68" w:rsidRPr="00AA2BBC" w14:paraId="5DE15289" w14:textId="77777777" w:rsidTr="0019337C">
        <w:trPr>
          <w:trHeight w:val="124"/>
        </w:trPr>
        <w:tc>
          <w:tcPr>
            <w:tcW w:w="1843" w:type="dxa"/>
            <w:shd w:val="clear" w:color="auto" w:fill="F2F2F2" w:themeFill="background1" w:themeFillShade="F2"/>
            <w:noWrap/>
          </w:tcPr>
          <w:p w14:paraId="423B6D25" w14:textId="77777777" w:rsidR="001D5C68" w:rsidRPr="00AA2BBC" w:rsidRDefault="001D5C68" w:rsidP="000366A5">
            <w:pPr>
              <w:jc w:val="right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Mars-2026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7CD70D90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</w:tcPr>
          <w:p w14:paraId="61304772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1431BD41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53361C1C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D5C68" w:rsidRPr="00AA2BBC" w14:paraId="289F2B87" w14:textId="77777777" w:rsidTr="0019337C">
        <w:trPr>
          <w:trHeight w:val="124"/>
        </w:trPr>
        <w:tc>
          <w:tcPr>
            <w:tcW w:w="10768" w:type="dxa"/>
            <w:gridSpan w:val="6"/>
            <w:shd w:val="clear" w:color="auto" w:fill="FFFFFF" w:themeFill="background1"/>
            <w:noWrap/>
          </w:tcPr>
          <w:p w14:paraId="28282EFB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D5C68" w:rsidRPr="00AA2BBC" w14:paraId="57060EC5" w14:textId="77777777" w:rsidTr="0019337C">
        <w:trPr>
          <w:trHeight w:val="124"/>
        </w:trPr>
        <w:tc>
          <w:tcPr>
            <w:tcW w:w="10768" w:type="dxa"/>
            <w:gridSpan w:val="6"/>
            <w:shd w:val="clear" w:color="auto" w:fill="F2F2F2" w:themeFill="background1" w:themeFillShade="F2"/>
            <w:noWrap/>
          </w:tcPr>
          <w:p w14:paraId="7D55936F" w14:textId="77777777" w:rsidR="001D5C68" w:rsidRPr="00F13D3B" w:rsidRDefault="001D5C68" w:rsidP="000366A5">
            <w:pPr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Etat d’avancement des Etudes :</w:t>
            </w:r>
          </w:p>
        </w:tc>
      </w:tr>
      <w:tr w:rsidR="001D5C68" w:rsidRPr="00AA2BBC" w14:paraId="704B0DCD" w14:textId="77777777" w:rsidTr="0019337C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1E7188BD" w14:textId="77777777" w:rsidR="001D5C68" w:rsidRPr="00AA2BBC" w:rsidRDefault="001D5C68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082" w:type="dxa"/>
            <w:shd w:val="clear" w:color="auto" w:fill="F2F2F2" w:themeFill="background1" w:themeFillShade="F2"/>
          </w:tcPr>
          <w:p w14:paraId="04978717" w14:textId="77777777" w:rsidR="001D5C68" w:rsidRPr="00F13D3B" w:rsidRDefault="001D5C68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 w:rsidRPr="00F13D3B">
              <w:rPr>
                <w:b/>
                <w:bCs/>
                <w:sz w:val="20"/>
                <w:szCs w:val="20"/>
                <w:lang w:eastAsia="fr-FR"/>
              </w:rPr>
              <w:t>Avancement %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44263B52" w14:textId="77777777" w:rsidR="001D5C68" w:rsidRPr="00F13D3B" w:rsidRDefault="001D5C68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Dépôt à l’administration</w:t>
            </w:r>
          </w:p>
        </w:tc>
        <w:tc>
          <w:tcPr>
            <w:tcW w:w="2404" w:type="dxa"/>
            <w:shd w:val="clear" w:color="auto" w:fill="F2F2F2" w:themeFill="background1" w:themeFillShade="F2"/>
          </w:tcPr>
          <w:p w14:paraId="09BE9AF3" w14:textId="77777777" w:rsidR="001D5C68" w:rsidRPr="00F13D3B" w:rsidRDefault="001D5C68" w:rsidP="000366A5">
            <w:pPr>
              <w:jc w:val="center"/>
              <w:rPr>
                <w:b/>
                <w:bCs/>
                <w:sz w:val="20"/>
                <w:szCs w:val="20"/>
                <w:lang w:eastAsia="fr-FR"/>
              </w:rPr>
            </w:pPr>
            <w:r>
              <w:rPr>
                <w:b/>
                <w:bCs/>
                <w:sz w:val="20"/>
                <w:szCs w:val="20"/>
                <w:lang w:eastAsia="fr-FR"/>
              </w:rPr>
              <w:t>Etat de validation par l’administration</w:t>
            </w:r>
          </w:p>
        </w:tc>
      </w:tr>
      <w:tr w:rsidR="001D5C68" w:rsidRPr="00AA2BBC" w14:paraId="4E367B1D" w14:textId="77777777" w:rsidTr="0019337C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0A5D7427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APS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3E3DA741" w14:textId="77777777" w:rsidR="001D5C68" w:rsidRPr="00AA2BBC" w:rsidRDefault="001D5C68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5E462D19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453CF2AC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D5C68" w:rsidRPr="00AA2BBC" w14:paraId="01C1E9D7" w14:textId="77777777" w:rsidTr="0019337C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1B1DDE14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APD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63DD773C" w14:textId="77777777" w:rsidR="001D5C68" w:rsidRPr="00AA2BBC" w:rsidRDefault="001D5C68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42342E0F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66D7D98D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D5C68" w:rsidRPr="00AA2BBC" w14:paraId="47876AEA" w14:textId="77777777" w:rsidTr="0019337C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07349B00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EXE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082B03D5" w14:textId="77777777" w:rsidR="001D5C68" w:rsidRPr="00AA2BBC" w:rsidRDefault="001D5C68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753EA8A8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7FD91F01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1D5C68" w:rsidRPr="00AA2BBC" w14:paraId="369EB814" w14:textId="77777777" w:rsidTr="0019337C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311D6F19" w14:textId="77777777" w:rsidR="001D5C68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Géotechnique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513BCEA0" w14:textId="77777777" w:rsidR="001D5C68" w:rsidRPr="00AA2BBC" w:rsidRDefault="001D5C68" w:rsidP="000366A5">
            <w:pPr>
              <w:rPr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7E72A0F8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0E9649ED" w14:textId="77777777" w:rsidR="001D5C68" w:rsidRPr="00AA2BBC" w:rsidRDefault="001D5C68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9B4016" w:rsidRPr="00AA2BBC" w14:paraId="0B314729" w14:textId="77777777" w:rsidTr="0019337C">
        <w:trPr>
          <w:trHeight w:val="124"/>
        </w:trPr>
        <w:tc>
          <w:tcPr>
            <w:tcW w:w="3872" w:type="dxa"/>
            <w:gridSpan w:val="3"/>
            <w:shd w:val="clear" w:color="auto" w:fill="F2F2F2" w:themeFill="background1" w:themeFillShade="F2"/>
            <w:noWrap/>
          </w:tcPr>
          <w:p w14:paraId="0208ACD6" w14:textId="77777777" w:rsidR="009B4016" w:rsidRPr="00AA2BBC" w:rsidRDefault="009B4016" w:rsidP="009B4016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Hydrologique/hydraulique</w:t>
            </w:r>
          </w:p>
        </w:tc>
        <w:tc>
          <w:tcPr>
            <w:tcW w:w="2082" w:type="dxa"/>
            <w:shd w:val="clear" w:color="auto" w:fill="F2F2F2" w:themeFill="background1" w:themeFillShade="F2"/>
          </w:tcPr>
          <w:p w14:paraId="21DB51DB" w14:textId="442B68F9" w:rsidR="009B4016" w:rsidRPr="00AA2BBC" w:rsidRDefault="009B4016" w:rsidP="009B4016">
            <w:pPr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En cours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75DFF64E" w14:textId="77777777" w:rsidR="009B4016" w:rsidRPr="00AA2BBC" w:rsidRDefault="009B4016" w:rsidP="009B4016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shd w:val="clear" w:color="auto" w:fill="F2F2F2" w:themeFill="background1" w:themeFillShade="F2"/>
          </w:tcPr>
          <w:p w14:paraId="2BF90493" w14:textId="77777777" w:rsidR="009B4016" w:rsidRPr="00AA2BBC" w:rsidRDefault="009B4016" w:rsidP="009B4016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9B4016" w:rsidRPr="00AA2BBC" w14:paraId="65F2AEE2" w14:textId="77777777" w:rsidTr="0019337C">
        <w:trPr>
          <w:trHeight w:val="124"/>
        </w:trPr>
        <w:tc>
          <w:tcPr>
            <w:tcW w:w="3872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  <w:noWrap/>
          </w:tcPr>
          <w:p w14:paraId="7C839581" w14:textId="77777777" w:rsidR="009B4016" w:rsidRPr="00AA2BBC" w:rsidRDefault="009B4016" w:rsidP="009B4016">
            <w:pPr>
              <w:jc w:val="center"/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EIES / Notice EIES</w:t>
            </w:r>
          </w:p>
        </w:tc>
        <w:tc>
          <w:tcPr>
            <w:tcW w:w="2082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5F0B7D1B" w14:textId="50670434" w:rsidR="009B4016" w:rsidRPr="00AA2BBC" w:rsidRDefault="009B4016" w:rsidP="009B4016">
            <w:pPr>
              <w:rPr>
                <w:sz w:val="20"/>
                <w:szCs w:val="20"/>
                <w:lang w:eastAsia="fr-FR"/>
              </w:rPr>
            </w:pPr>
            <w:r>
              <w:rPr>
                <w:sz w:val="20"/>
                <w:szCs w:val="20"/>
                <w:lang w:eastAsia="fr-FR"/>
              </w:rPr>
              <w:t>En cours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56CB6FC4" w14:textId="77777777" w:rsidR="009B4016" w:rsidRPr="00AA2BBC" w:rsidRDefault="009B4016" w:rsidP="009B4016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  <w:tc>
          <w:tcPr>
            <w:tcW w:w="2404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558B8ED0" w14:textId="77777777" w:rsidR="009B4016" w:rsidRPr="00AA2BBC" w:rsidRDefault="009B4016" w:rsidP="009B4016">
            <w:pPr>
              <w:jc w:val="center"/>
              <w:rPr>
                <w:sz w:val="20"/>
                <w:szCs w:val="20"/>
                <w:lang w:eastAsia="fr-FR"/>
              </w:rPr>
            </w:pPr>
          </w:p>
        </w:tc>
      </w:tr>
      <w:tr w:rsidR="009B4016" w:rsidRPr="00AA2BBC" w14:paraId="37F36B09" w14:textId="77777777" w:rsidTr="00873B29">
        <w:trPr>
          <w:trHeight w:val="124"/>
        </w:trPr>
        <w:tc>
          <w:tcPr>
            <w:tcW w:w="107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239043C3" w14:textId="77777777" w:rsidR="009B4016" w:rsidRDefault="009B4016" w:rsidP="000366A5">
            <w:pPr>
              <w:jc w:val="center"/>
              <w:rPr>
                <w:sz w:val="20"/>
                <w:szCs w:val="20"/>
                <w:lang w:eastAsia="fr-FR"/>
              </w:rPr>
            </w:pPr>
          </w:p>
          <w:p w14:paraId="70846841" w14:textId="77777777" w:rsidR="009B4016" w:rsidRDefault="009B4016" w:rsidP="009B4016">
            <w:pPr>
              <w:rPr>
                <w:sz w:val="20"/>
                <w:szCs w:val="20"/>
                <w:lang w:eastAsia="fr-FR"/>
              </w:rPr>
            </w:pPr>
          </w:p>
          <w:p w14:paraId="22A06C58" w14:textId="77777777" w:rsidR="009B4016" w:rsidRPr="00FC189A" w:rsidRDefault="009B4016" w:rsidP="009B4016">
            <w:pPr>
              <w:rPr>
                <w:rFonts w:ascii="Times New Roman" w:hAnsi="Times New Roman" w:cs="Times New Roman"/>
              </w:rPr>
            </w:pPr>
            <w:r w:rsidRPr="00FC189A">
              <w:rPr>
                <w:b/>
                <w:bCs/>
                <w:color w:val="000000"/>
                <w:sz w:val="20"/>
                <w:szCs w:val="20"/>
              </w:rPr>
              <w:t>Avancement des travaux/ prévisions :</w:t>
            </w:r>
          </w:p>
          <w:p w14:paraId="7F6920A4" w14:textId="77777777" w:rsidR="009B4016" w:rsidRPr="00FC189A" w:rsidRDefault="009B4016" w:rsidP="009B4016">
            <w:pPr>
              <w:rPr>
                <w:rFonts w:ascii="Times New Roman" w:hAnsi="Times New Roman" w:cs="Times New Roman"/>
              </w:rPr>
            </w:pPr>
            <w:r w:rsidRPr="00FC189A">
              <w:rPr>
                <w:rFonts w:ascii="Times New Roman" w:hAnsi="Times New Roman" w:cs="Times New Roman"/>
              </w:rPr>
              <w:br/>
            </w:r>
          </w:p>
          <w:p w14:paraId="7F162803" w14:textId="77777777" w:rsidR="009B4016" w:rsidRPr="00885A6C" w:rsidRDefault="009B4016" w:rsidP="009B4016">
            <w:pPr>
              <w:numPr>
                <w:ilvl w:val="0"/>
                <w:numId w:val="37"/>
              </w:numPr>
              <w:ind w:right="214"/>
              <w:textAlignment w:val="baseline"/>
              <w:rPr>
                <w:color w:val="000000"/>
                <w:sz w:val="20"/>
                <w:szCs w:val="20"/>
              </w:rPr>
            </w:pPr>
            <w:r w:rsidRPr="00885A6C">
              <w:rPr>
                <w:color w:val="000000"/>
                <w:sz w:val="20"/>
                <w:szCs w:val="20"/>
              </w:rPr>
              <w:t>En période démarrage </w:t>
            </w:r>
          </w:p>
          <w:p w14:paraId="100A05C9" w14:textId="77777777" w:rsidR="009B4016" w:rsidRPr="00885A6C" w:rsidRDefault="009B4016" w:rsidP="009B4016">
            <w:pPr>
              <w:numPr>
                <w:ilvl w:val="0"/>
                <w:numId w:val="37"/>
              </w:numPr>
              <w:ind w:right="214"/>
              <w:textAlignment w:val="baseline"/>
              <w:rPr>
                <w:color w:val="000000"/>
                <w:sz w:val="20"/>
                <w:szCs w:val="20"/>
              </w:rPr>
            </w:pPr>
            <w:r w:rsidRPr="00885A6C">
              <w:rPr>
                <w:color w:val="000000"/>
                <w:sz w:val="20"/>
                <w:szCs w:val="20"/>
              </w:rPr>
              <w:t xml:space="preserve">En attente cérémonie du rituel pour début de travaux (1.300 000 </w:t>
            </w:r>
            <w:proofErr w:type="spellStart"/>
            <w:r w:rsidRPr="00885A6C">
              <w:rPr>
                <w:color w:val="000000"/>
                <w:sz w:val="20"/>
                <w:szCs w:val="20"/>
              </w:rPr>
              <w:t>xaf</w:t>
            </w:r>
            <w:proofErr w:type="spellEnd"/>
            <w:r w:rsidRPr="00885A6C">
              <w:rPr>
                <w:color w:val="000000"/>
                <w:sz w:val="20"/>
                <w:szCs w:val="20"/>
              </w:rPr>
              <w:t xml:space="preserve"> pour </w:t>
            </w:r>
            <w:proofErr w:type="spellStart"/>
            <w:r w:rsidRPr="00885A6C">
              <w:rPr>
                <w:color w:val="000000"/>
                <w:sz w:val="20"/>
                <w:szCs w:val="20"/>
              </w:rPr>
              <w:t>Bongolo</w:t>
            </w:r>
            <w:proofErr w:type="spellEnd"/>
            <w:r w:rsidRPr="00885A6C">
              <w:rPr>
                <w:color w:val="000000"/>
                <w:sz w:val="20"/>
                <w:szCs w:val="20"/>
              </w:rPr>
              <w:t>), cérémonies prévues pour samedi si finances disponible.</w:t>
            </w:r>
          </w:p>
          <w:p w14:paraId="6B8CABE3" w14:textId="77777777" w:rsidR="009B4016" w:rsidRPr="00885A6C" w:rsidRDefault="009B4016" w:rsidP="009B4016">
            <w:pPr>
              <w:numPr>
                <w:ilvl w:val="0"/>
                <w:numId w:val="37"/>
              </w:numPr>
              <w:ind w:right="214"/>
              <w:textAlignment w:val="baseline"/>
              <w:rPr>
                <w:color w:val="000000"/>
                <w:sz w:val="20"/>
                <w:szCs w:val="20"/>
              </w:rPr>
            </w:pPr>
            <w:r w:rsidRPr="00885A6C">
              <w:rPr>
                <w:color w:val="000000"/>
                <w:sz w:val="20"/>
                <w:szCs w:val="20"/>
              </w:rPr>
              <w:t>Tri du personnel en cours – en Attente recrutement HSE (</w:t>
            </w:r>
            <w:proofErr w:type="spellStart"/>
            <w:r w:rsidRPr="00885A6C">
              <w:rPr>
                <w:color w:val="000000"/>
                <w:sz w:val="20"/>
                <w:szCs w:val="20"/>
              </w:rPr>
              <w:t>Tsamba</w:t>
            </w:r>
            <w:proofErr w:type="spellEnd"/>
            <w:r w:rsidRPr="00885A6C">
              <w:rPr>
                <w:color w:val="000000"/>
                <w:sz w:val="20"/>
                <w:szCs w:val="20"/>
              </w:rPr>
              <w:t xml:space="preserve"> M. G. </w:t>
            </w:r>
            <w:proofErr w:type="spellStart"/>
            <w:r w:rsidRPr="00885A6C">
              <w:rPr>
                <w:color w:val="000000"/>
                <w:sz w:val="20"/>
                <w:szCs w:val="20"/>
              </w:rPr>
              <w:t>Ursulla</w:t>
            </w:r>
            <w:proofErr w:type="spellEnd"/>
            <w:r w:rsidRPr="00885A6C">
              <w:rPr>
                <w:color w:val="000000"/>
                <w:sz w:val="20"/>
                <w:szCs w:val="20"/>
              </w:rPr>
              <w:t>) </w:t>
            </w:r>
          </w:p>
          <w:p w14:paraId="0EAB0254" w14:textId="77777777" w:rsidR="009B4016" w:rsidRPr="00885A6C" w:rsidRDefault="009B4016" w:rsidP="009B4016">
            <w:pPr>
              <w:numPr>
                <w:ilvl w:val="0"/>
                <w:numId w:val="37"/>
              </w:numPr>
              <w:ind w:right="214"/>
              <w:textAlignment w:val="baseline"/>
              <w:rPr>
                <w:color w:val="000000"/>
                <w:sz w:val="20"/>
                <w:szCs w:val="20"/>
              </w:rPr>
            </w:pPr>
            <w:r w:rsidRPr="00885A6C">
              <w:rPr>
                <w:color w:val="000000"/>
                <w:sz w:val="20"/>
                <w:szCs w:val="20"/>
              </w:rPr>
              <w:t>Livrable attendus pour fin février 2026</w:t>
            </w:r>
          </w:p>
          <w:p w14:paraId="5185027E" w14:textId="77777777" w:rsidR="009B4016" w:rsidRPr="00885A6C" w:rsidRDefault="009B4016" w:rsidP="009B401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6BD7B87" w14:textId="77777777" w:rsidR="009B4016" w:rsidRPr="00885A6C" w:rsidRDefault="009B4016" w:rsidP="009B40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85A6C">
              <w:rPr>
                <w:b/>
                <w:bCs/>
                <w:color w:val="000000"/>
                <w:sz w:val="20"/>
                <w:szCs w:val="20"/>
              </w:rPr>
              <w:t>Travaux réalisés</w:t>
            </w:r>
          </w:p>
          <w:p w14:paraId="5E38EF7D" w14:textId="77777777" w:rsidR="009B4016" w:rsidRPr="00885A6C" w:rsidRDefault="009B4016" w:rsidP="009B4016">
            <w:pPr>
              <w:numPr>
                <w:ilvl w:val="0"/>
                <w:numId w:val="38"/>
              </w:numPr>
              <w:textAlignment w:val="baseline"/>
              <w:rPr>
                <w:color w:val="000000"/>
                <w:sz w:val="20"/>
                <w:szCs w:val="20"/>
              </w:rPr>
            </w:pPr>
            <w:r w:rsidRPr="00885A6C">
              <w:rPr>
                <w:color w:val="000000"/>
                <w:sz w:val="20"/>
                <w:szCs w:val="20"/>
              </w:rPr>
              <w:t>Réunion Le 05 Février 2026 avec FFA pour préparer la mobilisation pour les sondages géotechniques </w:t>
            </w:r>
          </w:p>
          <w:p w14:paraId="49487B95" w14:textId="77777777" w:rsidR="009B4016" w:rsidRPr="00885A6C" w:rsidRDefault="009B4016" w:rsidP="009B4016">
            <w:pPr>
              <w:numPr>
                <w:ilvl w:val="0"/>
                <w:numId w:val="38"/>
              </w:numPr>
              <w:textAlignment w:val="baseline"/>
              <w:rPr>
                <w:color w:val="000000"/>
                <w:sz w:val="20"/>
                <w:szCs w:val="20"/>
              </w:rPr>
            </w:pPr>
            <w:r w:rsidRPr="00885A6C">
              <w:rPr>
                <w:color w:val="000000"/>
                <w:sz w:val="20"/>
                <w:szCs w:val="20"/>
              </w:rPr>
              <w:t>Retour demande des engins adressés au ministre TP, /Prospection d’autres solutions en local</w:t>
            </w:r>
          </w:p>
          <w:p w14:paraId="7CB9CF8D" w14:textId="77777777" w:rsidR="009B4016" w:rsidRPr="00885A6C" w:rsidRDefault="009B4016" w:rsidP="009B4016">
            <w:pPr>
              <w:numPr>
                <w:ilvl w:val="0"/>
                <w:numId w:val="38"/>
              </w:numPr>
              <w:spacing w:after="160"/>
              <w:textAlignment w:val="baseline"/>
              <w:rPr>
                <w:color w:val="000000"/>
                <w:sz w:val="20"/>
                <w:szCs w:val="20"/>
              </w:rPr>
            </w:pPr>
            <w:r w:rsidRPr="00885A6C">
              <w:rPr>
                <w:color w:val="000000"/>
                <w:sz w:val="20"/>
                <w:szCs w:val="20"/>
              </w:rPr>
              <w:t>Planning travaux sur 3/4 semaines</w:t>
            </w:r>
          </w:p>
          <w:p w14:paraId="7F5C5EE9" w14:textId="77777777" w:rsidR="009B4016" w:rsidRPr="00885A6C" w:rsidRDefault="009B4016" w:rsidP="009B401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5B2193E" w14:textId="77777777" w:rsidR="009B4016" w:rsidRPr="00885A6C" w:rsidRDefault="009B4016" w:rsidP="009B40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85A6C">
              <w:rPr>
                <w:b/>
                <w:bCs/>
                <w:color w:val="000000"/>
                <w:sz w:val="20"/>
                <w:szCs w:val="20"/>
              </w:rPr>
              <w:t>Travaux en cours/ à venir</w:t>
            </w:r>
          </w:p>
          <w:p w14:paraId="6C7F1818" w14:textId="77777777" w:rsidR="009B4016" w:rsidRPr="00885A6C" w:rsidRDefault="009B4016" w:rsidP="009B4016">
            <w:pPr>
              <w:numPr>
                <w:ilvl w:val="0"/>
                <w:numId w:val="39"/>
              </w:numPr>
              <w:textAlignment w:val="baseline"/>
              <w:rPr>
                <w:color w:val="000000"/>
                <w:sz w:val="20"/>
                <w:szCs w:val="20"/>
              </w:rPr>
            </w:pPr>
            <w:r w:rsidRPr="00885A6C">
              <w:rPr>
                <w:color w:val="000000"/>
                <w:sz w:val="20"/>
                <w:szCs w:val="20"/>
              </w:rPr>
              <w:t xml:space="preserve">Carburant pour les engins (Ok station petro </w:t>
            </w:r>
            <w:proofErr w:type="spellStart"/>
            <w:r w:rsidRPr="00885A6C">
              <w:rPr>
                <w:color w:val="000000"/>
                <w:sz w:val="20"/>
                <w:szCs w:val="20"/>
              </w:rPr>
              <w:t>lebamba</w:t>
            </w:r>
            <w:proofErr w:type="spellEnd"/>
            <w:r w:rsidRPr="00885A6C"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85A6C">
              <w:rPr>
                <w:color w:val="000000"/>
                <w:sz w:val="20"/>
                <w:szCs w:val="20"/>
              </w:rPr>
              <w:t>dépot</w:t>
            </w:r>
            <w:proofErr w:type="spellEnd"/>
            <w:r w:rsidRPr="00885A6C">
              <w:rPr>
                <w:color w:val="000000"/>
                <w:sz w:val="20"/>
                <w:szCs w:val="20"/>
              </w:rPr>
              <w:t xml:space="preserve"> carte carburant et petits colis à l’agence Elohim Transport en face de LDD)</w:t>
            </w:r>
          </w:p>
          <w:p w14:paraId="62CC2FE0" w14:textId="77777777" w:rsidR="009B4016" w:rsidRPr="00885A6C" w:rsidRDefault="009B4016" w:rsidP="009B4016">
            <w:pPr>
              <w:numPr>
                <w:ilvl w:val="0"/>
                <w:numId w:val="39"/>
              </w:numPr>
              <w:textAlignment w:val="baseline"/>
              <w:rPr>
                <w:color w:val="000000"/>
                <w:sz w:val="20"/>
                <w:szCs w:val="20"/>
              </w:rPr>
            </w:pPr>
            <w:r w:rsidRPr="00885A6C">
              <w:rPr>
                <w:color w:val="000000"/>
                <w:sz w:val="20"/>
                <w:szCs w:val="20"/>
              </w:rPr>
              <w:t>Hébergement et catering des conducteurs (maison/hôtel ?)</w:t>
            </w:r>
          </w:p>
          <w:p w14:paraId="4E559897" w14:textId="77777777" w:rsidR="009B4016" w:rsidRPr="00885A6C" w:rsidRDefault="009B4016" w:rsidP="009B4016">
            <w:pPr>
              <w:numPr>
                <w:ilvl w:val="0"/>
                <w:numId w:val="39"/>
              </w:numPr>
              <w:textAlignment w:val="baseline"/>
              <w:rPr>
                <w:color w:val="000000"/>
                <w:sz w:val="20"/>
                <w:szCs w:val="20"/>
              </w:rPr>
            </w:pPr>
            <w:r w:rsidRPr="00885A6C">
              <w:rPr>
                <w:color w:val="000000"/>
                <w:sz w:val="20"/>
                <w:szCs w:val="20"/>
              </w:rPr>
              <w:t xml:space="preserve">Faire en même temps le terrassement des Bases Travaux de </w:t>
            </w:r>
            <w:proofErr w:type="spellStart"/>
            <w:r w:rsidRPr="00885A6C">
              <w:rPr>
                <w:color w:val="000000"/>
                <w:sz w:val="20"/>
                <w:szCs w:val="20"/>
              </w:rPr>
              <w:t>Bongolo</w:t>
            </w:r>
            <w:proofErr w:type="spellEnd"/>
            <w:r w:rsidRPr="00885A6C">
              <w:rPr>
                <w:color w:val="000000"/>
                <w:sz w:val="20"/>
                <w:szCs w:val="20"/>
              </w:rPr>
              <w:t xml:space="preserve"> et </w:t>
            </w:r>
            <w:proofErr w:type="spellStart"/>
            <w:r w:rsidRPr="00885A6C">
              <w:rPr>
                <w:color w:val="000000"/>
                <w:sz w:val="20"/>
                <w:szCs w:val="20"/>
              </w:rPr>
              <w:t>Idembé</w:t>
            </w:r>
            <w:proofErr w:type="spellEnd"/>
          </w:p>
          <w:p w14:paraId="44CBA821" w14:textId="77777777" w:rsidR="009B4016" w:rsidRPr="00885A6C" w:rsidRDefault="009B4016" w:rsidP="009B4016">
            <w:pPr>
              <w:numPr>
                <w:ilvl w:val="0"/>
                <w:numId w:val="39"/>
              </w:numPr>
              <w:textAlignment w:val="baseline"/>
              <w:rPr>
                <w:color w:val="000000"/>
                <w:sz w:val="20"/>
                <w:szCs w:val="20"/>
              </w:rPr>
            </w:pPr>
            <w:r w:rsidRPr="00885A6C">
              <w:rPr>
                <w:color w:val="000000"/>
                <w:sz w:val="20"/>
                <w:szCs w:val="20"/>
              </w:rPr>
              <w:t>Design et plans des Bases Travaux toujours en attente.</w:t>
            </w:r>
          </w:p>
          <w:p w14:paraId="53FDDA92" w14:textId="77777777" w:rsidR="009B4016" w:rsidRPr="00885A6C" w:rsidRDefault="009B4016" w:rsidP="009B4016">
            <w:pPr>
              <w:numPr>
                <w:ilvl w:val="0"/>
                <w:numId w:val="39"/>
              </w:numPr>
              <w:textAlignment w:val="baseline"/>
              <w:rPr>
                <w:color w:val="000000"/>
                <w:sz w:val="20"/>
                <w:szCs w:val="20"/>
              </w:rPr>
            </w:pPr>
            <w:r w:rsidRPr="00885A6C">
              <w:rPr>
                <w:color w:val="000000"/>
                <w:sz w:val="20"/>
                <w:szCs w:val="20"/>
              </w:rPr>
              <w:lastRenderedPageBreak/>
              <w:t xml:space="preserve">Route </w:t>
            </w:r>
            <w:proofErr w:type="spellStart"/>
            <w:r w:rsidRPr="00885A6C">
              <w:rPr>
                <w:color w:val="000000"/>
                <w:sz w:val="20"/>
                <w:szCs w:val="20"/>
              </w:rPr>
              <w:t>Kanda-Idembé</w:t>
            </w:r>
            <w:proofErr w:type="spellEnd"/>
            <w:r w:rsidRPr="00885A6C">
              <w:rPr>
                <w:color w:val="000000"/>
                <w:sz w:val="20"/>
                <w:szCs w:val="20"/>
              </w:rPr>
              <w:t>, Réception études APS, préparation opération de décompte des cultures et habitations le long de la route avec les services des TP, Cadastre et Agriculture</w:t>
            </w:r>
          </w:p>
          <w:p w14:paraId="4CB6F20C" w14:textId="77777777" w:rsidR="009B4016" w:rsidRPr="00885A6C" w:rsidRDefault="009B4016" w:rsidP="009B4016">
            <w:pPr>
              <w:numPr>
                <w:ilvl w:val="0"/>
                <w:numId w:val="39"/>
              </w:numPr>
              <w:textAlignment w:val="baseline"/>
              <w:rPr>
                <w:color w:val="000000"/>
                <w:sz w:val="20"/>
                <w:szCs w:val="20"/>
              </w:rPr>
            </w:pPr>
            <w:r w:rsidRPr="00885A6C">
              <w:rPr>
                <w:color w:val="000000"/>
                <w:sz w:val="20"/>
                <w:szCs w:val="20"/>
              </w:rPr>
              <w:t>Courrier fournitures et pose de Compteur électrique (Compteur eau/forage ?)</w:t>
            </w:r>
          </w:p>
          <w:p w14:paraId="21709C7D" w14:textId="77777777" w:rsidR="009B4016" w:rsidRPr="00885A6C" w:rsidRDefault="009B4016" w:rsidP="009B4016">
            <w:pPr>
              <w:numPr>
                <w:ilvl w:val="0"/>
                <w:numId w:val="39"/>
              </w:numPr>
              <w:spacing w:after="160"/>
              <w:textAlignment w:val="baseline"/>
              <w:rPr>
                <w:color w:val="000000"/>
                <w:sz w:val="20"/>
                <w:szCs w:val="20"/>
              </w:rPr>
            </w:pPr>
            <w:r w:rsidRPr="00885A6C">
              <w:rPr>
                <w:color w:val="000000"/>
                <w:sz w:val="20"/>
                <w:szCs w:val="20"/>
              </w:rPr>
              <w:t xml:space="preserve">Courrier déplacement des poteaux SEEG rives de </w:t>
            </w:r>
            <w:proofErr w:type="spellStart"/>
            <w:r w:rsidRPr="00885A6C">
              <w:rPr>
                <w:color w:val="000000"/>
                <w:sz w:val="20"/>
                <w:szCs w:val="20"/>
              </w:rPr>
              <w:t>Lebamba</w:t>
            </w:r>
            <w:proofErr w:type="spellEnd"/>
            <w:r w:rsidRPr="00885A6C">
              <w:rPr>
                <w:color w:val="000000"/>
                <w:sz w:val="20"/>
                <w:szCs w:val="20"/>
              </w:rPr>
              <w:t xml:space="preserve"> et celle de </w:t>
            </w:r>
            <w:proofErr w:type="spellStart"/>
            <w:r w:rsidRPr="00885A6C">
              <w:rPr>
                <w:color w:val="000000"/>
                <w:sz w:val="20"/>
                <w:szCs w:val="20"/>
              </w:rPr>
              <w:t>Bongolo</w:t>
            </w:r>
            <w:proofErr w:type="spellEnd"/>
          </w:p>
          <w:p w14:paraId="783030FD" w14:textId="77777777" w:rsidR="009B4016" w:rsidRPr="00885A6C" w:rsidRDefault="009B4016" w:rsidP="009B40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85A6C">
              <w:rPr>
                <w:b/>
                <w:bCs/>
                <w:color w:val="000000"/>
                <w:sz w:val="20"/>
                <w:szCs w:val="20"/>
              </w:rPr>
              <w:t>Besoin en personnel</w:t>
            </w:r>
          </w:p>
          <w:p w14:paraId="6BD441FC" w14:textId="77777777" w:rsidR="009B4016" w:rsidRPr="00885A6C" w:rsidRDefault="009B4016" w:rsidP="009B4016">
            <w:pPr>
              <w:numPr>
                <w:ilvl w:val="0"/>
                <w:numId w:val="40"/>
              </w:numPr>
              <w:textAlignment w:val="baseline"/>
              <w:rPr>
                <w:color w:val="000000"/>
                <w:sz w:val="20"/>
                <w:szCs w:val="20"/>
              </w:rPr>
            </w:pPr>
            <w:r w:rsidRPr="00885A6C">
              <w:rPr>
                <w:color w:val="000000"/>
                <w:sz w:val="20"/>
                <w:szCs w:val="20"/>
              </w:rPr>
              <w:t>Proposition Organigramme en cours,</w:t>
            </w:r>
          </w:p>
          <w:p w14:paraId="48F445ED" w14:textId="77777777" w:rsidR="009B4016" w:rsidRPr="00885A6C" w:rsidRDefault="009B4016" w:rsidP="009B4016">
            <w:pPr>
              <w:numPr>
                <w:ilvl w:val="0"/>
                <w:numId w:val="40"/>
              </w:numPr>
              <w:textAlignment w:val="baseline"/>
              <w:rPr>
                <w:color w:val="000000"/>
                <w:sz w:val="20"/>
                <w:szCs w:val="20"/>
              </w:rPr>
            </w:pPr>
            <w:r w:rsidRPr="00885A6C">
              <w:rPr>
                <w:color w:val="000000"/>
                <w:sz w:val="20"/>
                <w:szCs w:val="20"/>
              </w:rPr>
              <w:t>Transfert et proposition de profils d’emploi</w:t>
            </w:r>
          </w:p>
          <w:p w14:paraId="5E2B65CB" w14:textId="77777777" w:rsidR="009B4016" w:rsidRPr="00885A6C" w:rsidRDefault="009B4016" w:rsidP="009B4016">
            <w:pPr>
              <w:numPr>
                <w:ilvl w:val="0"/>
                <w:numId w:val="40"/>
              </w:numPr>
              <w:spacing w:after="160"/>
              <w:textAlignment w:val="baseline"/>
              <w:rPr>
                <w:color w:val="000000"/>
                <w:sz w:val="20"/>
                <w:szCs w:val="20"/>
              </w:rPr>
            </w:pPr>
            <w:r w:rsidRPr="00885A6C">
              <w:rPr>
                <w:color w:val="000000"/>
                <w:sz w:val="20"/>
                <w:szCs w:val="20"/>
              </w:rPr>
              <w:t>Besoin de big-bag, déposer le colis au stade annexe omnisport</w:t>
            </w:r>
          </w:p>
          <w:p w14:paraId="41ED0EA3" w14:textId="77777777" w:rsidR="009B4016" w:rsidRPr="00885A6C" w:rsidRDefault="009B4016" w:rsidP="009B40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85A6C">
              <w:rPr>
                <w:b/>
                <w:bCs/>
                <w:color w:val="000000"/>
                <w:sz w:val="20"/>
                <w:szCs w:val="20"/>
              </w:rPr>
              <w:t>Divers</w:t>
            </w:r>
          </w:p>
          <w:p w14:paraId="3E5760A7" w14:textId="77777777" w:rsidR="009B4016" w:rsidRPr="00885A6C" w:rsidRDefault="009B4016" w:rsidP="009B4016">
            <w:pPr>
              <w:numPr>
                <w:ilvl w:val="0"/>
                <w:numId w:val="41"/>
              </w:numPr>
              <w:textAlignment w:val="baseline"/>
              <w:rPr>
                <w:color w:val="000000"/>
                <w:sz w:val="20"/>
                <w:szCs w:val="20"/>
              </w:rPr>
            </w:pPr>
            <w:r w:rsidRPr="00885A6C">
              <w:rPr>
                <w:color w:val="000000"/>
                <w:sz w:val="20"/>
                <w:szCs w:val="20"/>
              </w:rPr>
              <w:t>Proposition de pont Bailey flottant, </w:t>
            </w:r>
          </w:p>
          <w:p w14:paraId="3923AD8D" w14:textId="77777777" w:rsidR="009B4016" w:rsidRPr="00885A6C" w:rsidRDefault="009B4016" w:rsidP="009B4016">
            <w:pPr>
              <w:numPr>
                <w:ilvl w:val="0"/>
                <w:numId w:val="41"/>
              </w:numPr>
              <w:textAlignment w:val="baseline"/>
              <w:rPr>
                <w:color w:val="000000"/>
                <w:sz w:val="20"/>
                <w:szCs w:val="20"/>
              </w:rPr>
            </w:pPr>
            <w:r w:rsidRPr="00885A6C">
              <w:rPr>
                <w:color w:val="000000"/>
                <w:sz w:val="20"/>
                <w:szCs w:val="20"/>
              </w:rPr>
              <w:t>Chiffrage en cours pour comparaison des couts</w:t>
            </w:r>
          </w:p>
          <w:p w14:paraId="28C5CD9F" w14:textId="77777777" w:rsidR="009B4016" w:rsidRPr="00885A6C" w:rsidRDefault="009B4016" w:rsidP="009B4016">
            <w:pPr>
              <w:numPr>
                <w:ilvl w:val="0"/>
                <w:numId w:val="41"/>
              </w:numPr>
              <w:textAlignment w:val="baseline"/>
              <w:rPr>
                <w:color w:val="000000"/>
                <w:sz w:val="20"/>
                <w:szCs w:val="20"/>
              </w:rPr>
            </w:pPr>
            <w:r w:rsidRPr="00885A6C">
              <w:rPr>
                <w:color w:val="000000"/>
                <w:sz w:val="20"/>
                <w:szCs w:val="20"/>
              </w:rPr>
              <w:t>Retour mail demande d’informations supplémentaires pour le dimensionnement du pont flottant</w:t>
            </w:r>
          </w:p>
          <w:p w14:paraId="476E069B" w14:textId="68E10FEE" w:rsidR="009B4016" w:rsidRPr="00885A6C" w:rsidRDefault="009B4016" w:rsidP="00885A6C">
            <w:pPr>
              <w:numPr>
                <w:ilvl w:val="0"/>
                <w:numId w:val="37"/>
              </w:numPr>
              <w:ind w:right="214"/>
              <w:textAlignment w:val="baseline"/>
              <w:rPr>
                <w:color w:val="000000"/>
                <w:sz w:val="20"/>
                <w:szCs w:val="20"/>
              </w:rPr>
            </w:pPr>
            <w:r w:rsidRPr="00885A6C">
              <w:rPr>
                <w:color w:val="000000"/>
                <w:sz w:val="20"/>
                <w:szCs w:val="20"/>
              </w:rPr>
              <w:t>Besoin achat Box connexion Airtel (connexion difficile, parfois impossible avec téléphone) - Urgent</w:t>
            </w:r>
          </w:p>
          <w:p w14:paraId="63004AD6" w14:textId="77777777" w:rsidR="009B4016" w:rsidRPr="00885A6C" w:rsidRDefault="009B4016" w:rsidP="00885A6C">
            <w:pPr>
              <w:numPr>
                <w:ilvl w:val="0"/>
                <w:numId w:val="37"/>
              </w:numPr>
              <w:ind w:right="214"/>
              <w:textAlignment w:val="baseline"/>
              <w:rPr>
                <w:color w:val="000000"/>
                <w:sz w:val="20"/>
                <w:szCs w:val="20"/>
              </w:rPr>
            </w:pPr>
            <w:r w:rsidRPr="00885A6C">
              <w:rPr>
                <w:color w:val="000000"/>
                <w:sz w:val="20"/>
                <w:szCs w:val="20"/>
              </w:rPr>
              <w:br/>
            </w:r>
          </w:p>
          <w:p w14:paraId="1D43EE7A" w14:textId="48394511" w:rsidR="009B4016" w:rsidRPr="00885A6C" w:rsidRDefault="009B4016" w:rsidP="00885A6C">
            <w:pPr>
              <w:numPr>
                <w:ilvl w:val="0"/>
                <w:numId w:val="37"/>
              </w:numPr>
              <w:ind w:right="214"/>
              <w:textAlignment w:val="baseline"/>
              <w:rPr>
                <w:color w:val="000000"/>
                <w:sz w:val="20"/>
                <w:szCs w:val="20"/>
              </w:rPr>
            </w:pPr>
            <w:r w:rsidRPr="00885A6C">
              <w:rPr>
                <w:color w:val="000000"/>
                <w:sz w:val="20"/>
                <w:szCs w:val="20"/>
              </w:rPr>
              <w:t xml:space="preserve">Attente des plans d’implantations des Bases Travaux validé pour </w:t>
            </w:r>
            <w:proofErr w:type="spellStart"/>
            <w:r w:rsidRPr="00885A6C">
              <w:rPr>
                <w:color w:val="000000"/>
                <w:sz w:val="20"/>
                <w:szCs w:val="20"/>
              </w:rPr>
              <w:t>Idémbé</w:t>
            </w:r>
            <w:proofErr w:type="spellEnd"/>
            <w:r w:rsidRPr="00885A6C">
              <w:rPr>
                <w:color w:val="000000"/>
                <w:sz w:val="20"/>
                <w:szCs w:val="20"/>
              </w:rPr>
              <w:t xml:space="preserve"> et </w:t>
            </w:r>
            <w:proofErr w:type="spellStart"/>
            <w:r w:rsidRPr="00885A6C">
              <w:rPr>
                <w:color w:val="000000"/>
                <w:sz w:val="20"/>
                <w:szCs w:val="20"/>
              </w:rPr>
              <w:t>Bongolo</w:t>
            </w:r>
            <w:proofErr w:type="spellEnd"/>
            <w:r w:rsidRPr="00885A6C">
              <w:rPr>
                <w:color w:val="000000"/>
                <w:sz w:val="20"/>
                <w:szCs w:val="20"/>
              </w:rPr>
              <w:t xml:space="preserve"> (BE, DG, Informatique)</w:t>
            </w:r>
          </w:p>
          <w:p w14:paraId="52208607" w14:textId="77777777" w:rsidR="009B4016" w:rsidRPr="00885A6C" w:rsidRDefault="009B4016" w:rsidP="00885A6C">
            <w:pPr>
              <w:numPr>
                <w:ilvl w:val="0"/>
                <w:numId w:val="37"/>
              </w:numPr>
              <w:ind w:right="214"/>
              <w:textAlignment w:val="baseline"/>
              <w:rPr>
                <w:color w:val="000000"/>
                <w:sz w:val="20"/>
                <w:szCs w:val="20"/>
              </w:rPr>
            </w:pPr>
            <w:r w:rsidRPr="00885A6C">
              <w:rPr>
                <w:color w:val="000000"/>
                <w:sz w:val="20"/>
                <w:szCs w:val="20"/>
              </w:rPr>
              <w:br/>
            </w:r>
          </w:p>
          <w:p w14:paraId="44C28DDD" w14:textId="77777777" w:rsidR="009B4016" w:rsidRPr="00885A6C" w:rsidRDefault="009B4016" w:rsidP="00885A6C">
            <w:pPr>
              <w:numPr>
                <w:ilvl w:val="0"/>
                <w:numId w:val="37"/>
              </w:numPr>
              <w:ind w:right="214"/>
              <w:textAlignment w:val="baseline"/>
              <w:rPr>
                <w:color w:val="000000"/>
                <w:sz w:val="20"/>
                <w:szCs w:val="20"/>
              </w:rPr>
            </w:pPr>
            <w:r w:rsidRPr="00885A6C">
              <w:rPr>
                <w:color w:val="000000"/>
                <w:sz w:val="20"/>
                <w:szCs w:val="20"/>
              </w:rPr>
              <w:t>Conduite à tenir pour la première vidange du véhicule Retour sur Libreville/Vidange station Total Mouila sous directives de Sodim TP ? (Compteur actuel : 3496 kms)</w:t>
            </w:r>
          </w:p>
          <w:p w14:paraId="76C93086" w14:textId="77777777" w:rsidR="009B4016" w:rsidRPr="00885A6C" w:rsidRDefault="009B4016" w:rsidP="00885A6C">
            <w:pPr>
              <w:numPr>
                <w:ilvl w:val="0"/>
                <w:numId w:val="37"/>
              </w:numPr>
              <w:ind w:right="214"/>
              <w:textAlignment w:val="baseline"/>
              <w:rPr>
                <w:color w:val="000000"/>
                <w:sz w:val="20"/>
                <w:szCs w:val="20"/>
              </w:rPr>
            </w:pPr>
            <w:r w:rsidRPr="00885A6C">
              <w:rPr>
                <w:color w:val="000000"/>
                <w:sz w:val="20"/>
                <w:szCs w:val="20"/>
              </w:rPr>
              <w:br/>
            </w:r>
          </w:p>
          <w:p w14:paraId="7BA65AB9" w14:textId="071254D2" w:rsidR="009B4016" w:rsidRPr="00AA2BBC" w:rsidRDefault="009B4016" w:rsidP="00885A6C">
            <w:pPr>
              <w:numPr>
                <w:ilvl w:val="0"/>
                <w:numId w:val="37"/>
              </w:numPr>
              <w:ind w:right="214"/>
              <w:textAlignment w:val="baseline"/>
              <w:rPr>
                <w:sz w:val="20"/>
                <w:szCs w:val="20"/>
                <w:lang w:eastAsia="fr-FR"/>
              </w:rPr>
            </w:pPr>
            <w:r w:rsidRPr="00885A6C">
              <w:rPr>
                <w:color w:val="000000"/>
                <w:sz w:val="20"/>
                <w:szCs w:val="20"/>
              </w:rPr>
              <w:t>Cabinet Tereia est en attente retour courrier adresser à Mika Services (QHSE) pour la suite d’enquête EIE sur Lébamba.</w:t>
            </w:r>
          </w:p>
        </w:tc>
      </w:tr>
    </w:tbl>
    <w:p w14:paraId="387685EA" w14:textId="07B5E44C" w:rsidR="001D5C68" w:rsidRDefault="001D5C68" w:rsidP="00805466">
      <w:pPr>
        <w:pStyle w:val="Pieddepage"/>
        <w:tabs>
          <w:tab w:val="clear" w:pos="4320"/>
          <w:tab w:val="clear" w:pos="8640"/>
        </w:tabs>
        <w:rPr>
          <w:b/>
          <w:u w:val="single"/>
        </w:rPr>
      </w:pPr>
    </w:p>
    <w:p w14:paraId="77815221" w14:textId="77777777" w:rsidR="00FC189A" w:rsidRDefault="00FC189A" w:rsidP="00805466">
      <w:pPr>
        <w:pStyle w:val="Pieddepage"/>
        <w:tabs>
          <w:tab w:val="clear" w:pos="4320"/>
          <w:tab w:val="clear" w:pos="8640"/>
        </w:tabs>
        <w:rPr>
          <w:b/>
          <w:u w:val="single"/>
        </w:rPr>
      </w:pPr>
    </w:p>
    <w:p w14:paraId="15900173" w14:textId="77777777" w:rsidR="00FC189A" w:rsidRPr="00A4133A" w:rsidRDefault="00FC189A" w:rsidP="00805466">
      <w:pPr>
        <w:pStyle w:val="Pieddepage"/>
        <w:tabs>
          <w:tab w:val="clear" w:pos="4320"/>
          <w:tab w:val="clear" w:pos="8640"/>
        </w:tabs>
        <w:rPr>
          <w:b/>
          <w:u w:val="single"/>
        </w:rPr>
      </w:pPr>
    </w:p>
    <w:sectPr w:rsidR="00FC189A" w:rsidRPr="00A4133A" w:rsidSect="00EB03AE">
      <w:footerReference w:type="default" r:id="rId10"/>
      <w:pgSz w:w="11907" w:h="16839" w:code="9"/>
      <w:pgMar w:top="567" w:right="1298" w:bottom="851" w:left="1298" w:header="284" w:footer="45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492C79" w14:textId="77777777" w:rsidR="000C758C" w:rsidRDefault="000C758C">
      <w:r>
        <w:separator/>
      </w:r>
    </w:p>
  </w:endnote>
  <w:endnote w:type="continuationSeparator" w:id="0">
    <w:p w14:paraId="4BC0F440" w14:textId="77777777" w:rsidR="000C758C" w:rsidRDefault="000C75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F8042B" w14:textId="0EB4D465" w:rsidR="004E1AB3" w:rsidRDefault="004E1AB3" w:rsidP="00CB6197">
    <w:pPr>
      <w:pStyle w:val="Pieddepage"/>
      <w:jc w:val="right"/>
    </w:pPr>
    <w:r>
      <w:rPr>
        <w:noProof/>
        <w:sz w:val="16"/>
        <w:szCs w:val="16"/>
      </w:rPr>
      <w:fldChar w:fldCharType="begin"/>
    </w:r>
    <w:r>
      <w:rPr>
        <w:noProof/>
        <w:sz w:val="16"/>
        <w:szCs w:val="16"/>
      </w:rPr>
      <w:instrText xml:space="preserve"> FILENAME   \* MERGEFORMAT </w:instrText>
    </w:r>
    <w:r>
      <w:rPr>
        <w:noProof/>
        <w:sz w:val="16"/>
        <w:szCs w:val="16"/>
      </w:rPr>
      <w:fldChar w:fldCharType="separate"/>
    </w:r>
    <w:r w:rsidRPr="00786851">
      <w:rPr>
        <w:noProof/>
        <w:sz w:val="16"/>
        <w:szCs w:val="16"/>
      </w:rPr>
      <w:t>PV réunions hebdos_S</w:t>
    </w:r>
    <w:r>
      <w:rPr>
        <w:noProof/>
        <w:sz w:val="16"/>
        <w:szCs w:val="16"/>
      </w:rPr>
      <w:fldChar w:fldCharType="end"/>
    </w:r>
    <w:r w:rsidR="00885A6C">
      <w:rPr>
        <w:noProof/>
        <w:sz w:val="16"/>
        <w:szCs w:val="16"/>
      </w:rPr>
      <w:t>9</w:t>
    </w:r>
    <w:r>
      <w:tab/>
    </w:r>
    <w:r>
      <w:tab/>
    </w:r>
    <w:r w:rsidRPr="00FD5A2D">
      <w:rPr>
        <w:sz w:val="20"/>
        <w:szCs w:val="20"/>
      </w:rPr>
      <w:t xml:space="preserve">Page </w:t>
    </w:r>
    <w:r w:rsidRPr="00FD5A2D">
      <w:rPr>
        <w:sz w:val="20"/>
        <w:szCs w:val="20"/>
      </w:rPr>
      <w:fldChar w:fldCharType="begin"/>
    </w:r>
    <w:r w:rsidRPr="00FD5A2D">
      <w:rPr>
        <w:sz w:val="20"/>
        <w:szCs w:val="20"/>
      </w:rPr>
      <w:instrText>PAGE  \* Arabic  \* MERGEFORMAT</w:instrText>
    </w:r>
    <w:r w:rsidRPr="00FD5A2D">
      <w:rPr>
        <w:sz w:val="20"/>
        <w:szCs w:val="20"/>
      </w:rPr>
      <w:fldChar w:fldCharType="separate"/>
    </w:r>
    <w:r w:rsidR="002B36FC">
      <w:rPr>
        <w:noProof/>
        <w:sz w:val="20"/>
        <w:szCs w:val="20"/>
      </w:rPr>
      <w:t>7</w:t>
    </w:r>
    <w:r w:rsidRPr="00FD5A2D">
      <w:rPr>
        <w:sz w:val="20"/>
        <w:szCs w:val="20"/>
      </w:rPr>
      <w:fldChar w:fldCharType="end"/>
    </w:r>
    <w:r w:rsidRPr="00FD5A2D">
      <w:rPr>
        <w:sz w:val="20"/>
        <w:szCs w:val="20"/>
      </w:rPr>
      <w:t xml:space="preserve"> sur </w:t>
    </w:r>
    <w:r>
      <w:rPr>
        <w:noProof/>
        <w:sz w:val="20"/>
        <w:szCs w:val="20"/>
      </w:rPr>
      <w:fldChar w:fldCharType="begin"/>
    </w:r>
    <w:r>
      <w:rPr>
        <w:noProof/>
        <w:sz w:val="20"/>
        <w:szCs w:val="20"/>
      </w:rPr>
      <w:instrText>NUMPAGES  \* Arabic  \* MERGEFORMAT</w:instrText>
    </w:r>
    <w:r>
      <w:rPr>
        <w:noProof/>
        <w:sz w:val="20"/>
        <w:szCs w:val="20"/>
      </w:rPr>
      <w:fldChar w:fldCharType="separate"/>
    </w:r>
    <w:r w:rsidR="002B36FC">
      <w:rPr>
        <w:noProof/>
        <w:sz w:val="20"/>
        <w:szCs w:val="20"/>
      </w:rPr>
      <w:t>7</w:t>
    </w:r>
    <w:r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E5B869" w14:textId="77777777" w:rsidR="000C758C" w:rsidRDefault="000C758C">
      <w:r>
        <w:separator/>
      </w:r>
    </w:p>
  </w:footnote>
  <w:footnote w:type="continuationSeparator" w:id="0">
    <w:p w14:paraId="1883673D" w14:textId="77777777" w:rsidR="000C758C" w:rsidRDefault="000C75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659AE"/>
    <w:multiLevelType w:val="hybridMultilevel"/>
    <w:tmpl w:val="30209590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B569C"/>
    <w:multiLevelType w:val="multilevel"/>
    <w:tmpl w:val="DA6E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82610"/>
    <w:multiLevelType w:val="multilevel"/>
    <w:tmpl w:val="D352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12490"/>
    <w:multiLevelType w:val="multilevel"/>
    <w:tmpl w:val="D95C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84F70"/>
    <w:multiLevelType w:val="hybridMultilevel"/>
    <w:tmpl w:val="5BF08FF2"/>
    <w:lvl w:ilvl="0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3B6527F"/>
    <w:multiLevelType w:val="hybridMultilevel"/>
    <w:tmpl w:val="1EA61CA8"/>
    <w:lvl w:ilvl="0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4BB7407"/>
    <w:multiLevelType w:val="multilevel"/>
    <w:tmpl w:val="E3C0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55AD2"/>
    <w:multiLevelType w:val="multilevel"/>
    <w:tmpl w:val="C1CC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24A7E"/>
    <w:multiLevelType w:val="hybridMultilevel"/>
    <w:tmpl w:val="359E7BC2"/>
    <w:lvl w:ilvl="0" w:tplc="040C000B">
      <w:start w:val="1"/>
      <w:numFmt w:val="bullet"/>
      <w:lvlText w:val=""/>
      <w:lvlJc w:val="left"/>
      <w:pPr>
        <w:ind w:left="1800" w:hanging="360"/>
      </w:pPr>
      <w:rPr>
        <w:rFonts w:ascii="Wingdings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69302C2"/>
    <w:multiLevelType w:val="hybridMultilevel"/>
    <w:tmpl w:val="09902518"/>
    <w:lvl w:ilvl="0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862601D"/>
    <w:multiLevelType w:val="hybridMultilevel"/>
    <w:tmpl w:val="241EDD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C4D86"/>
    <w:multiLevelType w:val="hybridMultilevel"/>
    <w:tmpl w:val="D6029A24"/>
    <w:lvl w:ilvl="0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E510F03"/>
    <w:multiLevelType w:val="hybridMultilevel"/>
    <w:tmpl w:val="DA38561E"/>
    <w:lvl w:ilvl="0" w:tplc="2E4A35F8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 w:val="0"/>
        <w:color w:val="00206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14C5D1D"/>
    <w:multiLevelType w:val="multilevel"/>
    <w:tmpl w:val="D0D8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0354D1"/>
    <w:multiLevelType w:val="multilevel"/>
    <w:tmpl w:val="3EC8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176335"/>
    <w:multiLevelType w:val="hybridMultilevel"/>
    <w:tmpl w:val="8D30FB1A"/>
    <w:lvl w:ilvl="0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57A2390"/>
    <w:multiLevelType w:val="hybridMultilevel"/>
    <w:tmpl w:val="FBEA0058"/>
    <w:lvl w:ilvl="0" w:tplc="1332CF2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D36CE1"/>
    <w:multiLevelType w:val="multilevel"/>
    <w:tmpl w:val="984E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AD6D2A"/>
    <w:multiLevelType w:val="multilevel"/>
    <w:tmpl w:val="5162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011CC7"/>
    <w:multiLevelType w:val="hybridMultilevel"/>
    <w:tmpl w:val="30209590"/>
    <w:lvl w:ilvl="0" w:tplc="C63201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9D3EE0"/>
    <w:multiLevelType w:val="hybridMultilevel"/>
    <w:tmpl w:val="B33A2A10"/>
    <w:lvl w:ilvl="0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4E3343E5"/>
    <w:multiLevelType w:val="multilevel"/>
    <w:tmpl w:val="D406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21390A"/>
    <w:multiLevelType w:val="hybridMultilevel"/>
    <w:tmpl w:val="FB5E09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2698A"/>
    <w:multiLevelType w:val="hybridMultilevel"/>
    <w:tmpl w:val="39840844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2BE174A"/>
    <w:multiLevelType w:val="hybridMultilevel"/>
    <w:tmpl w:val="7D52585C"/>
    <w:lvl w:ilvl="0" w:tplc="5E86C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254499"/>
    <w:multiLevelType w:val="hybridMultilevel"/>
    <w:tmpl w:val="0F1271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1D02D9"/>
    <w:multiLevelType w:val="hybridMultilevel"/>
    <w:tmpl w:val="7EBA4DE8"/>
    <w:lvl w:ilvl="0" w:tplc="3A4279F0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 w:val="0"/>
        <w:color w:val="00206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C84018C"/>
    <w:multiLevelType w:val="hybridMultilevel"/>
    <w:tmpl w:val="13D4F664"/>
    <w:lvl w:ilvl="0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602529BA"/>
    <w:multiLevelType w:val="hybridMultilevel"/>
    <w:tmpl w:val="002048BA"/>
    <w:lvl w:ilvl="0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613E63F8"/>
    <w:multiLevelType w:val="hybridMultilevel"/>
    <w:tmpl w:val="CC0C9ECC"/>
    <w:lvl w:ilvl="0" w:tplc="1332CF22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1E30A84"/>
    <w:multiLevelType w:val="hybridMultilevel"/>
    <w:tmpl w:val="0C88306A"/>
    <w:lvl w:ilvl="0" w:tplc="D0C0DB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0F1704"/>
    <w:multiLevelType w:val="hybridMultilevel"/>
    <w:tmpl w:val="69C8A33E"/>
    <w:lvl w:ilvl="0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664109C3"/>
    <w:multiLevelType w:val="hybridMultilevel"/>
    <w:tmpl w:val="2EC4965A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 w:val="0"/>
        <w:color w:val="00206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B96A9B"/>
    <w:multiLevelType w:val="hybridMultilevel"/>
    <w:tmpl w:val="1FFA2ED4"/>
    <w:lvl w:ilvl="0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69970266"/>
    <w:multiLevelType w:val="hybridMultilevel"/>
    <w:tmpl w:val="6FA817B0"/>
    <w:lvl w:ilvl="0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1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5" w15:restartNumberingAfterBreak="0">
    <w:nsid w:val="69F22F65"/>
    <w:multiLevelType w:val="hybridMultilevel"/>
    <w:tmpl w:val="EDFC7E20"/>
    <w:lvl w:ilvl="0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6C972F6A"/>
    <w:multiLevelType w:val="hybridMultilevel"/>
    <w:tmpl w:val="64E666EE"/>
    <w:lvl w:ilvl="0" w:tplc="FFFFFFFF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A71C59"/>
    <w:multiLevelType w:val="hybridMultilevel"/>
    <w:tmpl w:val="674096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80530F"/>
    <w:multiLevelType w:val="hybridMultilevel"/>
    <w:tmpl w:val="4DE6D7B8"/>
    <w:lvl w:ilvl="0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71273AF4"/>
    <w:multiLevelType w:val="hybridMultilevel"/>
    <w:tmpl w:val="2EC4965A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 w:val="0"/>
        <w:color w:val="00206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6A1AE7"/>
    <w:multiLevelType w:val="hybridMultilevel"/>
    <w:tmpl w:val="9A9E32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6B540D"/>
    <w:multiLevelType w:val="hybridMultilevel"/>
    <w:tmpl w:val="7DB4E050"/>
    <w:lvl w:ilvl="0" w:tplc="C63201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D75C92"/>
    <w:multiLevelType w:val="hybridMultilevel"/>
    <w:tmpl w:val="ABA2F88A"/>
    <w:lvl w:ilvl="0" w:tplc="8DF8FDFE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 w:val="0"/>
        <w:color w:val="00206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F9E234E"/>
    <w:multiLevelType w:val="hybridMultilevel"/>
    <w:tmpl w:val="4A589ECE"/>
    <w:lvl w:ilvl="0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171603677">
    <w:abstractNumId w:val="30"/>
  </w:num>
  <w:num w:numId="2" w16cid:durableId="579678390">
    <w:abstractNumId w:val="24"/>
  </w:num>
  <w:num w:numId="3" w16cid:durableId="1663697503">
    <w:abstractNumId w:val="29"/>
  </w:num>
  <w:num w:numId="4" w16cid:durableId="1545752791">
    <w:abstractNumId w:val="19"/>
  </w:num>
  <w:num w:numId="5" w16cid:durableId="1136526518">
    <w:abstractNumId w:val="41"/>
  </w:num>
  <w:num w:numId="6" w16cid:durableId="1134832376">
    <w:abstractNumId w:val="0"/>
  </w:num>
  <w:num w:numId="7" w16cid:durableId="1510482629">
    <w:abstractNumId w:val="42"/>
  </w:num>
  <w:num w:numId="8" w16cid:durableId="364448350">
    <w:abstractNumId w:val="26"/>
  </w:num>
  <w:num w:numId="9" w16cid:durableId="344554275">
    <w:abstractNumId w:val="12"/>
  </w:num>
  <w:num w:numId="10" w16cid:durableId="267931494">
    <w:abstractNumId w:val="32"/>
  </w:num>
  <w:num w:numId="11" w16cid:durableId="1978802299">
    <w:abstractNumId w:val="39"/>
  </w:num>
  <w:num w:numId="12" w16cid:durableId="1849908163">
    <w:abstractNumId w:val="10"/>
  </w:num>
  <w:num w:numId="13" w16cid:durableId="226037447">
    <w:abstractNumId w:val="40"/>
  </w:num>
  <w:num w:numId="14" w16cid:durableId="650403729">
    <w:abstractNumId w:val="22"/>
  </w:num>
  <w:num w:numId="15" w16cid:durableId="298993461">
    <w:abstractNumId w:val="25"/>
  </w:num>
  <w:num w:numId="16" w16cid:durableId="935791489">
    <w:abstractNumId w:val="11"/>
  </w:num>
  <w:num w:numId="17" w16cid:durableId="1926718017">
    <w:abstractNumId w:val="33"/>
  </w:num>
  <w:num w:numId="18" w16cid:durableId="544294878">
    <w:abstractNumId w:val="35"/>
  </w:num>
  <w:num w:numId="19" w16cid:durableId="1253395289">
    <w:abstractNumId w:val="9"/>
  </w:num>
  <w:num w:numId="20" w16cid:durableId="1431513408">
    <w:abstractNumId w:val="5"/>
  </w:num>
  <w:num w:numId="21" w16cid:durableId="1117144731">
    <w:abstractNumId w:val="20"/>
  </w:num>
  <w:num w:numId="22" w16cid:durableId="1858155283">
    <w:abstractNumId w:val="15"/>
  </w:num>
  <w:num w:numId="23" w16cid:durableId="304966734">
    <w:abstractNumId w:val="31"/>
  </w:num>
  <w:num w:numId="24" w16cid:durableId="845901313">
    <w:abstractNumId w:val="38"/>
  </w:num>
  <w:num w:numId="25" w16cid:durableId="1639454072">
    <w:abstractNumId w:val="43"/>
  </w:num>
  <w:num w:numId="26" w16cid:durableId="1444302851">
    <w:abstractNumId w:val="27"/>
  </w:num>
  <w:num w:numId="27" w16cid:durableId="1228417495">
    <w:abstractNumId w:val="4"/>
  </w:num>
  <w:num w:numId="28" w16cid:durableId="1281110739">
    <w:abstractNumId w:val="28"/>
  </w:num>
  <w:num w:numId="29" w16cid:durableId="700935062">
    <w:abstractNumId w:val="29"/>
  </w:num>
  <w:num w:numId="30" w16cid:durableId="2069575220">
    <w:abstractNumId w:val="8"/>
  </w:num>
  <w:num w:numId="31" w16cid:durableId="1345740525">
    <w:abstractNumId w:val="34"/>
  </w:num>
  <w:num w:numId="32" w16cid:durableId="360714315">
    <w:abstractNumId w:val="23"/>
  </w:num>
  <w:num w:numId="33" w16cid:durableId="191308824">
    <w:abstractNumId w:val="36"/>
  </w:num>
  <w:num w:numId="34" w16cid:durableId="857351593">
    <w:abstractNumId w:val="37"/>
  </w:num>
  <w:num w:numId="35" w16cid:durableId="1126583947">
    <w:abstractNumId w:val="18"/>
  </w:num>
  <w:num w:numId="36" w16cid:durableId="1553344668">
    <w:abstractNumId w:val="17"/>
  </w:num>
  <w:num w:numId="37" w16cid:durableId="1605453645">
    <w:abstractNumId w:val="1"/>
  </w:num>
  <w:num w:numId="38" w16cid:durableId="144320221">
    <w:abstractNumId w:val="2"/>
  </w:num>
  <w:num w:numId="39" w16cid:durableId="644236296">
    <w:abstractNumId w:val="6"/>
  </w:num>
  <w:num w:numId="40" w16cid:durableId="692805273">
    <w:abstractNumId w:val="14"/>
  </w:num>
  <w:num w:numId="41" w16cid:durableId="1860467090">
    <w:abstractNumId w:val="21"/>
  </w:num>
  <w:num w:numId="42" w16cid:durableId="52197077">
    <w:abstractNumId w:val="13"/>
  </w:num>
  <w:num w:numId="43" w16cid:durableId="2125415275">
    <w:abstractNumId w:val="3"/>
  </w:num>
  <w:num w:numId="44" w16cid:durableId="337850562">
    <w:abstractNumId w:val="7"/>
  </w:num>
  <w:num w:numId="45" w16cid:durableId="1732532288">
    <w:abstractNumId w:val="16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BE5"/>
    <w:rsid w:val="000015F1"/>
    <w:rsid w:val="00004F4E"/>
    <w:rsid w:val="00005D49"/>
    <w:rsid w:val="00006483"/>
    <w:rsid w:val="00007A92"/>
    <w:rsid w:val="00011083"/>
    <w:rsid w:val="00012E02"/>
    <w:rsid w:val="00013A40"/>
    <w:rsid w:val="000144E5"/>
    <w:rsid w:val="00015439"/>
    <w:rsid w:val="00015C49"/>
    <w:rsid w:val="00021265"/>
    <w:rsid w:val="00023969"/>
    <w:rsid w:val="000239E7"/>
    <w:rsid w:val="00027AF5"/>
    <w:rsid w:val="00027B40"/>
    <w:rsid w:val="0003490A"/>
    <w:rsid w:val="000354A0"/>
    <w:rsid w:val="00035794"/>
    <w:rsid w:val="000403ED"/>
    <w:rsid w:val="00041926"/>
    <w:rsid w:val="00041D4F"/>
    <w:rsid w:val="000432EE"/>
    <w:rsid w:val="000445A2"/>
    <w:rsid w:val="00044701"/>
    <w:rsid w:val="0004695E"/>
    <w:rsid w:val="0004742F"/>
    <w:rsid w:val="000501B2"/>
    <w:rsid w:val="00050791"/>
    <w:rsid w:val="00053097"/>
    <w:rsid w:val="0005339A"/>
    <w:rsid w:val="000541CB"/>
    <w:rsid w:val="00054D63"/>
    <w:rsid w:val="00055091"/>
    <w:rsid w:val="00060D66"/>
    <w:rsid w:val="00061FF8"/>
    <w:rsid w:val="000625E5"/>
    <w:rsid w:val="00065B43"/>
    <w:rsid w:val="0006621D"/>
    <w:rsid w:val="00066CE6"/>
    <w:rsid w:val="00073485"/>
    <w:rsid w:val="00074EEC"/>
    <w:rsid w:val="00075094"/>
    <w:rsid w:val="0007777E"/>
    <w:rsid w:val="00077F9A"/>
    <w:rsid w:val="000829D6"/>
    <w:rsid w:val="000830A1"/>
    <w:rsid w:val="000851B2"/>
    <w:rsid w:val="000875E9"/>
    <w:rsid w:val="000924F6"/>
    <w:rsid w:val="0009474C"/>
    <w:rsid w:val="00096F3D"/>
    <w:rsid w:val="0009791E"/>
    <w:rsid w:val="000A26B6"/>
    <w:rsid w:val="000A4B97"/>
    <w:rsid w:val="000A6E3E"/>
    <w:rsid w:val="000A729D"/>
    <w:rsid w:val="000A7F5C"/>
    <w:rsid w:val="000B0757"/>
    <w:rsid w:val="000B1F08"/>
    <w:rsid w:val="000B383A"/>
    <w:rsid w:val="000B4E57"/>
    <w:rsid w:val="000B5E1C"/>
    <w:rsid w:val="000B6C4B"/>
    <w:rsid w:val="000C22D7"/>
    <w:rsid w:val="000C758C"/>
    <w:rsid w:val="000D0AF8"/>
    <w:rsid w:val="000D4727"/>
    <w:rsid w:val="000D4907"/>
    <w:rsid w:val="000D51F9"/>
    <w:rsid w:val="000D7A78"/>
    <w:rsid w:val="000D7F4B"/>
    <w:rsid w:val="000E3818"/>
    <w:rsid w:val="000E4256"/>
    <w:rsid w:val="000E46FD"/>
    <w:rsid w:val="000F44D2"/>
    <w:rsid w:val="000F4A12"/>
    <w:rsid w:val="000F5349"/>
    <w:rsid w:val="000F5AE6"/>
    <w:rsid w:val="000F5B1C"/>
    <w:rsid w:val="000F7C0F"/>
    <w:rsid w:val="0010336D"/>
    <w:rsid w:val="001042C4"/>
    <w:rsid w:val="0010455B"/>
    <w:rsid w:val="00104E17"/>
    <w:rsid w:val="001050F4"/>
    <w:rsid w:val="00107A2A"/>
    <w:rsid w:val="00107CF8"/>
    <w:rsid w:val="00111835"/>
    <w:rsid w:val="00116425"/>
    <w:rsid w:val="00117F18"/>
    <w:rsid w:val="00121B81"/>
    <w:rsid w:val="00124115"/>
    <w:rsid w:val="00125D31"/>
    <w:rsid w:val="00125DA9"/>
    <w:rsid w:val="0012674B"/>
    <w:rsid w:val="0012761F"/>
    <w:rsid w:val="00134D44"/>
    <w:rsid w:val="001350A5"/>
    <w:rsid w:val="001352FD"/>
    <w:rsid w:val="001373A1"/>
    <w:rsid w:val="00140149"/>
    <w:rsid w:val="00140FED"/>
    <w:rsid w:val="001410E7"/>
    <w:rsid w:val="00142045"/>
    <w:rsid w:val="001435A4"/>
    <w:rsid w:val="00146197"/>
    <w:rsid w:val="001466E4"/>
    <w:rsid w:val="00146C3E"/>
    <w:rsid w:val="001518CE"/>
    <w:rsid w:val="00157094"/>
    <w:rsid w:val="00164A50"/>
    <w:rsid w:val="00164CAB"/>
    <w:rsid w:val="00166080"/>
    <w:rsid w:val="00166303"/>
    <w:rsid w:val="00173593"/>
    <w:rsid w:val="00173926"/>
    <w:rsid w:val="0017570B"/>
    <w:rsid w:val="00175ADD"/>
    <w:rsid w:val="00175F20"/>
    <w:rsid w:val="001760FF"/>
    <w:rsid w:val="00176337"/>
    <w:rsid w:val="0018050A"/>
    <w:rsid w:val="0018375D"/>
    <w:rsid w:val="00184095"/>
    <w:rsid w:val="00184DBF"/>
    <w:rsid w:val="001853C3"/>
    <w:rsid w:val="00186FB2"/>
    <w:rsid w:val="001870E5"/>
    <w:rsid w:val="00187119"/>
    <w:rsid w:val="001871D7"/>
    <w:rsid w:val="00190767"/>
    <w:rsid w:val="0019254A"/>
    <w:rsid w:val="00192596"/>
    <w:rsid w:val="00192CC4"/>
    <w:rsid w:val="0019337C"/>
    <w:rsid w:val="00194ABD"/>
    <w:rsid w:val="00195E47"/>
    <w:rsid w:val="0019691A"/>
    <w:rsid w:val="0019745F"/>
    <w:rsid w:val="001A1982"/>
    <w:rsid w:val="001A42E3"/>
    <w:rsid w:val="001B0692"/>
    <w:rsid w:val="001B1C77"/>
    <w:rsid w:val="001B215C"/>
    <w:rsid w:val="001B269A"/>
    <w:rsid w:val="001B2C75"/>
    <w:rsid w:val="001B2F93"/>
    <w:rsid w:val="001B336D"/>
    <w:rsid w:val="001B3F38"/>
    <w:rsid w:val="001B7A53"/>
    <w:rsid w:val="001B7FF3"/>
    <w:rsid w:val="001C384A"/>
    <w:rsid w:val="001C5EC4"/>
    <w:rsid w:val="001C6440"/>
    <w:rsid w:val="001C6E4E"/>
    <w:rsid w:val="001C78BF"/>
    <w:rsid w:val="001D10AF"/>
    <w:rsid w:val="001D4552"/>
    <w:rsid w:val="001D5855"/>
    <w:rsid w:val="001D5C68"/>
    <w:rsid w:val="001E2F6A"/>
    <w:rsid w:val="001E37A8"/>
    <w:rsid w:val="001E3DB3"/>
    <w:rsid w:val="001E3DCF"/>
    <w:rsid w:val="001E53E0"/>
    <w:rsid w:val="001E5950"/>
    <w:rsid w:val="001E6773"/>
    <w:rsid w:val="001E6AD5"/>
    <w:rsid w:val="001E6CB3"/>
    <w:rsid w:val="001F030C"/>
    <w:rsid w:val="001F0704"/>
    <w:rsid w:val="001F1C43"/>
    <w:rsid w:val="001F5370"/>
    <w:rsid w:val="001F5FEB"/>
    <w:rsid w:val="001F75A1"/>
    <w:rsid w:val="00202957"/>
    <w:rsid w:val="00204384"/>
    <w:rsid w:val="002075EA"/>
    <w:rsid w:val="0020774F"/>
    <w:rsid w:val="00207D9E"/>
    <w:rsid w:val="002103EB"/>
    <w:rsid w:val="002111B6"/>
    <w:rsid w:val="00211C23"/>
    <w:rsid w:val="00214B91"/>
    <w:rsid w:val="00214BC3"/>
    <w:rsid w:val="002151F0"/>
    <w:rsid w:val="00215EFE"/>
    <w:rsid w:val="00217AE9"/>
    <w:rsid w:val="00217C33"/>
    <w:rsid w:val="00220441"/>
    <w:rsid w:val="002209B6"/>
    <w:rsid w:val="00221722"/>
    <w:rsid w:val="00222958"/>
    <w:rsid w:val="00225000"/>
    <w:rsid w:val="00226B64"/>
    <w:rsid w:val="00227612"/>
    <w:rsid w:val="00232091"/>
    <w:rsid w:val="002324E8"/>
    <w:rsid w:val="00234663"/>
    <w:rsid w:val="00234A19"/>
    <w:rsid w:val="0023572F"/>
    <w:rsid w:val="0023627F"/>
    <w:rsid w:val="002378F8"/>
    <w:rsid w:val="00242E57"/>
    <w:rsid w:val="00245599"/>
    <w:rsid w:val="0024767D"/>
    <w:rsid w:val="00247C4F"/>
    <w:rsid w:val="00247CC8"/>
    <w:rsid w:val="002509B4"/>
    <w:rsid w:val="00253EBC"/>
    <w:rsid w:val="002540C8"/>
    <w:rsid w:val="00257C32"/>
    <w:rsid w:val="00260FC6"/>
    <w:rsid w:val="00263C99"/>
    <w:rsid w:val="002649FB"/>
    <w:rsid w:val="00265286"/>
    <w:rsid w:val="00271BC6"/>
    <w:rsid w:val="00277637"/>
    <w:rsid w:val="002776C6"/>
    <w:rsid w:val="00277769"/>
    <w:rsid w:val="00280BF4"/>
    <w:rsid w:val="002837AC"/>
    <w:rsid w:val="00283A0B"/>
    <w:rsid w:val="00284E3E"/>
    <w:rsid w:val="00287ED2"/>
    <w:rsid w:val="002904DA"/>
    <w:rsid w:val="002929D5"/>
    <w:rsid w:val="00292EF4"/>
    <w:rsid w:val="00295875"/>
    <w:rsid w:val="00297E4D"/>
    <w:rsid w:val="002A0550"/>
    <w:rsid w:val="002A07FF"/>
    <w:rsid w:val="002A1E3C"/>
    <w:rsid w:val="002A58B1"/>
    <w:rsid w:val="002B23EF"/>
    <w:rsid w:val="002B36FC"/>
    <w:rsid w:val="002B3D13"/>
    <w:rsid w:val="002C0B65"/>
    <w:rsid w:val="002C247F"/>
    <w:rsid w:val="002C343E"/>
    <w:rsid w:val="002C3BC3"/>
    <w:rsid w:val="002C3C4A"/>
    <w:rsid w:val="002C3E0B"/>
    <w:rsid w:val="002C4345"/>
    <w:rsid w:val="002C4435"/>
    <w:rsid w:val="002C4ED8"/>
    <w:rsid w:val="002C554F"/>
    <w:rsid w:val="002C5EC8"/>
    <w:rsid w:val="002D08C5"/>
    <w:rsid w:val="002D104B"/>
    <w:rsid w:val="002D12C8"/>
    <w:rsid w:val="002D4ABB"/>
    <w:rsid w:val="002D60F3"/>
    <w:rsid w:val="002E4A9F"/>
    <w:rsid w:val="002E7962"/>
    <w:rsid w:val="002F02FA"/>
    <w:rsid w:val="002F3389"/>
    <w:rsid w:val="002F40D6"/>
    <w:rsid w:val="003018F2"/>
    <w:rsid w:val="00301F92"/>
    <w:rsid w:val="00302B17"/>
    <w:rsid w:val="00303A48"/>
    <w:rsid w:val="00305237"/>
    <w:rsid w:val="00306F75"/>
    <w:rsid w:val="0031207C"/>
    <w:rsid w:val="0031245D"/>
    <w:rsid w:val="0031341F"/>
    <w:rsid w:val="0031504F"/>
    <w:rsid w:val="0031543D"/>
    <w:rsid w:val="00317630"/>
    <w:rsid w:val="00317655"/>
    <w:rsid w:val="00322EB8"/>
    <w:rsid w:val="0032516F"/>
    <w:rsid w:val="00325636"/>
    <w:rsid w:val="00327B3E"/>
    <w:rsid w:val="003313A1"/>
    <w:rsid w:val="0033546B"/>
    <w:rsid w:val="003406B4"/>
    <w:rsid w:val="003408A0"/>
    <w:rsid w:val="00340EE9"/>
    <w:rsid w:val="0034195C"/>
    <w:rsid w:val="00342CA8"/>
    <w:rsid w:val="003432DE"/>
    <w:rsid w:val="0035247D"/>
    <w:rsid w:val="0035264C"/>
    <w:rsid w:val="00353A99"/>
    <w:rsid w:val="0035696E"/>
    <w:rsid w:val="00356B81"/>
    <w:rsid w:val="00357574"/>
    <w:rsid w:val="0036055F"/>
    <w:rsid w:val="003628D1"/>
    <w:rsid w:val="0036356E"/>
    <w:rsid w:val="00364608"/>
    <w:rsid w:val="003717EA"/>
    <w:rsid w:val="00372E4D"/>
    <w:rsid w:val="00375FFF"/>
    <w:rsid w:val="003801B7"/>
    <w:rsid w:val="00385ABE"/>
    <w:rsid w:val="00386A7C"/>
    <w:rsid w:val="0038756D"/>
    <w:rsid w:val="00387D89"/>
    <w:rsid w:val="00390396"/>
    <w:rsid w:val="003915C3"/>
    <w:rsid w:val="003917FA"/>
    <w:rsid w:val="0039391B"/>
    <w:rsid w:val="00395ADF"/>
    <w:rsid w:val="00395C1A"/>
    <w:rsid w:val="003A0B27"/>
    <w:rsid w:val="003A3A8C"/>
    <w:rsid w:val="003B0850"/>
    <w:rsid w:val="003B19B4"/>
    <w:rsid w:val="003B3A26"/>
    <w:rsid w:val="003B43B0"/>
    <w:rsid w:val="003B5708"/>
    <w:rsid w:val="003B6F0E"/>
    <w:rsid w:val="003B7138"/>
    <w:rsid w:val="003C0588"/>
    <w:rsid w:val="003C1CF3"/>
    <w:rsid w:val="003C1EAD"/>
    <w:rsid w:val="003C3141"/>
    <w:rsid w:val="003C467A"/>
    <w:rsid w:val="003C5B83"/>
    <w:rsid w:val="003C5D65"/>
    <w:rsid w:val="003C6653"/>
    <w:rsid w:val="003D1EBB"/>
    <w:rsid w:val="003D3035"/>
    <w:rsid w:val="003D5909"/>
    <w:rsid w:val="003D6395"/>
    <w:rsid w:val="003D7718"/>
    <w:rsid w:val="003E060E"/>
    <w:rsid w:val="003E3144"/>
    <w:rsid w:val="003E34F5"/>
    <w:rsid w:val="003E3D84"/>
    <w:rsid w:val="003E7E44"/>
    <w:rsid w:val="003F01E1"/>
    <w:rsid w:val="003F0D08"/>
    <w:rsid w:val="003F174D"/>
    <w:rsid w:val="003F1D25"/>
    <w:rsid w:val="003F5E0A"/>
    <w:rsid w:val="003F772F"/>
    <w:rsid w:val="00400D14"/>
    <w:rsid w:val="00403E87"/>
    <w:rsid w:val="0040428E"/>
    <w:rsid w:val="004047E5"/>
    <w:rsid w:val="00404B27"/>
    <w:rsid w:val="0040652A"/>
    <w:rsid w:val="00407598"/>
    <w:rsid w:val="00413890"/>
    <w:rsid w:val="004143D5"/>
    <w:rsid w:val="00416D40"/>
    <w:rsid w:val="00420545"/>
    <w:rsid w:val="004212A3"/>
    <w:rsid w:val="004240B9"/>
    <w:rsid w:val="004241B1"/>
    <w:rsid w:val="004255F6"/>
    <w:rsid w:val="00426D47"/>
    <w:rsid w:val="00426FB8"/>
    <w:rsid w:val="004270A0"/>
    <w:rsid w:val="00427507"/>
    <w:rsid w:val="004301A1"/>
    <w:rsid w:val="00431B24"/>
    <w:rsid w:val="00432DF1"/>
    <w:rsid w:val="00433BDA"/>
    <w:rsid w:val="00434251"/>
    <w:rsid w:val="00436B94"/>
    <w:rsid w:val="00436C1B"/>
    <w:rsid w:val="004412A1"/>
    <w:rsid w:val="00441577"/>
    <w:rsid w:val="00441842"/>
    <w:rsid w:val="00444048"/>
    <w:rsid w:val="004441FC"/>
    <w:rsid w:val="00444C4B"/>
    <w:rsid w:val="00446406"/>
    <w:rsid w:val="004475E3"/>
    <w:rsid w:val="0045130B"/>
    <w:rsid w:val="004522A4"/>
    <w:rsid w:val="004527E9"/>
    <w:rsid w:val="00452F8E"/>
    <w:rsid w:val="004543F1"/>
    <w:rsid w:val="00454804"/>
    <w:rsid w:val="00455582"/>
    <w:rsid w:val="00455AAB"/>
    <w:rsid w:val="00460FBF"/>
    <w:rsid w:val="004622F8"/>
    <w:rsid w:val="00464591"/>
    <w:rsid w:val="00464EEC"/>
    <w:rsid w:val="00465195"/>
    <w:rsid w:val="004665AA"/>
    <w:rsid w:val="00466D02"/>
    <w:rsid w:val="004708B9"/>
    <w:rsid w:val="00471253"/>
    <w:rsid w:val="00471CD6"/>
    <w:rsid w:val="0047311B"/>
    <w:rsid w:val="00473F87"/>
    <w:rsid w:val="00477CCC"/>
    <w:rsid w:val="00480416"/>
    <w:rsid w:val="00481E6E"/>
    <w:rsid w:val="00482FB1"/>
    <w:rsid w:val="004845C1"/>
    <w:rsid w:val="00486EB5"/>
    <w:rsid w:val="00487108"/>
    <w:rsid w:val="00487E60"/>
    <w:rsid w:val="00490DB7"/>
    <w:rsid w:val="00492BF3"/>
    <w:rsid w:val="00495512"/>
    <w:rsid w:val="00495818"/>
    <w:rsid w:val="00495EAE"/>
    <w:rsid w:val="00496CF9"/>
    <w:rsid w:val="00497242"/>
    <w:rsid w:val="004A3FCE"/>
    <w:rsid w:val="004A40FD"/>
    <w:rsid w:val="004B0D4C"/>
    <w:rsid w:val="004B1807"/>
    <w:rsid w:val="004B2304"/>
    <w:rsid w:val="004B2C40"/>
    <w:rsid w:val="004B3395"/>
    <w:rsid w:val="004B3D15"/>
    <w:rsid w:val="004B66A6"/>
    <w:rsid w:val="004B681E"/>
    <w:rsid w:val="004B734C"/>
    <w:rsid w:val="004C1884"/>
    <w:rsid w:val="004C1EB1"/>
    <w:rsid w:val="004C5319"/>
    <w:rsid w:val="004C640D"/>
    <w:rsid w:val="004C7203"/>
    <w:rsid w:val="004C7829"/>
    <w:rsid w:val="004D18E6"/>
    <w:rsid w:val="004D62AC"/>
    <w:rsid w:val="004D63EB"/>
    <w:rsid w:val="004D7A36"/>
    <w:rsid w:val="004E173F"/>
    <w:rsid w:val="004E1AB3"/>
    <w:rsid w:val="004E4F2D"/>
    <w:rsid w:val="004E6CAA"/>
    <w:rsid w:val="004E76F3"/>
    <w:rsid w:val="004F17A8"/>
    <w:rsid w:val="004F1C36"/>
    <w:rsid w:val="004F208D"/>
    <w:rsid w:val="00501D9A"/>
    <w:rsid w:val="00505098"/>
    <w:rsid w:val="00505199"/>
    <w:rsid w:val="00507791"/>
    <w:rsid w:val="00510647"/>
    <w:rsid w:val="00510F6E"/>
    <w:rsid w:val="0051120E"/>
    <w:rsid w:val="00513F40"/>
    <w:rsid w:val="00516998"/>
    <w:rsid w:val="00517675"/>
    <w:rsid w:val="0052109C"/>
    <w:rsid w:val="0052582F"/>
    <w:rsid w:val="00525C78"/>
    <w:rsid w:val="00526401"/>
    <w:rsid w:val="005279E4"/>
    <w:rsid w:val="00527B80"/>
    <w:rsid w:val="00531CBE"/>
    <w:rsid w:val="00532D60"/>
    <w:rsid w:val="00532E1B"/>
    <w:rsid w:val="0053329D"/>
    <w:rsid w:val="0053335E"/>
    <w:rsid w:val="00534DA8"/>
    <w:rsid w:val="005360BC"/>
    <w:rsid w:val="00536892"/>
    <w:rsid w:val="00536B3E"/>
    <w:rsid w:val="005379B9"/>
    <w:rsid w:val="00540EC6"/>
    <w:rsid w:val="00541334"/>
    <w:rsid w:val="005429C7"/>
    <w:rsid w:val="00542F32"/>
    <w:rsid w:val="005434D0"/>
    <w:rsid w:val="00543567"/>
    <w:rsid w:val="00546D75"/>
    <w:rsid w:val="00550D69"/>
    <w:rsid w:val="005523F2"/>
    <w:rsid w:val="00554478"/>
    <w:rsid w:val="00554882"/>
    <w:rsid w:val="00554DFB"/>
    <w:rsid w:val="00556E0B"/>
    <w:rsid w:val="005606F0"/>
    <w:rsid w:val="0056151F"/>
    <w:rsid w:val="005631BA"/>
    <w:rsid w:val="00563506"/>
    <w:rsid w:val="00563592"/>
    <w:rsid w:val="00564097"/>
    <w:rsid w:val="00564D77"/>
    <w:rsid w:val="0056519D"/>
    <w:rsid w:val="00566B82"/>
    <w:rsid w:val="00566EC0"/>
    <w:rsid w:val="00567C05"/>
    <w:rsid w:val="00571E18"/>
    <w:rsid w:val="00573220"/>
    <w:rsid w:val="005748A5"/>
    <w:rsid w:val="00574D0C"/>
    <w:rsid w:val="005753F6"/>
    <w:rsid w:val="005771FD"/>
    <w:rsid w:val="00580018"/>
    <w:rsid w:val="00580FA5"/>
    <w:rsid w:val="005813BD"/>
    <w:rsid w:val="0058205F"/>
    <w:rsid w:val="00590473"/>
    <w:rsid w:val="00590CA7"/>
    <w:rsid w:val="005916B3"/>
    <w:rsid w:val="005937C9"/>
    <w:rsid w:val="005975EA"/>
    <w:rsid w:val="005A2A5F"/>
    <w:rsid w:val="005A3E1A"/>
    <w:rsid w:val="005A44F0"/>
    <w:rsid w:val="005A5436"/>
    <w:rsid w:val="005A734E"/>
    <w:rsid w:val="005B2A0A"/>
    <w:rsid w:val="005B4F6A"/>
    <w:rsid w:val="005B5E3B"/>
    <w:rsid w:val="005B6192"/>
    <w:rsid w:val="005B79DA"/>
    <w:rsid w:val="005C0DDB"/>
    <w:rsid w:val="005C12E5"/>
    <w:rsid w:val="005C4645"/>
    <w:rsid w:val="005C622F"/>
    <w:rsid w:val="005C75F0"/>
    <w:rsid w:val="005D15F2"/>
    <w:rsid w:val="005D7253"/>
    <w:rsid w:val="005E0D42"/>
    <w:rsid w:val="005E13CE"/>
    <w:rsid w:val="005E15B1"/>
    <w:rsid w:val="005E57A1"/>
    <w:rsid w:val="005F0884"/>
    <w:rsid w:val="005F0A1D"/>
    <w:rsid w:val="005F3158"/>
    <w:rsid w:val="005F4753"/>
    <w:rsid w:val="005F70E8"/>
    <w:rsid w:val="005F7DCE"/>
    <w:rsid w:val="0060011B"/>
    <w:rsid w:val="0060177C"/>
    <w:rsid w:val="00601D78"/>
    <w:rsid w:val="00601E55"/>
    <w:rsid w:val="00605A84"/>
    <w:rsid w:val="0060631C"/>
    <w:rsid w:val="006063F7"/>
    <w:rsid w:val="00606924"/>
    <w:rsid w:val="0060696B"/>
    <w:rsid w:val="00606B1F"/>
    <w:rsid w:val="00606ECB"/>
    <w:rsid w:val="006071CA"/>
    <w:rsid w:val="0061022F"/>
    <w:rsid w:val="00613593"/>
    <w:rsid w:val="006139D0"/>
    <w:rsid w:val="00615B33"/>
    <w:rsid w:val="00616F78"/>
    <w:rsid w:val="00617762"/>
    <w:rsid w:val="00625EB7"/>
    <w:rsid w:val="006266E1"/>
    <w:rsid w:val="006302A1"/>
    <w:rsid w:val="00630EE9"/>
    <w:rsid w:val="00631E96"/>
    <w:rsid w:val="00633776"/>
    <w:rsid w:val="006351FD"/>
    <w:rsid w:val="006364D4"/>
    <w:rsid w:val="00636BED"/>
    <w:rsid w:val="0064077E"/>
    <w:rsid w:val="00645288"/>
    <w:rsid w:val="00645540"/>
    <w:rsid w:val="0065203C"/>
    <w:rsid w:val="00653BF5"/>
    <w:rsid w:val="00655EE1"/>
    <w:rsid w:val="006601BA"/>
    <w:rsid w:val="00661337"/>
    <w:rsid w:val="006665D8"/>
    <w:rsid w:val="00670385"/>
    <w:rsid w:val="006704F4"/>
    <w:rsid w:val="0067111B"/>
    <w:rsid w:val="0067501C"/>
    <w:rsid w:val="00680BE3"/>
    <w:rsid w:val="0068210D"/>
    <w:rsid w:val="00682D08"/>
    <w:rsid w:val="00682FE5"/>
    <w:rsid w:val="00684460"/>
    <w:rsid w:val="006848A3"/>
    <w:rsid w:val="006854DC"/>
    <w:rsid w:val="0068708F"/>
    <w:rsid w:val="00692094"/>
    <w:rsid w:val="00693293"/>
    <w:rsid w:val="00696F4C"/>
    <w:rsid w:val="006A0F84"/>
    <w:rsid w:val="006A1C9F"/>
    <w:rsid w:val="006A4401"/>
    <w:rsid w:val="006A511D"/>
    <w:rsid w:val="006A557C"/>
    <w:rsid w:val="006A558C"/>
    <w:rsid w:val="006A6315"/>
    <w:rsid w:val="006A6768"/>
    <w:rsid w:val="006A7BC6"/>
    <w:rsid w:val="006B114A"/>
    <w:rsid w:val="006B2959"/>
    <w:rsid w:val="006B55C6"/>
    <w:rsid w:val="006B5EE9"/>
    <w:rsid w:val="006C05D4"/>
    <w:rsid w:val="006C24E6"/>
    <w:rsid w:val="006C3BCE"/>
    <w:rsid w:val="006C44DD"/>
    <w:rsid w:val="006C63D2"/>
    <w:rsid w:val="006D124E"/>
    <w:rsid w:val="006D144B"/>
    <w:rsid w:val="006D2902"/>
    <w:rsid w:val="006D327B"/>
    <w:rsid w:val="006D3641"/>
    <w:rsid w:val="006D78E7"/>
    <w:rsid w:val="006E2A59"/>
    <w:rsid w:val="006E348E"/>
    <w:rsid w:val="006E47C9"/>
    <w:rsid w:val="006E49F1"/>
    <w:rsid w:val="006E582B"/>
    <w:rsid w:val="006E6A44"/>
    <w:rsid w:val="006E7633"/>
    <w:rsid w:val="006F0B08"/>
    <w:rsid w:val="006F1AD5"/>
    <w:rsid w:val="006F29FB"/>
    <w:rsid w:val="006F3687"/>
    <w:rsid w:val="006F36E7"/>
    <w:rsid w:val="006F44C5"/>
    <w:rsid w:val="00701EC2"/>
    <w:rsid w:val="00703B46"/>
    <w:rsid w:val="00706216"/>
    <w:rsid w:val="007111D7"/>
    <w:rsid w:val="00711FD1"/>
    <w:rsid w:val="007143DF"/>
    <w:rsid w:val="00714C13"/>
    <w:rsid w:val="007201A5"/>
    <w:rsid w:val="00722698"/>
    <w:rsid w:val="007262CD"/>
    <w:rsid w:val="0073010B"/>
    <w:rsid w:val="007325A2"/>
    <w:rsid w:val="00736E98"/>
    <w:rsid w:val="0074642C"/>
    <w:rsid w:val="0075272B"/>
    <w:rsid w:val="007543B7"/>
    <w:rsid w:val="00754D98"/>
    <w:rsid w:val="007575D5"/>
    <w:rsid w:val="0076244E"/>
    <w:rsid w:val="00762963"/>
    <w:rsid w:val="00764BE1"/>
    <w:rsid w:val="00765CCB"/>
    <w:rsid w:val="007660C0"/>
    <w:rsid w:val="007674C2"/>
    <w:rsid w:val="00771289"/>
    <w:rsid w:val="0077409E"/>
    <w:rsid w:val="00774A79"/>
    <w:rsid w:val="00776D5E"/>
    <w:rsid w:val="00777577"/>
    <w:rsid w:val="00781E1A"/>
    <w:rsid w:val="00785A06"/>
    <w:rsid w:val="00786781"/>
    <w:rsid w:val="00786851"/>
    <w:rsid w:val="00787139"/>
    <w:rsid w:val="00787341"/>
    <w:rsid w:val="007907B9"/>
    <w:rsid w:val="007911DB"/>
    <w:rsid w:val="0079177B"/>
    <w:rsid w:val="00791F0F"/>
    <w:rsid w:val="00791F55"/>
    <w:rsid w:val="00792110"/>
    <w:rsid w:val="00792962"/>
    <w:rsid w:val="007964E2"/>
    <w:rsid w:val="007A0846"/>
    <w:rsid w:val="007A3365"/>
    <w:rsid w:val="007A6130"/>
    <w:rsid w:val="007B4182"/>
    <w:rsid w:val="007B4C80"/>
    <w:rsid w:val="007C0FD2"/>
    <w:rsid w:val="007C1ACD"/>
    <w:rsid w:val="007C2875"/>
    <w:rsid w:val="007C7229"/>
    <w:rsid w:val="007C745D"/>
    <w:rsid w:val="007D344C"/>
    <w:rsid w:val="007D4013"/>
    <w:rsid w:val="007D4E32"/>
    <w:rsid w:val="007D6FBC"/>
    <w:rsid w:val="007E2B52"/>
    <w:rsid w:val="007E6177"/>
    <w:rsid w:val="007E7F89"/>
    <w:rsid w:val="007F1329"/>
    <w:rsid w:val="007F1A2A"/>
    <w:rsid w:val="007F36D9"/>
    <w:rsid w:val="007F47CD"/>
    <w:rsid w:val="007F63D2"/>
    <w:rsid w:val="007F6588"/>
    <w:rsid w:val="008001E0"/>
    <w:rsid w:val="008004A2"/>
    <w:rsid w:val="00804574"/>
    <w:rsid w:val="00805466"/>
    <w:rsid w:val="00814DFF"/>
    <w:rsid w:val="00815009"/>
    <w:rsid w:val="0081618D"/>
    <w:rsid w:val="00816D83"/>
    <w:rsid w:val="008176A4"/>
    <w:rsid w:val="0082153A"/>
    <w:rsid w:val="00830E9F"/>
    <w:rsid w:val="00831A9A"/>
    <w:rsid w:val="00834895"/>
    <w:rsid w:val="00840852"/>
    <w:rsid w:val="00843901"/>
    <w:rsid w:val="0084704B"/>
    <w:rsid w:val="00852261"/>
    <w:rsid w:val="00856450"/>
    <w:rsid w:val="008578D8"/>
    <w:rsid w:val="00863373"/>
    <w:rsid w:val="00863633"/>
    <w:rsid w:val="00865A7B"/>
    <w:rsid w:val="0087013A"/>
    <w:rsid w:val="00874B12"/>
    <w:rsid w:val="0087533D"/>
    <w:rsid w:val="008756F2"/>
    <w:rsid w:val="008815DC"/>
    <w:rsid w:val="00881A1B"/>
    <w:rsid w:val="00882E7D"/>
    <w:rsid w:val="00885A6C"/>
    <w:rsid w:val="00886D3C"/>
    <w:rsid w:val="0089106A"/>
    <w:rsid w:val="00891BC5"/>
    <w:rsid w:val="00893CA7"/>
    <w:rsid w:val="0089466C"/>
    <w:rsid w:val="0089541C"/>
    <w:rsid w:val="00896091"/>
    <w:rsid w:val="00896AC4"/>
    <w:rsid w:val="00897370"/>
    <w:rsid w:val="008A066D"/>
    <w:rsid w:val="008A1EF7"/>
    <w:rsid w:val="008A2033"/>
    <w:rsid w:val="008A52B1"/>
    <w:rsid w:val="008A70EA"/>
    <w:rsid w:val="008B0B02"/>
    <w:rsid w:val="008B17D8"/>
    <w:rsid w:val="008B5BF2"/>
    <w:rsid w:val="008B6CB3"/>
    <w:rsid w:val="008B6D5B"/>
    <w:rsid w:val="008C0A24"/>
    <w:rsid w:val="008C140D"/>
    <w:rsid w:val="008C5387"/>
    <w:rsid w:val="008C6691"/>
    <w:rsid w:val="008C680D"/>
    <w:rsid w:val="008C6B28"/>
    <w:rsid w:val="008C6E5F"/>
    <w:rsid w:val="008D68DD"/>
    <w:rsid w:val="008D6A5D"/>
    <w:rsid w:val="008E1A7C"/>
    <w:rsid w:val="008E2B09"/>
    <w:rsid w:val="008E3302"/>
    <w:rsid w:val="008E6D90"/>
    <w:rsid w:val="008F1F63"/>
    <w:rsid w:val="008F5B70"/>
    <w:rsid w:val="009007A8"/>
    <w:rsid w:val="00902777"/>
    <w:rsid w:val="00903B3B"/>
    <w:rsid w:val="00903DF1"/>
    <w:rsid w:val="0090492C"/>
    <w:rsid w:val="00907C70"/>
    <w:rsid w:val="009101B6"/>
    <w:rsid w:val="009102DE"/>
    <w:rsid w:val="00910458"/>
    <w:rsid w:val="00915643"/>
    <w:rsid w:val="009214AE"/>
    <w:rsid w:val="00921B19"/>
    <w:rsid w:val="0092211E"/>
    <w:rsid w:val="00922FA1"/>
    <w:rsid w:val="0092415F"/>
    <w:rsid w:val="009251A6"/>
    <w:rsid w:val="009261E0"/>
    <w:rsid w:val="0092644B"/>
    <w:rsid w:val="00930E76"/>
    <w:rsid w:val="00931D13"/>
    <w:rsid w:val="00933778"/>
    <w:rsid w:val="009354B9"/>
    <w:rsid w:val="0093700E"/>
    <w:rsid w:val="0094057B"/>
    <w:rsid w:val="009466E0"/>
    <w:rsid w:val="00947074"/>
    <w:rsid w:val="00947981"/>
    <w:rsid w:val="00952B51"/>
    <w:rsid w:val="00957E72"/>
    <w:rsid w:val="009610B5"/>
    <w:rsid w:val="00962115"/>
    <w:rsid w:val="009629CD"/>
    <w:rsid w:val="00962A61"/>
    <w:rsid w:val="00970CC4"/>
    <w:rsid w:val="0097159C"/>
    <w:rsid w:val="00971D5A"/>
    <w:rsid w:val="009721FC"/>
    <w:rsid w:val="00973152"/>
    <w:rsid w:val="00974A6C"/>
    <w:rsid w:val="00976360"/>
    <w:rsid w:val="0097655C"/>
    <w:rsid w:val="009767F3"/>
    <w:rsid w:val="00982B4B"/>
    <w:rsid w:val="00985C85"/>
    <w:rsid w:val="00986013"/>
    <w:rsid w:val="009913B9"/>
    <w:rsid w:val="009925CA"/>
    <w:rsid w:val="009933FE"/>
    <w:rsid w:val="00993AE5"/>
    <w:rsid w:val="00993CC7"/>
    <w:rsid w:val="00996C06"/>
    <w:rsid w:val="009971D8"/>
    <w:rsid w:val="009976E3"/>
    <w:rsid w:val="009A0970"/>
    <w:rsid w:val="009A0C5B"/>
    <w:rsid w:val="009A2733"/>
    <w:rsid w:val="009A2910"/>
    <w:rsid w:val="009A327B"/>
    <w:rsid w:val="009A52DA"/>
    <w:rsid w:val="009A54AF"/>
    <w:rsid w:val="009A6DAE"/>
    <w:rsid w:val="009B2EDA"/>
    <w:rsid w:val="009B3986"/>
    <w:rsid w:val="009B4016"/>
    <w:rsid w:val="009B472D"/>
    <w:rsid w:val="009B5976"/>
    <w:rsid w:val="009C0BE2"/>
    <w:rsid w:val="009C25B4"/>
    <w:rsid w:val="009C41F6"/>
    <w:rsid w:val="009C58C9"/>
    <w:rsid w:val="009C5A9F"/>
    <w:rsid w:val="009C64AD"/>
    <w:rsid w:val="009C7172"/>
    <w:rsid w:val="009C77D1"/>
    <w:rsid w:val="009C7863"/>
    <w:rsid w:val="009D0A94"/>
    <w:rsid w:val="009D0C0B"/>
    <w:rsid w:val="009D5E14"/>
    <w:rsid w:val="009E28A6"/>
    <w:rsid w:val="009E406D"/>
    <w:rsid w:val="009E4190"/>
    <w:rsid w:val="009E4D3A"/>
    <w:rsid w:val="009E52C6"/>
    <w:rsid w:val="009E53D3"/>
    <w:rsid w:val="009E5BE5"/>
    <w:rsid w:val="009E61E3"/>
    <w:rsid w:val="009F122D"/>
    <w:rsid w:val="009F2CA2"/>
    <w:rsid w:val="009F6749"/>
    <w:rsid w:val="009F6C6B"/>
    <w:rsid w:val="009F7DBD"/>
    <w:rsid w:val="00A004BB"/>
    <w:rsid w:val="00A03103"/>
    <w:rsid w:val="00A05D42"/>
    <w:rsid w:val="00A10B76"/>
    <w:rsid w:val="00A11E26"/>
    <w:rsid w:val="00A1367F"/>
    <w:rsid w:val="00A147CE"/>
    <w:rsid w:val="00A148AC"/>
    <w:rsid w:val="00A17BBB"/>
    <w:rsid w:val="00A202AB"/>
    <w:rsid w:val="00A20A7E"/>
    <w:rsid w:val="00A21195"/>
    <w:rsid w:val="00A21F5D"/>
    <w:rsid w:val="00A24B00"/>
    <w:rsid w:val="00A25187"/>
    <w:rsid w:val="00A25228"/>
    <w:rsid w:val="00A324DF"/>
    <w:rsid w:val="00A3794F"/>
    <w:rsid w:val="00A37E0E"/>
    <w:rsid w:val="00A4133A"/>
    <w:rsid w:val="00A42096"/>
    <w:rsid w:val="00A439BF"/>
    <w:rsid w:val="00A45482"/>
    <w:rsid w:val="00A467BF"/>
    <w:rsid w:val="00A476FA"/>
    <w:rsid w:val="00A47717"/>
    <w:rsid w:val="00A50061"/>
    <w:rsid w:val="00A51157"/>
    <w:rsid w:val="00A5138D"/>
    <w:rsid w:val="00A5204B"/>
    <w:rsid w:val="00A52375"/>
    <w:rsid w:val="00A53DE4"/>
    <w:rsid w:val="00A55A68"/>
    <w:rsid w:val="00A57580"/>
    <w:rsid w:val="00A576FF"/>
    <w:rsid w:val="00A61155"/>
    <w:rsid w:val="00A6269A"/>
    <w:rsid w:val="00A633F2"/>
    <w:rsid w:val="00A64B7D"/>
    <w:rsid w:val="00A64F6F"/>
    <w:rsid w:val="00A66971"/>
    <w:rsid w:val="00A66EAA"/>
    <w:rsid w:val="00A67104"/>
    <w:rsid w:val="00A70DB9"/>
    <w:rsid w:val="00A71D45"/>
    <w:rsid w:val="00A723C7"/>
    <w:rsid w:val="00A725CE"/>
    <w:rsid w:val="00A730BC"/>
    <w:rsid w:val="00A7350F"/>
    <w:rsid w:val="00A74CDA"/>
    <w:rsid w:val="00A75592"/>
    <w:rsid w:val="00A77233"/>
    <w:rsid w:val="00A7758B"/>
    <w:rsid w:val="00A77BC7"/>
    <w:rsid w:val="00A810FB"/>
    <w:rsid w:val="00A82202"/>
    <w:rsid w:val="00A87495"/>
    <w:rsid w:val="00A876AD"/>
    <w:rsid w:val="00A90625"/>
    <w:rsid w:val="00A93520"/>
    <w:rsid w:val="00A97C12"/>
    <w:rsid w:val="00AA0EFD"/>
    <w:rsid w:val="00AA112A"/>
    <w:rsid w:val="00AA2BBC"/>
    <w:rsid w:val="00AA4ADD"/>
    <w:rsid w:val="00AA505A"/>
    <w:rsid w:val="00AA6094"/>
    <w:rsid w:val="00AA7DF9"/>
    <w:rsid w:val="00AB3C20"/>
    <w:rsid w:val="00AB43D4"/>
    <w:rsid w:val="00AB4CC5"/>
    <w:rsid w:val="00AB67D3"/>
    <w:rsid w:val="00AB72FF"/>
    <w:rsid w:val="00AB7C71"/>
    <w:rsid w:val="00AB7EB2"/>
    <w:rsid w:val="00AC4643"/>
    <w:rsid w:val="00AD1752"/>
    <w:rsid w:val="00AD2219"/>
    <w:rsid w:val="00AD2984"/>
    <w:rsid w:val="00AD41C2"/>
    <w:rsid w:val="00AE1886"/>
    <w:rsid w:val="00AE649D"/>
    <w:rsid w:val="00AE7822"/>
    <w:rsid w:val="00AF32AE"/>
    <w:rsid w:val="00AF4DD0"/>
    <w:rsid w:val="00AF53BD"/>
    <w:rsid w:val="00B02723"/>
    <w:rsid w:val="00B02F1B"/>
    <w:rsid w:val="00B034F2"/>
    <w:rsid w:val="00B0686D"/>
    <w:rsid w:val="00B100C3"/>
    <w:rsid w:val="00B10807"/>
    <w:rsid w:val="00B11285"/>
    <w:rsid w:val="00B11559"/>
    <w:rsid w:val="00B13E5A"/>
    <w:rsid w:val="00B1518B"/>
    <w:rsid w:val="00B26662"/>
    <w:rsid w:val="00B300F7"/>
    <w:rsid w:val="00B312AA"/>
    <w:rsid w:val="00B326DB"/>
    <w:rsid w:val="00B3296E"/>
    <w:rsid w:val="00B32D5F"/>
    <w:rsid w:val="00B351C8"/>
    <w:rsid w:val="00B3707C"/>
    <w:rsid w:val="00B37FFB"/>
    <w:rsid w:val="00B442C9"/>
    <w:rsid w:val="00B44D39"/>
    <w:rsid w:val="00B511D5"/>
    <w:rsid w:val="00B55594"/>
    <w:rsid w:val="00B5763F"/>
    <w:rsid w:val="00B62D1C"/>
    <w:rsid w:val="00B653FE"/>
    <w:rsid w:val="00B66A46"/>
    <w:rsid w:val="00B71CE3"/>
    <w:rsid w:val="00B72D15"/>
    <w:rsid w:val="00B7446E"/>
    <w:rsid w:val="00B74D2A"/>
    <w:rsid w:val="00B7660C"/>
    <w:rsid w:val="00B81FF5"/>
    <w:rsid w:val="00B84172"/>
    <w:rsid w:val="00B867A5"/>
    <w:rsid w:val="00B86C82"/>
    <w:rsid w:val="00B87D94"/>
    <w:rsid w:val="00B907E5"/>
    <w:rsid w:val="00B927D0"/>
    <w:rsid w:val="00B93034"/>
    <w:rsid w:val="00B9535D"/>
    <w:rsid w:val="00BA66DD"/>
    <w:rsid w:val="00BA68EF"/>
    <w:rsid w:val="00BB1F8B"/>
    <w:rsid w:val="00BB2BC8"/>
    <w:rsid w:val="00BB3097"/>
    <w:rsid w:val="00BB4C76"/>
    <w:rsid w:val="00BB5228"/>
    <w:rsid w:val="00BB5756"/>
    <w:rsid w:val="00BB5894"/>
    <w:rsid w:val="00BB6B72"/>
    <w:rsid w:val="00BC00CA"/>
    <w:rsid w:val="00BC0FF1"/>
    <w:rsid w:val="00BC12E9"/>
    <w:rsid w:val="00BC2498"/>
    <w:rsid w:val="00BC4153"/>
    <w:rsid w:val="00BC544B"/>
    <w:rsid w:val="00BC684D"/>
    <w:rsid w:val="00BD0AD5"/>
    <w:rsid w:val="00BD157C"/>
    <w:rsid w:val="00BD24DC"/>
    <w:rsid w:val="00BD428D"/>
    <w:rsid w:val="00BD5673"/>
    <w:rsid w:val="00BD693D"/>
    <w:rsid w:val="00BD6F1B"/>
    <w:rsid w:val="00BE2082"/>
    <w:rsid w:val="00BE2C85"/>
    <w:rsid w:val="00BE3079"/>
    <w:rsid w:val="00BE4789"/>
    <w:rsid w:val="00BE50C4"/>
    <w:rsid w:val="00BE54CB"/>
    <w:rsid w:val="00BE5C8A"/>
    <w:rsid w:val="00BE6AD1"/>
    <w:rsid w:val="00BE7BF0"/>
    <w:rsid w:val="00BF0781"/>
    <w:rsid w:val="00BF0B75"/>
    <w:rsid w:val="00BF24A5"/>
    <w:rsid w:val="00BF5ED3"/>
    <w:rsid w:val="00BF64EB"/>
    <w:rsid w:val="00BF74D5"/>
    <w:rsid w:val="00C00249"/>
    <w:rsid w:val="00C04AE5"/>
    <w:rsid w:val="00C054EE"/>
    <w:rsid w:val="00C05715"/>
    <w:rsid w:val="00C05717"/>
    <w:rsid w:val="00C0588E"/>
    <w:rsid w:val="00C05D2B"/>
    <w:rsid w:val="00C103E4"/>
    <w:rsid w:val="00C104FE"/>
    <w:rsid w:val="00C10A67"/>
    <w:rsid w:val="00C113B2"/>
    <w:rsid w:val="00C11B67"/>
    <w:rsid w:val="00C14462"/>
    <w:rsid w:val="00C15EE3"/>
    <w:rsid w:val="00C17156"/>
    <w:rsid w:val="00C204D0"/>
    <w:rsid w:val="00C20569"/>
    <w:rsid w:val="00C22C11"/>
    <w:rsid w:val="00C23443"/>
    <w:rsid w:val="00C24A1F"/>
    <w:rsid w:val="00C24ECA"/>
    <w:rsid w:val="00C33A27"/>
    <w:rsid w:val="00C342E6"/>
    <w:rsid w:val="00C343A1"/>
    <w:rsid w:val="00C349D5"/>
    <w:rsid w:val="00C34FCC"/>
    <w:rsid w:val="00C35291"/>
    <w:rsid w:val="00C36DCD"/>
    <w:rsid w:val="00C37C1D"/>
    <w:rsid w:val="00C41E19"/>
    <w:rsid w:val="00C5175C"/>
    <w:rsid w:val="00C569ED"/>
    <w:rsid w:val="00C61EDF"/>
    <w:rsid w:val="00C67323"/>
    <w:rsid w:val="00C675B5"/>
    <w:rsid w:val="00C67CF8"/>
    <w:rsid w:val="00C71AD9"/>
    <w:rsid w:val="00C757D2"/>
    <w:rsid w:val="00C758CE"/>
    <w:rsid w:val="00C76510"/>
    <w:rsid w:val="00C8023F"/>
    <w:rsid w:val="00C8030F"/>
    <w:rsid w:val="00C8188E"/>
    <w:rsid w:val="00C839A5"/>
    <w:rsid w:val="00C85DDD"/>
    <w:rsid w:val="00C86D51"/>
    <w:rsid w:val="00C86E6D"/>
    <w:rsid w:val="00C876A7"/>
    <w:rsid w:val="00C8780C"/>
    <w:rsid w:val="00C9099A"/>
    <w:rsid w:val="00C90CA5"/>
    <w:rsid w:val="00C91184"/>
    <w:rsid w:val="00C91E36"/>
    <w:rsid w:val="00C91E5D"/>
    <w:rsid w:val="00C92ADE"/>
    <w:rsid w:val="00C92BCE"/>
    <w:rsid w:val="00C930D6"/>
    <w:rsid w:val="00C93952"/>
    <w:rsid w:val="00CA0AC3"/>
    <w:rsid w:val="00CA0FE5"/>
    <w:rsid w:val="00CA1A50"/>
    <w:rsid w:val="00CA33CD"/>
    <w:rsid w:val="00CA4C43"/>
    <w:rsid w:val="00CA50BB"/>
    <w:rsid w:val="00CA5DD4"/>
    <w:rsid w:val="00CA749F"/>
    <w:rsid w:val="00CB04B2"/>
    <w:rsid w:val="00CB1ACD"/>
    <w:rsid w:val="00CB1CC2"/>
    <w:rsid w:val="00CB1DDE"/>
    <w:rsid w:val="00CB2084"/>
    <w:rsid w:val="00CB6197"/>
    <w:rsid w:val="00CB67AE"/>
    <w:rsid w:val="00CB6DE8"/>
    <w:rsid w:val="00CB7647"/>
    <w:rsid w:val="00CB7D3D"/>
    <w:rsid w:val="00CC2168"/>
    <w:rsid w:val="00CC7013"/>
    <w:rsid w:val="00CC755F"/>
    <w:rsid w:val="00CD02AB"/>
    <w:rsid w:val="00CD07D3"/>
    <w:rsid w:val="00CD097C"/>
    <w:rsid w:val="00CD1F9D"/>
    <w:rsid w:val="00CD25A3"/>
    <w:rsid w:val="00CD451D"/>
    <w:rsid w:val="00CD7023"/>
    <w:rsid w:val="00CE4CE1"/>
    <w:rsid w:val="00CE7778"/>
    <w:rsid w:val="00CF178C"/>
    <w:rsid w:val="00CF242A"/>
    <w:rsid w:val="00CF2794"/>
    <w:rsid w:val="00CF5287"/>
    <w:rsid w:val="00CF5B98"/>
    <w:rsid w:val="00CF7D9B"/>
    <w:rsid w:val="00D03B68"/>
    <w:rsid w:val="00D0493B"/>
    <w:rsid w:val="00D06C30"/>
    <w:rsid w:val="00D1016F"/>
    <w:rsid w:val="00D11006"/>
    <w:rsid w:val="00D113F2"/>
    <w:rsid w:val="00D12154"/>
    <w:rsid w:val="00D14713"/>
    <w:rsid w:val="00D163FC"/>
    <w:rsid w:val="00D17D33"/>
    <w:rsid w:val="00D215E1"/>
    <w:rsid w:val="00D21A5C"/>
    <w:rsid w:val="00D24B48"/>
    <w:rsid w:val="00D26180"/>
    <w:rsid w:val="00D26749"/>
    <w:rsid w:val="00D26DBB"/>
    <w:rsid w:val="00D3142E"/>
    <w:rsid w:val="00D3251E"/>
    <w:rsid w:val="00D32B2E"/>
    <w:rsid w:val="00D33510"/>
    <w:rsid w:val="00D3360A"/>
    <w:rsid w:val="00D3786D"/>
    <w:rsid w:val="00D37995"/>
    <w:rsid w:val="00D4061D"/>
    <w:rsid w:val="00D40907"/>
    <w:rsid w:val="00D40917"/>
    <w:rsid w:val="00D41F7A"/>
    <w:rsid w:val="00D420A0"/>
    <w:rsid w:val="00D4305A"/>
    <w:rsid w:val="00D45B5C"/>
    <w:rsid w:val="00D4769F"/>
    <w:rsid w:val="00D47F9B"/>
    <w:rsid w:val="00D50CC8"/>
    <w:rsid w:val="00D56AAA"/>
    <w:rsid w:val="00D56AAC"/>
    <w:rsid w:val="00D6079D"/>
    <w:rsid w:val="00D60A92"/>
    <w:rsid w:val="00D60C41"/>
    <w:rsid w:val="00D60E9B"/>
    <w:rsid w:val="00D62E01"/>
    <w:rsid w:val="00D6544F"/>
    <w:rsid w:val="00D662AC"/>
    <w:rsid w:val="00D6704D"/>
    <w:rsid w:val="00D71BC4"/>
    <w:rsid w:val="00D721C6"/>
    <w:rsid w:val="00D7661E"/>
    <w:rsid w:val="00D77BEB"/>
    <w:rsid w:val="00D81153"/>
    <w:rsid w:val="00D81A0A"/>
    <w:rsid w:val="00D8611B"/>
    <w:rsid w:val="00D871AD"/>
    <w:rsid w:val="00D87BCC"/>
    <w:rsid w:val="00D936A1"/>
    <w:rsid w:val="00D9535A"/>
    <w:rsid w:val="00D96C54"/>
    <w:rsid w:val="00DA0399"/>
    <w:rsid w:val="00DA2F32"/>
    <w:rsid w:val="00DB02A3"/>
    <w:rsid w:val="00DB0D2B"/>
    <w:rsid w:val="00DB2ABA"/>
    <w:rsid w:val="00DB2C22"/>
    <w:rsid w:val="00DB32D0"/>
    <w:rsid w:val="00DB44DD"/>
    <w:rsid w:val="00DB59E5"/>
    <w:rsid w:val="00DB5F07"/>
    <w:rsid w:val="00DB6CE4"/>
    <w:rsid w:val="00DB769D"/>
    <w:rsid w:val="00DB7762"/>
    <w:rsid w:val="00DC187E"/>
    <w:rsid w:val="00DC1A7A"/>
    <w:rsid w:val="00DC31BA"/>
    <w:rsid w:val="00DC3C5C"/>
    <w:rsid w:val="00DC4D4A"/>
    <w:rsid w:val="00DC4F9F"/>
    <w:rsid w:val="00DC5A65"/>
    <w:rsid w:val="00DC5FC9"/>
    <w:rsid w:val="00DC6D46"/>
    <w:rsid w:val="00DD1426"/>
    <w:rsid w:val="00DD47BE"/>
    <w:rsid w:val="00DD5084"/>
    <w:rsid w:val="00DD670A"/>
    <w:rsid w:val="00DD6920"/>
    <w:rsid w:val="00DD723E"/>
    <w:rsid w:val="00DD74D2"/>
    <w:rsid w:val="00DE0B7E"/>
    <w:rsid w:val="00DE44AE"/>
    <w:rsid w:val="00DE494C"/>
    <w:rsid w:val="00DF0ECD"/>
    <w:rsid w:val="00DF1063"/>
    <w:rsid w:val="00DF2622"/>
    <w:rsid w:val="00E0283E"/>
    <w:rsid w:val="00E05301"/>
    <w:rsid w:val="00E06871"/>
    <w:rsid w:val="00E07F38"/>
    <w:rsid w:val="00E1096C"/>
    <w:rsid w:val="00E10EF8"/>
    <w:rsid w:val="00E111B4"/>
    <w:rsid w:val="00E12252"/>
    <w:rsid w:val="00E13938"/>
    <w:rsid w:val="00E17F65"/>
    <w:rsid w:val="00E20A27"/>
    <w:rsid w:val="00E2204B"/>
    <w:rsid w:val="00E2675B"/>
    <w:rsid w:val="00E3211E"/>
    <w:rsid w:val="00E350CE"/>
    <w:rsid w:val="00E35224"/>
    <w:rsid w:val="00E36B14"/>
    <w:rsid w:val="00E417DB"/>
    <w:rsid w:val="00E433F0"/>
    <w:rsid w:val="00E47965"/>
    <w:rsid w:val="00E507A2"/>
    <w:rsid w:val="00E5140C"/>
    <w:rsid w:val="00E517BA"/>
    <w:rsid w:val="00E5230C"/>
    <w:rsid w:val="00E5393E"/>
    <w:rsid w:val="00E53A4E"/>
    <w:rsid w:val="00E54284"/>
    <w:rsid w:val="00E61CFB"/>
    <w:rsid w:val="00E622EB"/>
    <w:rsid w:val="00E62BE8"/>
    <w:rsid w:val="00E65B09"/>
    <w:rsid w:val="00E67E28"/>
    <w:rsid w:val="00E703FE"/>
    <w:rsid w:val="00E704E8"/>
    <w:rsid w:val="00E708F1"/>
    <w:rsid w:val="00E71460"/>
    <w:rsid w:val="00E74798"/>
    <w:rsid w:val="00E74885"/>
    <w:rsid w:val="00E74E22"/>
    <w:rsid w:val="00E76024"/>
    <w:rsid w:val="00E76553"/>
    <w:rsid w:val="00E770BA"/>
    <w:rsid w:val="00E81EEE"/>
    <w:rsid w:val="00E930DF"/>
    <w:rsid w:val="00E9397F"/>
    <w:rsid w:val="00E94E17"/>
    <w:rsid w:val="00EA1293"/>
    <w:rsid w:val="00EA1345"/>
    <w:rsid w:val="00EA319F"/>
    <w:rsid w:val="00EA4FA1"/>
    <w:rsid w:val="00EA576D"/>
    <w:rsid w:val="00EA5D81"/>
    <w:rsid w:val="00EA7108"/>
    <w:rsid w:val="00EA725A"/>
    <w:rsid w:val="00EB03AE"/>
    <w:rsid w:val="00EB460D"/>
    <w:rsid w:val="00EB680F"/>
    <w:rsid w:val="00EB77FF"/>
    <w:rsid w:val="00EB7B53"/>
    <w:rsid w:val="00EC0D95"/>
    <w:rsid w:val="00EC12C7"/>
    <w:rsid w:val="00EC192D"/>
    <w:rsid w:val="00EC24EB"/>
    <w:rsid w:val="00EC39E6"/>
    <w:rsid w:val="00EC3C5B"/>
    <w:rsid w:val="00EC4076"/>
    <w:rsid w:val="00EC57C9"/>
    <w:rsid w:val="00ED06F0"/>
    <w:rsid w:val="00ED0B34"/>
    <w:rsid w:val="00ED1A65"/>
    <w:rsid w:val="00ED429E"/>
    <w:rsid w:val="00ED469D"/>
    <w:rsid w:val="00ED4D6B"/>
    <w:rsid w:val="00ED63A4"/>
    <w:rsid w:val="00EE1275"/>
    <w:rsid w:val="00EE2DFD"/>
    <w:rsid w:val="00EE5D34"/>
    <w:rsid w:val="00EF3764"/>
    <w:rsid w:val="00EF5506"/>
    <w:rsid w:val="00EF56C7"/>
    <w:rsid w:val="00EF5F6E"/>
    <w:rsid w:val="00EF74EB"/>
    <w:rsid w:val="00F00138"/>
    <w:rsid w:val="00F00B26"/>
    <w:rsid w:val="00F01A60"/>
    <w:rsid w:val="00F0336C"/>
    <w:rsid w:val="00F04882"/>
    <w:rsid w:val="00F065D5"/>
    <w:rsid w:val="00F06C12"/>
    <w:rsid w:val="00F11AB6"/>
    <w:rsid w:val="00F12D71"/>
    <w:rsid w:val="00F13D3B"/>
    <w:rsid w:val="00F14CF9"/>
    <w:rsid w:val="00F20F90"/>
    <w:rsid w:val="00F2137C"/>
    <w:rsid w:val="00F21A77"/>
    <w:rsid w:val="00F223DF"/>
    <w:rsid w:val="00F249B0"/>
    <w:rsid w:val="00F250B9"/>
    <w:rsid w:val="00F25223"/>
    <w:rsid w:val="00F30D08"/>
    <w:rsid w:val="00F32EB5"/>
    <w:rsid w:val="00F34927"/>
    <w:rsid w:val="00F37146"/>
    <w:rsid w:val="00F37959"/>
    <w:rsid w:val="00F46E9B"/>
    <w:rsid w:val="00F473E8"/>
    <w:rsid w:val="00F4790D"/>
    <w:rsid w:val="00F53EF0"/>
    <w:rsid w:val="00F55AAA"/>
    <w:rsid w:val="00F56F34"/>
    <w:rsid w:val="00F604F1"/>
    <w:rsid w:val="00F605C3"/>
    <w:rsid w:val="00F6082A"/>
    <w:rsid w:val="00F62137"/>
    <w:rsid w:val="00F623A0"/>
    <w:rsid w:val="00F65144"/>
    <w:rsid w:val="00F654E1"/>
    <w:rsid w:val="00F719B0"/>
    <w:rsid w:val="00F73AD9"/>
    <w:rsid w:val="00F75B4C"/>
    <w:rsid w:val="00F763F2"/>
    <w:rsid w:val="00F7759B"/>
    <w:rsid w:val="00F779E4"/>
    <w:rsid w:val="00F8117E"/>
    <w:rsid w:val="00F84BFC"/>
    <w:rsid w:val="00F857D6"/>
    <w:rsid w:val="00F86E14"/>
    <w:rsid w:val="00F87CB0"/>
    <w:rsid w:val="00F91E22"/>
    <w:rsid w:val="00F91E81"/>
    <w:rsid w:val="00FA1722"/>
    <w:rsid w:val="00FA421F"/>
    <w:rsid w:val="00FA6A0A"/>
    <w:rsid w:val="00FA748C"/>
    <w:rsid w:val="00FB0469"/>
    <w:rsid w:val="00FB58BB"/>
    <w:rsid w:val="00FC189A"/>
    <w:rsid w:val="00FC2ECC"/>
    <w:rsid w:val="00FC312E"/>
    <w:rsid w:val="00FC41AA"/>
    <w:rsid w:val="00FC49F1"/>
    <w:rsid w:val="00FC6662"/>
    <w:rsid w:val="00FC6EEE"/>
    <w:rsid w:val="00FC7C66"/>
    <w:rsid w:val="00FC7D2A"/>
    <w:rsid w:val="00FD123C"/>
    <w:rsid w:val="00FD262B"/>
    <w:rsid w:val="00FD2A20"/>
    <w:rsid w:val="00FD2D2E"/>
    <w:rsid w:val="00FD323A"/>
    <w:rsid w:val="00FD4B3F"/>
    <w:rsid w:val="00FD5934"/>
    <w:rsid w:val="00FD5A2D"/>
    <w:rsid w:val="00FD6D47"/>
    <w:rsid w:val="00FD7006"/>
    <w:rsid w:val="00FE05B3"/>
    <w:rsid w:val="00FE10E9"/>
    <w:rsid w:val="00FE1AD0"/>
    <w:rsid w:val="00FE2482"/>
    <w:rsid w:val="00FE502D"/>
    <w:rsid w:val="00FE7156"/>
    <w:rsid w:val="00FF22C3"/>
    <w:rsid w:val="00FF25AB"/>
    <w:rsid w:val="00FF29D0"/>
    <w:rsid w:val="00FF3D6E"/>
    <w:rsid w:val="00FF42AD"/>
    <w:rsid w:val="00FF546E"/>
    <w:rsid w:val="00FF74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78C4F14"/>
  <w15:docId w15:val="{291C9EE6-32E0-4D88-967D-D4C4FDCA5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0774F"/>
    <w:rPr>
      <w:rFonts w:ascii="Arial" w:hAnsi="Arial" w:cs="Arial"/>
      <w:sz w:val="24"/>
      <w:szCs w:val="24"/>
      <w:lang w:eastAsia="fr-CA"/>
    </w:rPr>
  </w:style>
  <w:style w:type="paragraph" w:styleId="Titre1">
    <w:name w:val="heading 1"/>
    <w:basedOn w:val="Normal"/>
    <w:next w:val="Normal"/>
    <w:qFormat/>
    <w:rsid w:val="003D5909"/>
    <w:pPr>
      <w:keepNext/>
      <w:outlineLvl w:val="0"/>
    </w:pPr>
    <w:rPr>
      <w:sz w:val="32"/>
      <w:szCs w:val="32"/>
    </w:rPr>
  </w:style>
  <w:style w:type="paragraph" w:styleId="Titre2">
    <w:name w:val="heading 2"/>
    <w:basedOn w:val="Normal"/>
    <w:next w:val="Normal"/>
    <w:qFormat/>
    <w:rsid w:val="003D5909"/>
    <w:pPr>
      <w:keepNext/>
      <w:outlineLvl w:val="1"/>
    </w:pPr>
    <w:rPr>
      <w:b/>
      <w:bCs/>
      <w:sz w:val="20"/>
      <w:szCs w:val="20"/>
    </w:rPr>
  </w:style>
  <w:style w:type="paragraph" w:styleId="Titre3">
    <w:name w:val="heading 3"/>
    <w:basedOn w:val="Normal"/>
    <w:next w:val="Normal"/>
    <w:qFormat/>
    <w:rsid w:val="003D5909"/>
    <w:pPr>
      <w:keepNext/>
      <w:spacing w:before="60" w:after="60"/>
      <w:outlineLvl w:val="2"/>
    </w:pPr>
    <w:rPr>
      <w:b/>
      <w:bCs/>
      <w:color w:val="FFFFFF"/>
      <w:sz w:val="26"/>
      <w:szCs w:val="26"/>
    </w:rPr>
  </w:style>
  <w:style w:type="paragraph" w:styleId="Titre4">
    <w:name w:val="heading 4"/>
    <w:basedOn w:val="Normal"/>
    <w:next w:val="Normal"/>
    <w:qFormat/>
    <w:rsid w:val="003D5909"/>
    <w:pPr>
      <w:keepNext/>
      <w:spacing w:before="60" w:after="60"/>
      <w:outlineLvl w:val="3"/>
    </w:pPr>
    <w:rPr>
      <w:i/>
      <w:iCs/>
      <w:sz w:val="18"/>
      <w:szCs w:val="18"/>
    </w:rPr>
  </w:style>
  <w:style w:type="paragraph" w:styleId="Titre5">
    <w:name w:val="heading 5"/>
    <w:basedOn w:val="Normal"/>
    <w:next w:val="Normal"/>
    <w:qFormat/>
    <w:rsid w:val="003D5909"/>
    <w:pPr>
      <w:keepNext/>
      <w:outlineLvl w:val="4"/>
    </w:pPr>
    <w:rPr>
      <w:b/>
      <w:bCs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3D5909"/>
    <w:pPr>
      <w:tabs>
        <w:tab w:val="center" w:pos="4320"/>
        <w:tab w:val="right" w:pos="8640"/>
      </w:tabs>
    </w:pPr>
    <w:rPr>
      <w:b/>
      <w:bCs/>
      <w:sz w:val="18"/>
      <w:szCs w:val="18"/>
    </w:rPr>
  </w:style>
  <w:style w:type="paragraph" w:styleId="Pieddepage">
    <w:name w:val="footer"/>
    <w:basedOn w:val="Normal"/>
    <w:rsid w:val="003D5909"/>
    <w:pPr>
      <w:tabs>
        <w:tab w:val="center" w:pos="4320"/>
        <w:tab w:val="right" w:pos="8640"/>
      </w:tabs>
    </w:pPr>
  </w:style>
  <w:style w:type="paragraph" w:styleId="Listenumros">
    <w:name w:val="List Number"/>
    <w:basedOn w:val="Normal"/>
    <w:rsid w:val="003D5909"/>
    <w:pPr>
      <w:tabs>
        <w:tab w:val="left" w:pos="360"/>
      </w:tabs>
      <w:ind w:left="360" w:hanging="360"/>
    </w:pPr>
  </w:style>
  <w:style w:type="paragraph" w:customStyle="1" w:styleId="CovFormText">
    <w:name w:val="Cov_Form Text"/>
    <w:basedOn w:val="En-tte"/>
    <w:rsid w:val="003D5909"/>
    <w:pPr>
      <w:tabs>
        <w:tab w:val="clear" w:pos="4320"/>
        <w:tab w:val="clear" w:pos="8640"/>
      </w:tabs>
      <w:spacing w:before="60" w:after="60"/>
    </w:pPr>
    <w:rPr>
      <w:b w:val="0"/>
      <w:bCs w:val="0"/>
    </w:rPr>
  </w:style>
  <w:style w:type="paragraph" w:styleId="Notedebasdepage">
    <w:name w:val="footnote text"/>
    <w:basedOn w:val="Normal"/>
    <w:semiHidden/>
    <w:rsid w:val="003D5909"/>
    <w:rPr>
      <w:sz w:val="18"/>
      <w:szCs w:val="18"/>
    </w:rPr>
  </w:style>
  <w:style w:type="character" w:styleId="Appelnotedebasdep">
    <w:name w:val="footnote reference"/>
    <w:basedOn w:val="Policepardfaut"/>
    <w:semiHidden/>
    <w:rsid w:val="003D5909"/>
    <w:rPr>
      <w:sz w:val="20"/>
      <w:szCs w:val="20"/>
      <w:vertAlign w:val="superscript"/>
    </w:rPr>
  </w:style>
  <w:style w:type="paragraph" w:customStyle="1" w:styleId="ABodyBullet1">
    <w:name w:val="A_Body Bullet 1"/>
    <w:basedOn w:val="Normal"/>
    <w:rsid w:val="003D5909"/>
    <w:pPr>
      <w:spacing w:before="60" w:after="60"/>
    </w:pPr>
    <w:rPr>
      <w:sz w:val="22"/>
      <w:szCs w:val="22"/>
    </w:rPr>
  </w:style>
  <w:style w:type="character" w:styleId="Marquedecommentaire">
    <w:name w:val="annotation reference"/>
    <w:basedOn w:val="Policepardfaut"/>
    <w:semiHidden/>
    <w:rsid w:val="003D5909"/>
    <w:rPr>
      <w:sz w:val="16"/>
      <w:szCs w:val="16"/>
    </w:rPr>
  </w:style>
  <w:style w:type="paragraph" w:styleId="Commentaire">
    <w:name w:val="annotation text"/>
    <w:basedOn w:val="Normal"/>
    <w:semiHidden/>
    <w:rsid w:val="003D5909"/>
    <w:rPr>
      <w:sz w:val="20"/>
      <w:szCs w:val="20"/>
    </w:rPr>
  </w:style>
  <w:style w:type="character" w:styleId="Numrodepage">
    <w:name w:val="page number"/>
    <w:basedOn w:val="Policepardfaut"/>
    <w:rsid w:val="00D37995"/>
  </w:style>
  <w:style w:type="character" w:styleId="Accentuation">
    <w:name w:val="Emphasis"/>
    <w:basedOn w:val="Policepardfaut"/>
    <w:uiPriority w:val="20"/>
    <w:qFormat/>
    <w:rsid w:val="00407598"/>
    <w:rPr>
      <w:i/>
      <w:iCs/>
    </w:rPr>
  </w:style>
  <w:style w:type="paragraph" w:styleId="Paragraphedeliste">
    <w:name w:val="List Paragraph"/>
    <w:basedOn w:val="Normal"/>
    <w:uiPriority w:val="34"/>
    <w:qFormat/>
    <w:rsid w:val="00B3707C"/>
    <w:pPr>
      <w:ind w:left="708"/>
    </w:pPr>
  </w:style>
  <w:style w:type="character" w:styleId="Lienhypertexte">
    <w:name w:val="Hyperlink"/>
    <w:basedOn w:val="Policepardfaut"/>
    <w:rsid w:val="00D50CC8"/>
    <w:rPr>
      <w:color w:val="0000FF"/>
      <w:u w:val="single"/>
    </w:rPr>
  </w:style>
  <w:style w:type="character" w:customStyle="1" w:styleId="rwro">
    <w:name w:val="rwro"/>
    <w:basedOn w:val="Policepardfaut"/>
    <w:rsid w:val="00B7446E"/>
  </w:style>
  <w:style w:type="paragraph" w:customStyle="1" w:styleId="xmsolistparagraph">
    <w:name w:val="x_msolistparagraph"/>
    <w:basedOn w:val="Normal"/>
    <w:rsid w:val="001F0704"/>
    <w:pPr>
      <w:spacing w:before="100" w:beforeAutospacing="1" w:after="100" w:afterAutospacing="1"/>
    </w:pPr>
    <w:rPr>
      <w:rFonts w:ascii="Times New Roman" w:hAnsi="Times New Roman" w:cs="Times New Roman"/>
      <w:lang w:eastAsia="fr-FR"/>
    </w:rPr>
  </w:style>
  <w:style w:type="paragraph" w:customStyle="1" w:styleId="xmsonormal">
    <w:name w:val="x_msonormal"/>
    <w:basedOn w:val="Normal"/>
    <w:rsid w:val="001F0704"/>
    <w:pPr>
      <w:spacing w:before="100" w:beforeAutospacing="1" w:after="100" w:afterAutospacing="1"/>
    </w:pPr>
    <w:rPr>
      <w:rFonts w:ascii="Times New Roman" w:hAnsi="Times New Roman" w:cs="Times New Roman"/>
      <w:lang w:eastAsia="fr-FR"/>
    </w:rPr>
  </w:style>
  <w:style w:type="paragraph" w:styleId="Rvision">
    <w:name w:val="Revision"/>
    <w:hidden/>
    <w:uiPriority w:val="99"/>
    <w:semiHidden/>
    <w:rsid w:val="00F30D08"/>
    <w:rPr>
      <w:rFonts w:ascii="Arial" w:hAnsi="Arial" w:cs="Arial"/>
      <w:noProof/>
      <w:sz w:val="24"/>
      <w:szCs w:val="24"/>
      <w:lang w:eastAsia="fr-CA"/>
    </w:rPr>
  </w:style>
  <w:style w:type="paragraph" w:styleId="Textedebulles">
    <w:name w:val="Balloon Text"/>
    <w:basedOn w:val="Normal"/>
    <w:link w:val="TextedebullesCar"/>
    <w:rsid w:val="00F30D08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F30D08"/>
    <w:rPr>
      <w:rFonts w:ascii="Tahoma" w:hAnsi="Tahoma" w:cs="Tahoma"/>
      <w:noProof/>
      <w:sz w:val="16"/>
      <w:szCs w:val="16"/>
      <w:lang w:eastAsia="fr-CA"/>
    </w:rPr>
  </w:style>
  <w:style w:type="character" w:styleId="Lienhypertextesuivivisit">
    <w:name w:val="FollowedHyperlink"/>
    <w:basedOn w:val="Policepardfaut"/>
    <w:rsid w:val="005A44F0"/>
    <w:rPr>
      <w:color w:val="800080" w:themeColor="followedHyperlink"/>
      <w:u w:val="single"/>
    </w:rPr>
  </w:style>
  <w:style w:type="character" w:styleId="lev">
    <w:name w:val="Strong"/>
    <w:basedOn w:val="Policepardfaut"/>
    <w:qFormat/>
    <w:rsid w:val="00B867A5"/>
    <w:rPr>
      <w:b/>
      <w:bCs/>
    </w:rPr>
  </w:style>
  <w:style w:type="table" w:styleId="Grilledutableau">
    <w:name w:val="Table Grid"/>
    <w:basedOn w:val="TableauNormal"/>
    <w:rsid w:val="00EF37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gd">
    <w:name w:val="gd"/>
    <w:basedOn w:val="Policepardfaut"/>
    <w:rsid w:val="00BF74D5"/>
  </w:style>
  <w:style w:type="paragraph" w:customStyle="1" w:styleId="m-1737451548929076578msolistparagraph">
    <w:name w:val="m_-1737451548929076578msolistparagraph"/>
    <w:basedOn w:val="Normal"/>
    <w:rsid w:val="004E76F3"/>
    <w:pPr>
      <w:spacing w:before="100" w:beforeAutospacing="1" w:after="100" w:afterAutospacing="1"/>
    </w:pPr>
    <w:rPr>
      <w:rFonts w:ascii="Times New Roman" w:hAnsi="Times New Roman" w:cs="Times New Roman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C189A"/>
    <w:pPr>
      <w:spacing w:before="100" w:beforeAutospacing="1" w:after="100" w:afterAutospacing="1"/>
    </w:pPr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6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7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5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9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2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matthew\Application%20Data\Microsoft\Templates\Project%20Charter%20Form_1.0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6A9532-2450-4251-BBE9-2D7D4B543B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Project Charter Form_1.0</Template>
  <TotalTime>362</TotalTime>
  <Pages>23</Pages>
  <Words>5523</Words>
  <Characters>30377</Characters>
  <Application>Microsoft Office Word</Application>
  <DocSecurity>0</DocSecurity>
  <Lines>253</Lines>
  <Paragraphs>71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Project Meeting Minutes Template</vt:lpstr>
      <vt:lpstr>Project Meeting Minutes Template</vt:lpstr>
    </vt:vector>
  </TitlesOfParts>
  <Company>SITC</Company>
  <LinksUpToDate>false</LinksUpToDate>
  <CharactersWithSpaces>35829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Meeting Minutes Template</dc:title>
  <dc:creator>K. Ben Lamine</dc:creator>
  <cp:keywords>Meeting Minutes</cp:keywords>
  <dc:description>Document history: origin - Written by Covansys for the City of Raleigh, NC, Enterprise PMO.  Generic format by CVR-IT (www.cvr-it.com).  May be used freely but please retain this reference.</dc:description>
  <cp:lastModifiedBy>Ulrich NKWEME EFERA</cp:lastModifiedBy>
  <cp:revision>15</cp:revision>
  <cp:lastPrinted>2020-03-22T22:44:00Z</cp:lastPrinted>
  <dcterms:created xsi:type="dcterms:W3CDTF">2026-02-20T06:29:00Z</dcterms:created>
  <dcterms:modified xsi:type="dcterms:W3CDTF">2026-02-26T15:56:00Z</dcterms:modified>
</cp:coreProperties>
</file>