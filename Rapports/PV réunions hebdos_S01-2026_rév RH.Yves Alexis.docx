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4DDF7" w14:textId="6850C070" w:rsidR="006063F7" w:rsidRDefault="00601E55" w:rsidP="00D3251E">
      <w:pPr>
        <w:pStyle w:val="Titre1"/>
        <w:rPr>
          <w:noProof/>
          <w:color w:val="1F497D"/>
          <w:lang w:eastAsia="fr-FR"/>
        </w:rPr>
      </w:pPr>
      <w:r>
        <w:rPr>
          <w:noProof/>
          <w:color w:val="1F497D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367EB" wp14:editId="15745D2E">
                <wp:simplePos x="0" y="0"/>
                <wp:positionH relativeFrom="margin">
                  <wp:align>center</wp:align>
                </wp:positionH>
                <wp:positionV relativeFrom="paragraph">
                  <wp:posOffset>-93345</wp:posOffset>
                </wp:positionV>
                <wp:extent cx="1343025" cy="56197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0E8BB14B" id="Rectangle 3" o:spid="_x0000_s1026" style="position:absolute;margin-left:0;margin-top:-7.35pt;width:105.75pt;height:44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0CB41471" w14:textId="77777777" w:rsidR="00D3251E" w:rsidRDefault="00D3251E" w:rsidP="00D3251E">
      <w:pPr>
        <w:rPr>
          <w:lang w:eastAsia="fr-FR"/>
        </w:rPr>
      </w:pPr>
    </w:p>
    <w:p w14:paraId="7380E001" w14:textId="77777777" w:rsidR="00D3251E" w:rsidRDefault="00D3251E" w:rsidP="00D3251E">
      <w:pPr>
        <w:rPr>
          <w:lang w:eastAsia="fr-FR"/>
        </w:rPr>
      </w:pPr>
    </w:p>
    <w:p w14:paraId="58063B75" w14:textId="1F1467EC" w:rsidR="00692094" w:rsidRDefault="006E6A44" w:rsidP="00805466">
      <w:pPr>
        <w:tabs>
          <w:tab w:val="left" w:pos="8124"/>
        </w:tabs>
        <w:jc w:val="center"/>
        <w:rPr>
          <w:b/>
        </w:rPr>
      </w:pPr>
      <w:r w:rsidRPr="00BB5894">
        <w:rPr>
          <w:b/>
        </w:rPr>
        <w:t>Procès-verbal</w:t>
      </w:r>
      <w:r w:rsidR="00C35291">
        <w:rPr>
          <w:b/>
        </w:rPr>
        <w:t xml:space="preserve"> d</w:t>
      </w:r>
      <w:r w:rsidR="000A26B6" w:rsidRPr="00BB5894">
        <w:rPr>
          <w:b/>
        </w:rPr>
        <w:t>e réunion</w:t>
      </w:r>
      <w:r w:rsidR="00C35291">
        <w:rPr>
          <w:b/>
        </w:rPr>
        <w:t xml:space="preserve"> N°1-01/26</w:t>
      </w:r>
    </w:p>
    <w:p w14:paraId="0223D279" w14:textId="77777777" w:rsidR="00786851" w:rsidRPr="00786851" w:rsidRDefault="00786851" w:rsidP="00786851"/>
    <w:tbl>
      <w:tblPr>
        <w:tblW w:w="10233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4"/>
        <w:gridCol w:w="3137"/>
        <w:gridCol w:w="1843"/>
        <w:gridCol w:w="2719"/>
      </w:tblGrid>
      <w:tr w:rsidR="00692094" w:rsidRPr="00BB5894" w14:paraId="44804B81" w14:textId="77777777" w:rsidTr="00571E18">
        <w:trPr>
          <w:cantSplit/>
          <w:tblHeader/>
        </w:trPr>
        <w:tc>
          <w:tcPr>
            <w:tcW w:w="2534" w:type="dxa"/>
            <w:shd w:val="pct12" w:color="auto" w:fill="FFFFFF"/>
          </w:tcPr>
          <w:p w14:paraId="334E0CB4" w14:textId="77777777" w:rsidR="00692094" w:rsidRPr="00BB5894" w:rsidRDefault="00692094" w:rsidP="00E0283E">
            <w:pPr>
              <w:pStyle w:val="Titre4"/>
              <w:rPr>
                <w:i w:val="0"/>
              </w:rPr>
            </w:pPr>
            <w:r w:rsidRPr="00BB5894">
              <w:rPr>
                <w:b/>
                <w:i w:val="0"/>
                <w:sz w:val="20"/>
              </w:rPr>
              <w:t xml:space="preserve">Date </w:t>
            </w:r>
            <w:r w:rsidR="000A26B6" w:rsidRPr="00BB5894">
              <w:rPr>
                <w:b/>
                <w:i w:val="0"/>
                <w:sz w:val="20"/>
              </w:rPr>
              <w:t>de la r</w:t>
            </w:r>
            <w:r w:rsidR="00E0283E" w:rsidRPr="00BB5894">
              <w:rPr>
                <w:b/>
                <w:i w:val="0"/>
                <w:sz w:val="20"/>
              </w:rPr>
              <w:t>é</w:t>
            </w:r>
            <w:r w:rsidR="000A26B6" w:rsidRPr="00BB5894">
              <w:rPr>
                <w:b/>
                <w:i w:val="0"/>
                <w:sz w:val="20"/>
              </w:rPr>
              <w:t>union</w:t>
            </w:r>
            <w:r w:rsidRPr="00BB5894">
              <w:rPr>
                <w:b/>
                <w:i w:val="0"/>
                <w:sz w:val="20"/>
              </w:rPr>
              <w:t>:</w:t>
            </w:r>
          </w:p>
        </w:tc>
        <w:tc>
          <w:tcPr>
            <w:tcW w:w="3137" w:type="dxa"/>
          </w:tcPr>
          <w:p w14:paraId="544A1754" w14:textId="02217FF5" w:rsidR="00692094" w:rsidRPr="00BB5894" w:rsidRDefault="00601E55" w:rsidP="009B5976">
            <w:pPr>
              <w:pStyle w:val="Titre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09/</w:t>
            </w:r>
            <w:r w:rsidR="004047E5">
              <w:rPr>
                <w:i w:val="0"/>
                <w:sz w:val="20"/>
              </w:rPr>
              <w:t>0</w:t>
            </w:r>
            <w:r>
              <w:rPr>
                <w:i w:val="0"/>
                <w:sz w:val="20"/>
              </w:rPr>
              <w:t>1</w:t>
            </w:r>
            <w:r w:rsidR="004047E5">
              <w:rPr>
                <w:i w:val="0"/>
                <w:sz w:val="20"/>
              </w:rPr>
              <w:t>/202</w:t>
            </w:r>
            <w:r>
              <w:rPr>
                <w:i w:val="0"/>
                <w:sz w:val="20"/>
              </w:rPr>
              <w:t>5</w:t>
            </w:r>
          </w:p>
        </w:tc>
        <w:tc>
          <w:tcPr>
            <w:tcW w:w="1843" w:type="dxa"/>
            <w:shd w:val="pct12" w:color="auto" w:fill="FFFFFF"/>
          </w:tcPr>
          <w:p w14:paraId="396DDC5D" w14:textId="77777777" w:rsidR="00692094" w:rsidRPr="00BB5894" w:rsidRDefault="00692094" w:rsidP="000A26B6">
            <w:pPr>
              <w:pStyle w:val="Titre4"/>
              <w:rPr>
                <w:b/>
                <w:i w:val="0"/>
                <w:sz w:val="20"/>
              </w:rPr>
            </w:pPr>
            <w:r w:rsidRPr="00BB5894">
              <w:rPr>
                <w:b/>
                <w:i w:val="0"/>
                <w:sz w:val="20"/>
              </w:rPr>
              <w:t>L</w:t>
            </w:r>
            <w:r w:rsidR="000A26B6" w:rsidRPr="00BB5894">
              <w:rPr>
                <w:b/>
                <w:i w:val="0"/>
                <w:sz w:val="20"/>
              </w:rPr>
              <w:t>ieu</w:t>
            </w:r>
            <w:r w:rsidRPr="00BB5894">
              <w:rPr>
                <w:b/>
                <w:i w:val="0"/>
                <w:sz w:val="20"/>
              </w:rPr>
              <w:t>:</w:t>
            </w:r>
          </w:p>
        </w:tc>
        <w:tc>
          <w:tcPr>
            <w:tcW w:w="2719" w:type="dxa"/>
          </w:tcPr>
          <w:p w14:paraId="46ABB660" w14:textId="53951809" w:rsidR="00692094" w:rsidRPr="00BB5894" w:rsidRDefault="00601E55">
            <w:pPr>
              <w:pStyle w:val="Titre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 xml:space="preserve">SDR Bureau d’Etudes </w:t>
            </w:r>
          </w:p>
        </w:tc>
      </w:tr>
      <w:tr w:rsidR="00692094" w:rsidRPr="00BB5894" w14:paraId="4119466A" w14:textId="77777777" w:rsidTr="00571E18">
        <w:trPr>
          <w:cantSplit/>
          <w:tblHeader/>
        </w:trPr>
        <w:tc>
          <w:tcPr>
            <w:tcW w:w="2534" w:type="dxa"/>
            <w:shd w:val="pct12" w:color="auto" w:fill="FFFFFF"/>
          </w:tcPr>
          <w:p w14:paraId="08DD6A69" w14:textId="77777777" w:rsidR="00692094" w:rsidRPr="00BB5894" w:rsidRDefault="000A26B6">
            <w:pPr>
              <w:pStyle w:val="Titre4"/>
              <w:rPr>
                <w:b/>
                <w:i w:val="0"/>
                <w:sz w:val="20"/>
              </w:rPr>
            </w:pPr>
            <w:r w:rsidRPr="00BB5894">
              <w:rPr>
                <w:b/>
                <w:i w:val="0"/>
                <w:sz w:val="20"/>
              </w:rPr>
              <w:t>PV rédigé par</w:t>
            </w:r>
            <w:r w:rsidR="00692094" w:rsidRPr="00BB5894">
              <w:rPr>
                <w:b/>
                <w:i w:val="0"/>
                <w:sz w:val="20"/>
              </w:rPr>
              <w:t>:</w:t>
            </w:r>
          </w:p>
        </w:tc>
        <w:tc>
          <w:tcPr>
            <w:tcW w:w="3137" w:type="dxa"/>
          </w:tcPr>
          <w:p w14:paraId="3147E9C1" w14:textId="38C71B28" w:rsidR="00692094" w:rsidRPr="00BB5894" w:rsidRDefault="00601E55">
            <w:pPr>
              <w:pStyle w:val="Titre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Ulrich NKWEME EFERA</w:t>
            </w:r>
          </w:p>
        </w:tc>
        <w:tc>
          <w:tcPr>
            <w:tcW w:w="1843" w:type="dxa"/>
            <w:shd w:val="pct12" w:color="auto" w:fill="FFFFFF"/>
          </w:tcPr>
          <w:p w14:paraId="2EDF6004" w14:textId="77777777" w:rsidR="00692094" w:rsidRPr="00BB5894" w:rsidRDefault="006E6A44">
            <w:pPr>
              <w:pStyle w:val="Titre4"/>
              <w:rPr>
                <w:b/>
                <w:i w:val="0"/>
                <w:sz w:val="20"/>
              </w:rPr>
            </w:pPr>
            <w:r w:rsidRPr="00BB5894">
              <w:rPr>
                <w:b/>
                <w:i w:val="0"/>
                <w:sz w:val="20"/>
              </w:rPr>
              <w:t>Heure</w:t>
            </w:r>
            <w:r w:rsidR="00692094" w:rsidRPr="00BB5894">
              <w:rPr>
                <w:b/>
                <w:i w:val="0"/>
                <w:sz w:val="20"/>
              </w:rPr>
              <w:t>:</w:t>
            </w:r>
          </w:p>
        </w:tc>
        <w:tc>
          <w:tcPr>
            <w:tcW w:w="2719" w:type="dxa"/>
          </w:tcPr>
          <w:p w14:paraId="4A733732" w14:textId="4494C6D1" w:rsidR="00692094" w:rsidRPr="00BB5894" w:rsidRDefault="009B5976" w:rsidP="005748A5">
            <w:pPr>
              <w:pStyle w:val="Titre4"/>
              <w:tabs>
                <w:tab w:val="center" w:pos="1380"/>
              </w:tabs>
              <w:ind w:right="-108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0</w:t>
            </w:r>
            <w:r w:rsidR="00601E55">
              <w:rPr>
                <w:i w:val="0"/>
                <w:sz w:val="20"/>
              </w:rPr>
              <w:t>7</w:t>
            </w:r>
            <w:r w:rsidR="00426FB8" w:rsidRPr="00BB5894">
              <w:rPr>
                <w:i w:val="0"/>
                <w:sz w:val="20"/>
              </w:rPr>
              <w:t>:00</w:t>
            </w:r>
            <w:r w:rsidR="00166080" w:rsidRPr="00BB5894">
              <w:rPr>
                <w:i w:val="0"/>
                <w:sz w:val="20"/>
              </w:rPr>
              <w:t xml:space="preserve"> </w:t>
            </w:r>
            <w:r w:rsidR="00C67323">
              <w:rPr>
                <w:i w:val="0"/>
                <w:sz w:val="20"/>
              </w:rPr>
              <w:t>H</w:t>
            </w:r>
            <w:r w:rsidR="004C640D">
              <w:rPr>
                <w:i w:val="0"/>
                <w:sz w:val="20"/>
              </w:rPr>
              <w:tab/>
            </w:r>
          </w:p>
        </w:tc>
      </w:tr>
    </w:tbl>
    <w:p w14:paraId="01AF34C4" w14:textId="77777777" w:rsidR="00692094" w:rsidRPr="00BB5894" w:rsidRDefault="00692094">
      <w:pPr>
        <w:rPr>
          <w:sz w:val="20"/>
        </w:rPr>
      </w:pPr>
    </w:p>
    <w:tbl>
      <w:tblPr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826"/>
        <w:gridCol w:w="1035"/>
        <w:gridCol w:w="1817"/>
        <w:gridCol w:w="425"/>
        <w:gridCol w:w="3002"/>
        <w:gridCol w:w="1676"/>
      </w:tblGrid>
      <w:tr w:rsidR="0035247D" w:rsidRPr="00BB5894" w14:paraId="66C718F1" w14:textId="77777777" w:rsidTr="006D3641">
        <w:trPr>
          <w:cantSplit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3987F807" w14:textId="77777777" w:rsidR="0035247D" w:rsidRDefault="0035247D" w:rsidP="001E6AD5">
            <w:pPr>
              <w:pStyle w:val="Titre3"/>
              <w:rPr>
                <w:color w:val="auto"/>
                <w:shd w:val="clear" w:color="auto" w:fill="D9D9D9"/>
              </w:rPr>
            </w:pPr>
          </w:p>
        </w:tc>
        <w:tc>
          <w:tcPr>
            <w:tcW w:w="18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3043008F" w14:textId="77777777" w:rsidR="0035247D" w:rsidRDefault="0035247D" w:rsidP="001E6AD5">
            <w:pPr>
              <w:pStyle w:val="Titre3"/>
              <w:rPr>
                <w:color w:val="auto"/>
                <w:shd w:val="clear" w:color="auto" w:fill="D9D9D9"/>
              </w:rPr>
            </w:pPr>
          </w:p>
        </w:tc>
        <w:tc>
          <w:tcPr>
            <w:tcW w:w="7955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15793A87" w14:textId="77777777" w:rsidR="0035247D" w:rsidRPr="005748A5" w:rsidRDefault="0035247D" w:rsidP="005748A5">
            <w:pPr>
              <w:pStyle w:val="Titre3"/>
              <w:ind w:left="-2218"/>
              <w:jc w:val="center"/>
              <w:rPr>
                <w:color w:val="auto"/>
                <w:sz w:val="24"/>
                <w:szCs w:val="24"/>
              </w:rPr>
            </w:pPr>
            <w:r w:rsidRPr="005748A5">
              <w:rPr>
                <w:color w:val="auto"/>
                <w:sz w:val="24"/>
                <w:szCs w:val="24"/>
                <w:shd w:val="clear" w:color="auto" w:fill="D9D9D9"/>
              </w:rPr>
              <w:t>Objet des réunions</w:t>
            </w:r>
          </w:p>
        </w:tc>
      </w:tr>
      <w:tr w:rsidR="0035247D" w:rsidRPr="00BB5894" w14:paraId="55F66071" w14:textId="77777777" w:rsidTr="006D3641">
        <w:trPr>
          <w:cantSplit/>
          <w:trHeight w:val="252"/>
        </w:trPr>
        <w:tc>
          <w:tcPr>
            <w:tcW w:w="426" w:type="dxa"/>
            <w:tcBorders>
              <w:top w:val="single" w:sz="6" w:space="0" w:color="auto"/>
            </w:tcBorders>
          </w:tcPr>
          <w:p w14:paraId="7F14D5D3" w14:textId="77777777" w:rsidR="0035247D" w:rsidRPr="00BB5894" w:rsidRDefault="0035247D" w:rsidP="001E6AD5">
            <w:pPr>
              <w:pStyle w:val="CovFormText"/>
              <w:rPr>
                <w:sz w:val="20"/>
              </w:rPr>
            </w:pPr>
          </w:p>
        </w:tc>
        <w:tc>
          <w:tcPr>
            <w:tcW w:w="1826" w:type="dxa"/>
            <w:tcBorders>
              <w:top w:val="single" w:sz="6" w:space="0" w:color="auto"/>
            </w:tcBorders>
          </w:tcPr>
          <w:p w14:paraId="5D5BFEA8" w14:textId="77777777" w:rsidR="0035247D" w:rsidRPr="00BB5894" w:rsidRDefault="0035247D" w:rsidP="001E6AD5">
            <w:pPr>
              <w:pStyle w:val="CovFormText"/>
              <w:rPr>
                <w:sz w:val="20"/>
              </w:rPr>
            </w:pPr>
          </w:p>
        </w:tc>
        <w:tc>
          <w:tcPr>
            <w:tcW w:w="7955" w:type="dxa"/>
            <w:gridSpan w:val="5"/>
            <w:tcBorders>
              <w:top w:val="single" w:sz="6" w:space="0" w:color="auto"/>
            </w:tcBorders>
          </w:tcPr>
          <w:p w14:paraId="2D454860" w14:textId="77777777" w:rsidR="0035247D" w:rsidRPr="00BB5894" w:rsidRDefault="0035247D" w:rsidP="001E6AD5">
            <w:pPr>
              <w:pStyle w:val="CovFormText"/>
              <w:rPr>
                <w:sz w:val="20"/>
              </w:rPr>
            </w:pPr>
            <w:r w:rsidRPr="00BB5894">
              <w:rPr>
                <w:sz w:val="20"/>
              </w:rPr>
              <w:t>Réunion</w:t>
            </w:r>
            <w:r>
              <w:rPr>
                <w:sz w:val="20"/>
              </w:rPr>
              <w:t>s</w:t>
            </w:r>
            <w:r w:rsidRPr="00BB5894">
              <w:rPr>
                <w:sz w:val="20"/>
              </w:rPr>
              <w:t xml:space="preserve"> hebdomadaire</w:t>
            </w:r>
            <w:r>
              <w:rPr>
                <w:sz w:val="20"/>
              </w:rPr>
              <w:t>s pour discuter de l’avancement des projets</w:t>
            </w:r>
          </w:p>
        </w:tc>
      </w:tr>
      <w:tr w:rsidR="0035247D" w:rsidRPr="00BB5894" w14:paraId="668027CA" w14:textId="77777777" w:rsidTr="00486EB5">
        <w:trPr>
          <w:cantSplit/>
          <w:trHeight w:val="355"/>
        </w:trPr>
        <w:tc>
          <w:tcPr>
            <w:tcW w:w="10207" w:type="dxa"/>
            <w:gridSpan w:val="7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67DEB986" w14:textId="77777777" w:rsidR="0035247D" w:rsidRPr="005748A5" w:rsidRDefault="0035247D" w:rsidP="00DC3C5C">
            <w:pPr>
              <w:pStyle w:val="Titre3"/>
              <w:jc w:val="center"/>
              <w:rPr>
                <w:color w:val="auto"/>
                <w:sz w:val="24"/>
                <w:szCs w:val="24"/>
              </w:rPr>
            </w:pPr>
            <w:r w:rsidRPr="005748A5">
              <w:rPr>
                <w:color w:val="auto"/>
                <w:sz w:val="24"/>
                <w:szCs w:val="24"/>
              </w:rPr>
              <w:t>Participants</w:t>
            </w:r>
          </w:p>
        </w:tc>
      </w:tr>
      <w:tr w:rsidR="0035247D" w:rsidRPr="00BB5894" w14:paraId="1366B9F0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34F9D" w14:textId="74720084" w:rsidR="0035247D" w:rsidRDefault="00271BC6" w:rsidP="0035247D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1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</w:p>
        </w:tc>
        <w:tc>
          <w:tcPr>
            <w:tcW w:w="28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BB362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11923512" w14:textId="5B8D791A" w:rsidR="0035247D" w:rsidRPr="004047E5" w:rsidRDefault="00601E55" w:rsidP="004C7203">
            <w:pPr>
              <w:pStyle w:val="CovFormText"/>
              <w:spacing w:before="0" w:after="0"/>
            </w:pPr>
            <w:r>
              <w:t>Lewis AWA NYARE (LAN)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0AB0C2" w14:textId="148DFBC7" w:rsidR="0035247D" w:rsidRPr="004047E5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A004BB">
              <w:t>065.99.38.48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BC551" w14:textId="703E69E1" w:rsidR="0035247D" w:rsidRPr="004047E5" w:rsidRDefault="006D3641" w:rsidP="006D3641">
            <w:pPr>
              <w:pStyle w:val="CovFormText"/>
              <w:ind w:left="-108"/>
            </w:pPr>
            <w:r>
              <w:t xml:space="preserve">  </w:t>
            </w:r>
            <w:r w:rsidR="00271BC6"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aseACocher4"/>
            <w:r w:rsidR="00271BC6">
              <w:instrText xml:space="preserve"> FORMCHECKBOX </w:instrText>
            </w:r>
            <w:r w:rsidR="00000000">
              <w:fldChar w:fldCharType="separate"/>
            </w:r>
            <w:r w:rsidR="00271BC6">
              <w:fldChar w:fldCharType="end"/>
            </w:r>
            <w:bookmarkEnd w:id="1"/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A90880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43D68CC" w14:textId="07CDA7BF" w:rsidR="0035247D" w:rsidRPr="004047E5" w:rsidRDefault="00271BC6" w:rsidP="004C7203">
            <w:pPr>
              <w:pStyle w:val="CovFormText"/>
              <w:spacing w:before="0" w:after="0"/>
            </w:pPr>
            <w:r>
              <w:t>Cindy ANDRIANJAFY</w:t>
            </w: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2EA590B" w14:textId="4E21E925" w:rsidR="0035247D" w:rsidRPr="004047E5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</w:tr>
      <w:tr w:rsidR="0035247D" w:rsidRPr="00BB5894" w14:paraId="1B122D92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F7F5D7" w14:textId="79C86757" w:rsidR="0035247D" w:rsidRDefault="00271BC6" w:rsidP="006D3641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aseACocher12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2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C8CAC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19F2826" w14:textId="61AD2475" w:rsidR="0035247D" w:rsidRPr="004C7203" w:rsidRDefault="00601E55" w:rsidP="004C7203">
            <w:pPr>
              <w:pStyle w:val="CovFormText"/>
              <w:spacing w:before="0" w:after="0"/>
            </w:pPr>
            <w:r>
              <w:t>Ramzi J</w:t>
            </w:r>
            <w:r w:rsidR="00A004BB">
              <w:t>RIBI (RJ)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1D41AFC" w14:textId="61C95C96" w:rsidR="0035247D" w:rsidRPr="004C7203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E1096C">
              <w:t>065.16.63.63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1C25F1" w14:textId="0E441F7C" w:rsidR="0035247D" w:rsidRPr="004047E5" w:rsidRDefault="00271BC6" w:rsidP="0035247D">
            <w:pPr>
              <w:pStyle w:val="CovFormText"/>
            </w:pPr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eACocher2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3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70E1C4DD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4FE853B5" w14:textId="2AB80698" w:rsidR="0035247D" w:rsidRPr="004C7203" w:rsidRDefault="00A004BB" w:rsidP="004C7203">
            <w:pPr>
              <w:pStyle w:val="CovFormText"/>
              <w:spacing w:before="0" w:after="0"/>
            </w:pPr>
            <w:r>
              <w:t>Olivier WEMEYI (OW)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E039B2" w14:textId="54409F08" w:rsidR="0035247D" w:rsidRPr="004C7203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</w:tr>
      <w:tr w:rsidR="0035247D" w:rsidRPr="00BB5894" w14:paraId="12E83A4B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AED98" w14:textId="77777777" w:rsidR="0035247D" w:rsidRDefault="006D3641" w:rsidP="004C7203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eACocher11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4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5DDB27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829927F" w14:textId="256853A6" w:rsidR="0035247D" w:rsidRPr="004047E5" w:rsidRDefault="00271BC6" w:rsidP="004C7203">
            <w:pPr>
              <w:pStyle w:val="CovFormText"/>
              <w:spacing w:before="0" w:after="0"/>
            </w:pPr>
            <w:r>
              <w:t xml:space="preserve">Edouard EMANE B. L. (EEBL) 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4DE5E768" w14:textId="0811CDFA" w:rsidR="0035247D" w:rsidRPr="004047E5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EB4F63" w14:textId="3B446DBA" w:rsidR="0035247D" w:rsidRPr="004047E5" w:rsidRDefault="00271BC6" w:rsidP="004C7203">
            <w:pPr>
              <w:pStyle w:val="CovFormText"/>
            </w:pPr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aseACocher3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5EC6F1AB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9512AD5" w14:textId="204A55B6" w:rsidR="0035247D" w:rsidRPr="004047E5" w:rsidDel="00896AC4" w:rsidRDefault="00A004BB" w:rsidP="004C7203">
            <w:pPr>
              <w:pStyle w:val="CovFormText"/>
              <w:spacing w:before="0" w:after="0"/>
            </w:pPr>
            <w:r>
              <w:t>Ulrich Landry IBOUANA (ULI)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E50B1D" w14:textId="2C3DA71C" w:rsidR="0035247D" w:rsidRPr="004047E5" w:rsidRDefault="00CB6197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</w:tr>
      <w:tr w:rsidR="00CB6197" w:rsidRPr="00BB5894" w14:paraId="02851C14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11228" w14:textId="590DB129" w:rsidR="00CB6197" w:rsidRDefault="00271BC6" w:rsidP="009A0C5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aseACocher10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6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62912E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13F26A3E" w14:textId="175DED3A" w:rsidR="00CB6197" w:rsidRPr="004047E5" w:rsidRDefault="00A004BB" w:rsidP="004C7203">
            <w:pPr>
              <w:pStyle w:val="CovFormText"/>
              <w:spacing w:before="0" w:after="0"/>
            </w:pPr>
            <w:r>
              <w:t>Philippe MOUNDZOUNGA (PM)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55E27A9A" w14:textId="2E17B248" w:rsidR="00CB6197" w:rsidRPr="004047E5" w:rsidRDefault="00CB6197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865AFB" w14:textId="4D0AEACD" w:rsidR="00CB6197" w:rsidRPr="004047E5" w:rsidRDefault="00271BC6" w:rsidP="004C7203">
            <w:pPr>
              <w:pStyle w:val="CovFormText"/>
            </w:pPr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aseACocher5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7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4B77CC8B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795D44BE" w14:textId="11322310" w:rsidR="00CB6197" w:rsidRPr="004047E5" w:rsidDel="00896AC4" w:rsidRDefault="00260FC6" w:rsidP="004C7203">
            <w:pPr>
              <w:pStyle w:val="CovFormText"/>
              <w:spacing w:before="0" w:after="0"/>
            </w:pPr>
            <w:r>
              <w:t>Yves DITENGOU (YD)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232D14" w14:textId="61FC6F10" w:rsidR="00CB6197" w:rsidRPr="004047E5" w:rsidRDefault="00CB6197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</w:tr>
      <w:tr w:rsidR="00260FC6" w:rsidRPr="00BB5894" w14:paraId="48B54D82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2ED81" w14:textId="6128F4C0" w:rsidR="00260FC6" w:rsidRDefault="00271BC6" w:rsidP="00260FC6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aseACocher9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8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3D511F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AAE3738" w14:textId="50F403A9" w:rsidR="00260FC6" w:rsidRPr="004047E5" w:rsidRDefault="00260FC6" w:rsidP="00260FC6">
            <w:pPr>
              <w:pStyle w:val="CovFormText"/>
              <w:spacing w:before="0" w:after="0"/>
            </w:pPr>
            <w:r>
              <w:t>Huguette HOUNKPONOU (HH)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8894985" w14:textId="5E1F526A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D6358F" w14:textId="77777777" w:rsidR="00260FC6" w:rsidRPr="004047E5" w:rsidRDefault="00260FC6" w:rsidP="00260FC6">
            <w:pPr>
              <w:pStyle w:val="CovFormText"/>
            </w:pPr>
            <w: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aseACocher6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9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5B230A71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05D151F2" w14:textId="4DEEBF05" w:rsidR="00260FC6" w:rsidRPr="004047E5" w:rsidRDefault="00260FC6" w:rsidP="00260FC6">
            <w:pPr>
              <w:pStyle w:val="CovFormText"/>
              <w:spacing w:before="0" w:after="0"/>
            </w:pPr>
            <w:r>
              <w:t>Justin NDONG ONGUIE (JNO)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415DB9" w14:textId="51CA8927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</w:tr>
      <w:tr w:rsidR="00260FC6" w:rsidRPr="00BB5894" w14:paraId="5EF83AAD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6B631E" w14:textId="1962E865" w:rsidR="00260FC6" w:rsidRDefault="00271BC6" w:rsidP="00260FC6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aseACocher8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0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C6D55B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61ACE8C" w14:textId="6E66A4A2" w:rsidR="00260FC6" w:rsidRDefault="00260FC6" w:rsidP="00260FC6">
            <w:pPr>
              <w:pStyle w:val="CovFormText"/>
              <w:spacing w:before="0" w:after="0"/>
            </w:pPr>
            <w:r>
              <w:t>Urbain EKORA NZE (UEN)</w:t>
            </w:r>
          </w:p>
          <w:p w14:paraId="25F3E535" w14:textId="77777777" w:rsidR="00E1096C" w:rsidRDefault="00E1096C" w:rsidP="00260FC6">
            <w:pPr>
              <w:pStyle w:val="CovFormText"/>
              <w:spacing w:before="0" w:after="0"/>
            </w:pPr>
          </w:p>
          <w:p w14:paraId="3A848D9D" w14:textId="77777777" w:rsidR="00E1096C" w:rsidRDefault="00E1096C" w:rsidP="00260FC6">
            <w:pPr>
              <w:pStyle w:val="CovFormText"/>
              <w:spacing w:before="0" w:after="0"/>
            </w:pPr>
          </w:p>
          <w:p w14:paraId="5DFF217C" w14:textId="77777777" w:rsidR="00E1096C" w:rsidRDefault="00E1096C" w:rsidP="00260FC6">
            <w:pPr>
              <w:pStyle w:val="CovFormText"/>
              <w:spacing w:before="0" w:after="0"/>
            </w:pPr>
          </w:p>
          <w:p w14:paraId="28C66F82" w14:textId="0A399468" w:rsidR="00E1096C" w:rsidRPr="004047E5" w:rsidRDefault="00E1096C" w:rsidP="00260FC6">
            <w:pPr>
              <w:pStyle w:val="CovFormText"/>
              <w:spacing w:before="0" w:after="0"/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5FB0A092" w14:textId="72A999AD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CF2C8" w14:textId="6D063100" w:rsidR="00260FC6" w:rsidRPr="004047E5" w:rsidRDefault="00271BC6" w:rsidP="00260FC6">
            <w:pPr>
              <w:pStyle w:val="CovFormText"/>
            </w:pPr>
            <w: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aseACocher7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44C910AA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09CAB229" w14:textId="6A5472E8" w:rsidR="00260FC6" w:rsidRPr="004047E5" w:rsidRDefault="00754D98" w:rsidP="00260FC6">
            <w:pPr>
              <w:pStyle w:val="CovFormText"/>
              <w:spacing w:before="0" w:after="0"/>
            </w:pPr>
            <w:r>
              <w:t>David NDONG (DN)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2177A8" w14:textId="6F84B96D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</w:p>
        </w:tc>
      </w:tr>
      <w:tr w:rsidR="00260FC6" w:rsidRPr="00BB5894" w14:paraId="47E16473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EFE619" w14:textId="1C47D24E" w:rsidR="00260FC6" w:rsidRDefault="00271BC6" w:rsidP="00260FC6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aseACocher14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2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615E2C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55B3276" w14:textId="1FB48BBC" w:rsidR="00260FC6" w:rsidRPr="004047E5" w:rsidRDefault="00260FC6" w:rsidP="00260FC6">
            <w:pPr>
              <w:pStyle w:val="CovFormText"/>
              <w:spacing w:before="0" w:after="0"/>
            </w:pPr>
            <w:r>
              <w:t>Ariane BOUNDA (AB)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26ABA991" w14:textId="6F7974A3" w:rsidR="00260FC6" w:rsidRPr="004047E5" w:rsidRDefault="00260FC6" w:rsidP="00260FC6">
            <w:pPr>
              <w:pStyle w:val="CovFormText"/>
              <w:spacing w:before="0" w:after="0"/>
            </w:pPr>
            <w:r>
              <w:t xml:space="preserve">Tél :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94EB35" w14:textId="035B75A3" w:rsidR="00260FC6" w:rsidRDefault="00271BC6" w:rsidP="00260FC6">
            <w:pPr>
              <w:pStyle w:val="CovFormText"/>
            </w:pPr>
            <w:r>
              <w:fldChar w:fldCharType="begin">
                <w:ffData>
                  <w:name w:val="CaseACocher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aseACocher13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0826F7C1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46100753" w14:textId="70911030" w:rsidR="00260FC6" w:rsidRPr="004047E5" w:rsidRDefault="00754D98" w:rsidP="00260FC6">
            <w:pPr>
              <w:pStyle w:val="CovFormText"/>
              <w:spacing w:before="0" w:after="0"/>
            </w:pPr>
            <w:r>
              <w:t xml:space="preserve">Hans MOMBO </w:t>
            </w:r>
            <w:proofErr w:type="spellStart"/>
            <w:r>
              <w:t>MOMBO</w:t>
            </w:r>
            <w:proofErr w:type="spellEnd"/>
            <w:r>
              <w:t xml:space="preserve"> (HMM)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852C77" w14:textId="77777777" w:rsidR="00260FC6" w:rsidRDefault="00260FC6" w:rsidP="00260FC6">
            <w:pPr>
              <w:pStyle w:val="CovFormText"/>
              <w:spacing w:before="0" w:after="0"/>
            </w:pPr>
            <w:r>
              <w:t xml:space="preserve">Tél : </w:t>
            </w:r>
          </w:p>
          <w:p w14:paraId="2E25D614" w14:textId="77777777" w:rsidR="00486EB5" w:rsidRDefault="00486EB5" w:rsidP="00260FC6">
            <w:pPr>
              <w:pStyle w:val="CovFormText"/>
              <w:spacing w:before="0" w:after="0"/>
            </w:pPr>
          </w:p>
          <w:p w14:paraId="6FF5E865" w14:textId="7D07C537" w:rsidR="00486EB5" w:rsidRPr="004047E5" w:rsidRDefault="00486EB5" w:rsidP="00260FC6">
            <w:pPr>
              <w:pStyle w:val="CovFormText"/>
              <w:spacing w:before="0" w:after="0"/>
            </w:pPr>
          </w:p>
        </w:tc>
      </w:tr>
      <w:tr w:rsidR="00486EB5" w:rsidRPr="00BB5894" w14:paraId="362DBE55" w14:textId="77777777" w:rsidTr="00754D98">
        <w:trPr>
          <w:cantSplit/>
          <w:trHeight w:hRule="exact" w:val="724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D77010" w14:textId="10B2312F" w:rsidR="00754D98" w:rsidRDefault="00271BC6" w:rsidP="00486EB5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aseACocher15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4"/>
          </w:p>
          <w:p w14:paraId="7D6C4DC6" w14:textId="1AAA1C2D" w:rsidR="00754D98" w:rsidRDefault="00271BC6" w:rsidP="00754D98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  <w:p w14:paraId="4BAA2A11" w14:textId="77777777" w:rsidR="00486EB5" w:rsidRPr="00754D98" w:rsidRDefault="00486EB5" w:rsidP="00754D98"/>
        </w:tc>
        <w:tc>
          <w:tcPr>
            <w:tcW w:w="28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1A5A3" w14:textId="57CEE768" w:rsidR="00E1096C" w:rsidRPr="00E1096C" w:rsidRDefault="00E1096C" w:rsidP="00486EB5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FF2D8F2" w14:textId="5702E089" w:rsidR="00754D98" w:rsidRDefault="00486EB5" w:rsidP="00486EB5">
            <w:pPr>
              <w:pStyle w:val="CovFormText"/>
              <w:spacing w:before="0" w:after="0"/>
            </w:pPr>
            <w:r>
              <w:t>Martin ROYEMBO (MR)</w:t>
            </w:r>
          </w:p>
          <w:p w14:paraId="246CC92E" w14:textId="77777777" w:rsidR="00E1096C" w:rsidRPr="00E1096C" w:rsidRDefault="00E1096C" w:rsidP="00486EB5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2E135C85" w14:textId="0A3BCC0F" w:rsidR="00486EB5" w:rsidRPr="00754D98" w:rsidRDefault="00754D98" w:rsidP="00754D98">
            <w:r w:rsidRPr="00754D98">
              <w:rPr>
                <w:sz w:val="18"/>
                <w:szCs w:val="18"/>
              </w:rPr>
              <w:t>Stephan ANGO NDONG</w:t>
            </w:r>
            <w:r>
              <w:rPr>
                <w:sz w:val="18"/>
                <w:szCs w:val="18"/>
              </w:rPr>
              <w:t xml:space="preserve"> (SAN)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9B288" w14:textId="0C4650CC" w:rsidR="00754D98" w:rsidRDefault="00486EB5" w:rsidP="00486EB5">
            <w:pPr>
              <w:pStyle w:val="CovFormText"/>
              <w:spacing w:before="0" w:after="0"/>
            </w:pPr>
            <w:r>
              <w:t xml:space="preserve">Tél : </w:t>
            </w:r>
          </w:p>
          <w:p w14:paraId="4C33EC3B" w14:textId="66FCF696" w:rsidR="00754D98" w:rsidRDefault="00754D98" w:rsidP="00754D98">
            <w:pPr>
              <w:pStyle w:val="CovFormText"/>
              <w:spacing w:before="0" w:after="0"/>
            </w:pPr>
          </w:p>
          <w:p w14:paraId="246C3580" w14:textId="7EFA64E1" w:rsidR="00486EB5" w:rsidRDefault="00754D98" w:rsidP="00754D98">
            <w:pPr>
              <w:pStyle w:val="CovFormText"/>
              <w:spacing w:before="0" w:after="0"/>
            </w:pPr>
            <w:r>
              <w:t>Tél :</w:t>
            </w:r>
          </w:p>
          <w:p w14:paraId="0096634D" w14:textId="77777777" w:rsidR="00754D98" w:rsidRPr="00754D98" w:rsidRDefault="00754D98" w:rsidP="00754D98"/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C2AD21" w14:textId="40BC32E8" w:rsidR="00486EB5" w:rsidRDefault="00271BC6" w:rsidP="00486EB5">
            <w:pPr>
              <w:pStyle w:val="CovForm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BB30F2" w14:textId="77777777" w:rsidR="00E1096C" w:rsidRPr="00E1096C" w:rsidRDefault="00E1096C" w:rsidP="00486EB5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3EF2325" w14:textId="59FB5365" w:rsidR="00486EB5" w:rsidRDefault="00754D98" w:rsidP="00486EB5">
            <w:pPr>
              <w:pStyle w:val="CovFormText"/>
              <w:spacing w:before="0" w:after="0"/>
            </w:pPr>
            <w:r>
              <w:t>Kao MBAZONGA (KM)</w:t>
            </w:r>
          </w:p>
          <w:p w14:paraId="7478746C" w14:textId="56750FE2" w:rsidR="00486EB5" w:rsidRDefault="00486EB5" w:rsidP="00486EB5">
            <w:pPr>
              <w:pStyle w:val="CovFormText"/>
              <w:spacing w:before="0" w:after="0"/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CD3573" w14:textId="77777777" w:rsidR="00486EB5" w:rsidRDefault="00486EB5" w:rsidP="00486EB5">
            <w:pPr>
              <w:pStyle w:val="CovFormText"/>
              <w:spacing w:before="0" w:after="0"/>
            </w:pPr>
            <w:r>
              <w:t xml:space="preserve">Tél : </w:t>
            </w:r>
          </w:p>
          <w:p w14:paraId="4C17553C" w14:textId="77777777" w:rsidR="00486EB5" w:rsidRDefault="00486EB5" w:rsidP="00486EB5">
            <w:pPr>
              <w:pStyle w:val="CovFormText"/>
              <w:spacing w:before="0" w:after="0"/>
            </w:pPr>
          </w:p>
        </w:tc>
      </w:tr>
    </w:tbl>
    <w:p w14:paraId="13EB8D10" w14:textId="77777777" w:rsidR="00CB6197" w:rsidRDefault="00CB6197" w:rsidP="00BF74D5"/>
    <w:p w14:paraId="06E86810" w14:textId="77777777" w:rsidR="00701EC2" w:rsidRDefault="00701EC2" w:rsidP="00BF74D5">
      <w:pPr>
        <w:rPr>
          <w:b/>
          <w:bCs/>
        </w:rPr>
      </w:pPr>
    </w:p>
    <w:p w14:paraId="46A2A485" w14:textId="77777777" w:rsidR="00701EC2" w:rsidRDefault="00701EC2" w:rsidP="00BF74D5">
      <w:pPr>
        <w:rPr>
          <w:b/>
          <w:bCs/>
        </w:rPr>
      </w:pPr>
    </w:p>
    <w:p w14:paraId="56D57115" w14:textId="1CECE1E4" w:rsidR="00701EC2" w:rsidRPr="00701EC2" w:rsidRDefault="00701EC2" w:rsidP="00BF74D5">
      <w:pPr>
        <w:rPr>
          <w:b/>
          <w:bCs/>
        </w:rPr>
      </w:pPr>
      <w:r w:rsidRPr="00701EC2">
        <w:rPr>
          <w:b/>
          <w:bCs/>
        </w:rPr>
        <w:t>Ordre du jour :</w:t>
      </w:r>
    </w:p>
    <w:p w14:paraId="5777926F" w14:textId="321DB181" w:rsidR="00701EC2" w:rsidRDefault="00701EC2">
      <w:pPr>
        <w:pStyle w:val="Paragraphedeliste"/>
        <w:numPr>
          <w:ilvl w:val="0"/>
          <w:numId w:val="10"/>
        </w:numPr>
      </w:pPr>
      <w:r>
        <w:t>Etat d’avancement des études</w:t>
      </w:r>
    </w:p>
    <w:p w14:paraId="0D901DC3" w14:textId="399C5BC6" w:rsidR="00701EC2" w:rsidRDefault="00701EC2">
      <w:pPr>
        <w:pStyle w:val="Paragraphedeliste"/>
        <w:numPr>
          <w:ilvl w:val="0"/>
          <w:numId w:val="10"/>
        </w:numPr>
      </w:pPr>
      <w:r>
        <w:t>Etat d’avancement des travaux</w:t>
      </w:r>
    </w:p>
    <w:p w14:paraId="5661BCDD" w14:textId="4F8A00AB" w:rsidR="00701EC2" w:rsidRDefault="00701EC2">
      <w:pPr>
        <w:pStyle w:val="Paragraphedeliste"/>
        <w:numPr>
          <w:ilvl w:val="0"/>
          <w:numId w:val="10"/>
        </w:numPr>
      </w:pPr>
      <w:r>
        <w:t>Chiffre d’affaires hebdomadaire/mensuel</w:t>
      </w:r>
    </w:p>
    <w:p w14:paraId="76FD73AB" w14:textId="00C96FA8" w:rsidR="00701EC2" w:rsidRDefault="00701EC2">
      <w:pPr>
        <w:pStyle w:val="Paragraphedeliste"/>
        <w:numPr>
          <w:ilvl w:val="0"/>
          <w:numId w:val="10"/>
        </w:numPr>
      </w:pPr>
      <w:r>
        <w:t>Prévision</w:t>
      </w:r>
    </w:p>
    <w:p w14:paraId="3EF87FFC" w14:textId="4F3687EA" w:rsidR="00701EC2" w:rsidRDefault="00701EC2">
      <w:pPr>
        <w:pStyle w:val="Paragraphedeliste"/>
        <w:numPr>
          <w:ilvl w:val="0"/>
          <w:numId w:val="10"/>
        </w:numPr>
      </w:pPr>
      <w:r>
        <w:t>Divers</w:t>
      </w:r>
    </w:p>
    <w:p w14:paraId="612FC4BD" w14:textId="77777777" w:rsidR="00701EC2" w:rsidRDefault="00701EC2" w:rsidP="00BF74D5"/>
    <w:p w14:paraId="6522310A" w14:textId="77777777" w:rsidR="00701EC2" w:rsidRDefault="00701EC2" w:rsidP="00BF74D5"/>
    <w:p w14:paraId="47FAD14A" w14:textId="77777777" w:rsidR="00701EC2" w:rsidRDefault="00701EC2" w:rsidP="00BF74D5"/>
    <w:p w14:paraId="392FF3AB" w14:textId="77777777" w:rsidR="00701EC2" w:rsidRDefault="00701EC2" w:rsidP="00BF74D5"/>
    <w:p w14:paraId="4798F5C4" w14:textId="77777777" w:rsidR="00701EC2" w:rsidRDefault="00701EC2" w:rsidP="00BF74D5"/>
    <w:p w14:paraId="2A67A59B" w14:textId="77777777" w:rsidR="00701EC2" w:rsidRDefault="00701EC2" w:rsidP="00BF74D5"/>
    <w:p w14:paraId="38B14A05" w14:textId="77777777" w:rsidR="00701EC2" w:rsidRDefault="00701EC2" w:rsidP="00BF74D5"/>
    <w:p w14:paraId="0D885167" w14:textId="77777777" w:rsidR="00701EC2" w:rsidRDefault="00701EC2" w:rsidP="00BF74D5"/>
    <w:p w14:paraId="52316DEB" w14:textId="77777777" w:rsidR="00701EC2" w:rsidRDefault="00701EC2" w:rsidP="00BF74D5"/>
    <w:p w14:paraId="772AAD5B" w14:textId="77777777" w:rsidR="00701EC2" w:rsidRDefault="00701EC2" w:rsidP="00BF74D5"/>
    <w:p w14:paraId="0B81BB7D" w14:textId="77777777" w:rsidR="00701EC2" w:rsidRDefault="00701EC2" w:rsidP="00BF74D5"/>
    <w:p w14:paraId="76796C62" w14:textId="77777777" w:rsidR="00701EC2" w:rsidRDefault="00701EC2" w:rsidP="00BF74D5"/>
    <w:p w14:paraId="4AE4D696" w14:textId="77777777" w:rsidR="00701EC2" w:rsidRDefault="00701EC2" w:rsidP="00BF74D5"/>
    <w:p w14:paraId="1D424D60" w14:textId="77777777" w:rsidR="00701EC2" w:rsidRDefault="00701EC2" w:rsidP="00BF74D5"/>
    <w:p w14:paraId="59BD8E9D" w14:textId="77777777" w:rsidR="00701EC2" w:rsidRDefault="00701EC2" w:rsidP="00BF74D5"/>
    <w:p w14:paraId="39AE45C3" w14:textId="77777777" w:rsidR="00701EC2" w:rsidRDefault="00701EC2" w:rsidP="00BF74D5"/>
    <w:p w14:paraId="21FB28C3" w14:textId="77777777" w:rsidR="00701EC2" w:rsidRDefault="00701EC2" w:rsidP="00BF74D5"/>
    <w:p w14:paraId="269D0783" w14:textId="77777777" w:rsidR="00701EC2" w:rsidRDefault="00701EC2" w:rsidP="00BF74D5"/>
    <w:p w14:paraId="3D0F64C2" w14:textId="77777777" w:rsidR="00701EC2" w:rsidRDefault="00701EC2" w:rsidP="00BF74D5"/>
    <w:p w14:paraId="1DE9E893" w14:textId="77777777" w:rsidR="00701EC2" w:rsidRDefault="00701EC2" w:rsidP="00BF74D5"/>
    <w:p w14:paraId="645FB783" w14:textId="77777777" w:rsidR="00701EC2" w:rsidRDefault="00701EC2" w:rsidP="00BF74D5"/>
    <w:p w14:paraId="4B08E4A6" w14:textId="77777777" w:rsidR="00701EC2" w:rsidRDefault="00701EC2" w:rsidP="00BF74D5"/>
    <w:p w14:paraId="28C5E6B3" w14:textId="77777777" w:rsidR="00701EC2" w:rsidRPr="00BB5894" w:rsidRDefault="00701EC2" w:rsidP="00BF74D5"/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1F5370" w:rsidRPr="00BB5894" w14:paraId="77268BE6" w14:textId="77777777" w:rsidTr="006D327B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796D74CB" w14:textId="331D644A" w:rsidR="001F5370" w:rsidRPr="00BB5894" w:rsidRDefault="001F5370" w:rsidP="00567C0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lastRenderedPageBreak/>
              <w:t>AFFAIRES</w:t>
            </w:r>
          </w:p>
        </w:tc>
      </w:tr>
      <w:tr w:rsidR="001E3DCF" w:rsidRPr="00AA2BBC" w14:paraId="3DD78384" w14:textId="77777777" w:rsidTr="006D327B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1CD1F603" w14:textId="244986D8" w:rsidR="001E3DCF" w:rsidRPr="00A3794F" w:rsidRDefault="00A3794F" w:rsidP="001E3DCF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="001F5370"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="00B62D1C"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567C05" w:rsidRPr="00AA2BBC" w14:paraId="363FE541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CD110BE" w14:textId="77777777" w:rsidR="00567C05" w:rsidRPr="001F5370" w:rsidRDefault="00B62D1C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color w:val="002060"/>
                <w:sz w:val="20"/>
                <w:szCs w:val="20"/>
              </w:rPr>
              <w:t>Marché N°144/MTP/SG/2024</w:t>
            </w:r>
            <w:r w:rsidR="00550D69" w:rsidRPr="001F5370">
              <w:rPr>
                <w:b/>
                <w:bCs/>
                <w:color w:val="002060"/>
                <w:sz w:val="20"/>
                <w:szCs w:val="20"/>
              </w:rPr>
              <w:t>_</w:t>
            </w:r>
            <w:r w:rsidRPr="001F5370">
              <w:rPr>
                <w:b/>
                <w:bCs/>
                <w:color w:val="002060"/>
                <w:sz w:val="20"/>
                <w:szCs w:val="20"/>
              </w:rPr>
              <w:t>Aménagement des voiries de desserte du quartier Akémidjogoni</w:t>
            </w:r>
          </w:p>
          <w:p w14:paraId="0FDD4229" w14:textId="13CE0FE9" w:rsidR="001F5370" w:rsidRPr="001F5370" w:rsidRDefault="001F5370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color w:val="002060"/>
                <w:sz w:val="20"/>
                <w:szCs w:val="20"/>
              </w:rPr>
              <w:t>Marché N°92/MTPC/SG/2025_Extension Aménagement des voiries de desserte du quartier Akémidjogoni</w:t>
            </w:r>
          </w:p>
        </w:tc>
      </w:tr>
      <w:tr w:rsidR="00C113B2" w:rsidRPr="00AA2BBC" w14:paraId="6CAF6732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B35B3DC" w14:textId="65424C34" w:rsidR="00C113B2" w:rsidRDefault="00C113B2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</w:t>
            </w:r>
            <w:r w:rsidR="001F5370" w:rsidRPr="001F5370">
              <w:rPr>
                <w:b/>
                <w:bCs/>
                <w:sz w:val="20"/>
                <w:szCs w:val="20"/>
                <w:lang w:eastAsia="fr-FR"/>
              </w:rPr>
              <w:t xml:space="preserve"> 144</w:t>
            </w:r>
            <w:r w:rsidRPr="001F5370">
              <w:rPr>
                <w:b/>
                <w:bCs/>
                <w:sz w:val="20"/>
                <w:szCs w:val="20"/>
                <w:lang w:eastAsia="fr-FR"/>
              </w:rPr>
              <w:t> :</w:t>
            </w:r>
            <w:r>
              <w:rPr>
                <w:sz w:val="20"/>
                <w:szCs w:val="20"/>
                <w:lang w:eastAsia="fr-FR"/>
              </w:rPr>
              <w:t xml:space="preserve"> 2.995.552.891 XAF</w:t>
            </w:r>
            <w:r w:rsidR="001F5370">
              <w:rPr>
                <w:sz w:val="20"/>
                <w:szCs w:val="20"/>
                <w:lang w:eastAsia="fr-FR"/>
              </w:rPr>
              <w:t xml:space="preserve"> HT</w:t>
            </w:r>
          </w:p>
          <w:p w14:paraId="340864EF" w14:textId="1CA93A94" w:rsidR="001F5370" w:rsidRDefault="001F5370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 Marché 92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11B67">
              <w:rPr>
                <w:sz w:val="20"/>
                <w:szCs w:val="20"/>
                <w:lang w:eastAsia="fr-FR"/>
              </w:rPr>
              <w:t xml:space="preserve">     </w:t>
            </w:r>
            <w:r>
              <w:rPr>
                <w:sz w:val="20"/>
                <w:szCs w:val="20"/>
                <w:lang w:eastAsia="fr-FR"/>
              </w:rPr>
              <w:t>494.654.477 XAF HT</w:t>
            </w:r>
          </w:p>
          <w:p w14:paraId="2641A570" w14:textId="77777777" w:rsidR="00C113B2" w:rsidRDefault="00C113B2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Huit (8) mois</w:t>
            </w:r>
          </w:p>
          <w:p w14:paraId="3F747B1A" w14:textId="77777777" w:rsidR="00C113B2" w:rsidRPr="001F5370" w:rsidRDefault="00C113B2" w:rsidP="001F5370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6A0ADBE3" w14:textId="77777777" w:rsidR="00C113B2" w:rsidRDefault="00C113B2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475D987A" w14:textId="7CC779EF" w:rsidR="001F5370" w:rsidRPr="00AA2BBC" w:rsidRDefault="001F5370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16123C64" w14:textId="77777777" w:rsidTr="006D327B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F25CF74" w14:textId="23724859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8946CF5" w14:textId="39509CEC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124C859" w14:textId="607DFF15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C7BDC8" w14:textId="77777777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D164BB" w14:textId="61C138D5" w:rsidR="00C113B2" w:rsidRPr="00C113B2" w:rsidRDefault="001F5370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C113B2" w:rsidRPr="00AA2BBC" w14:paraId="56BC7217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3FA7DC0" w14:textId="5C603539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BB72776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C71A53E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D51EDD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EDD3164" w14:textId="449CC241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3FD45D47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46676818" w14:textId="306060FA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8114247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928644E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8CD28B2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D9CB4E4" w14:textId="02BEB25C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3F128FE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0460B58A" w14:textId="0618226B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D211979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DADC1F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5DE149D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C3B6EB2" w14:textId="672B5EBB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2B4F1D9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025033D0" w14:textId="2ABB55A6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9E0588D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EB1F697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5E174EA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C4DAF68" w14:textId="4B97B401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467AAD9F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DB48A97" w14:textId="505BC796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2358013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7F1BBD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F6E1FE8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57FC66" w14:textId="79AA9048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3ADC1E6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B3B9999" w14:textId="13CBF617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88069FB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16EB580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72AB53E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F35B7E2" w14:textId="3F61D4BA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701EC2" w:rsidRPr="00AA2BBC" w14:paraId="319B37A3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6F9E93DB" w14:textId="77777777" w:rsidR="00701EC2" w:rsidRPr="00AA2BBC" w:rsidRDefault="00701EC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39A24386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288962DB" w14:textId="76FCA399" w:rsidR="00F13D3B" w:rsidRPr="00F13D3B" w:rsidRDefault="00F13D3B" w:rsidP="00F13D3B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F13D3B" w:rsidRPr="00AA2BBC" w14:paraId="652E7185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C343978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1A8D7814" w14:textId="5EB92A68" w:rsidR="00F13D3B" w:rsidRPr="00F13D3B" w:rsidRDefault="00F13D3B" w:rsidP="00F13D3B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5E0FE11" w14:textId="13F9674E" w:rsidR="00F13D3B" w:rsidRPr="00F13D3B" w:rsidRDefault="00F13D3B" w:rsidP="00F13D3B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63B300B1" w14:textId="5A3DADBF" w:rsidR="00F13D3B" w:rsidRPr="00F13D3B" w:rsidRDefault="00F13D3B" w:rsidP="00F13D3B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</w:t>
            </w:r>
            <w:r w:rsidR="00973152">
              <w:rPr>
                <w:b/>
                <w:bCs/>
                <w:sz w:val="20"/>
                <w:szCs w:val="20"/>
                <w:lang w:eastAsia="fr-FR"/>
              </w:rPr>
              <w:t>administration</w:t>
            </w:r>
          </w:p>
        </w:tc>
      </w:tr>
      <w:tr w:rsidR="00F13D3B" w:rsidRPr="00AA2BBC" w14:paraId="7605EB58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1DC40DD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9B10FAA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F59D585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2E493C6" w14:textId="1F5808E4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68FCAF77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A862315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6FC8BA6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E9B0E28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0A08B4" w14:textId="16D11839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6536CBEB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A7B437E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5D8FF22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7B1EEAD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1542C5E" w14:textId="4918639A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3616D7E9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A5241BE" w14:textId="5F61604F" w:rsidR="00F13D3B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0B0E78D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AFB151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322087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128E68C3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4AA3D5F" w14:textId="24B72E01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2014A5E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D87FD3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F379650" w14:textId="002371FC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4A64C852" w14:textId="77777777" w:rsidTr="006D327B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893E3DA" w14:textId="589BBA48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990194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B70B0EF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1F5B671" w14:textId="694D0975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1E2D425C" w14:textId="77777777" w:rsidTr="006D327B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E433087" w14:textId="77777777" w:rsidR="00F13D3B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A98EB3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DD432FB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0B4ABBD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973152" w:rsidRPr="00AA2BBC" w14:paraId="1D74776B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33C2B7A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0267B12B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9497FE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Avancement 20% au décompte N°2 à Novembre 2025</w:t>
            </w:r>
          </w:p>
          <w:p w14:paraId="30979948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Points bloquants</w:t>
            </w:r>
          </w:p>
          <w:p w14:paraId="42E026DD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Conduite en fonte sur Axe 3</w:t>
            </w:r>
          </w:p>
          <w:p w14:paraId="2C3FBF9B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Transfo à déplacer sur l’emprise Axe 4</w:t>
            </w:r>
          </w:p>
          <w:p w14:paraId="24A6768D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Besoin d’une Niveleuse à temps plein</w:t>
            </w:r>
          </w:p>
          <w:p w14:paraId="211EBF83" w14:textId="77777777" w:rsidR="001D5C68" w:rsidRPr="001D5C68" w:rsidRDefault="001D5C68">
            <w:pPr>
              <w:pStyle w:val="Paragraphedeliste"/>
              <w:numPr>
                <w:ilvl w:val="0"/>
                <w:numId w:val="5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Prévision S2</w:t>
            </w:r>
          </w:p>
          <w:p w14:paraId="33A5D896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Décompte N°3</w:t>
            </w:r>
          </w:p>
          <w:p w14:paraId="7C72BDB8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Transmission des documents au MTPC pour validation du nouveau DQE</w:t>
            </w:r>
          </w:p>
          <w:p w14:paraId="4AFB5F57" w14:textId="58E523C5" w:rsidR="00973152" w:rsidRPr="001D5C68" w:rsidRDefault="001D5C68" w:rsidP="001D5C68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Délai d’exécution actualisé à communiquer en S2</w:t>
            </w:r>
          </w:p>
          <w:p w14:paraId="1FA6E160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7758890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BA8906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808102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AA3CCD8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EC218B6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47380A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70509AE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3E54CC6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015D292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DFACAB6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C6A14F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1FFDBDA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7A0858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9DA21E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9C7191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00A0C3A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5171131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FDBD6C7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76EB7B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0628A2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DDEE3BA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CBF7C56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41F1F4" w14:textId="77777777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C20CDE" w14:textId="498B923B" w:rsidR="00973152" w:rsidRP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70ADA63A" w14:textId="77777777" w:rsidR="00EF3764" w:rsidRDefault="00EF3764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6E982790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6C009181" w14:textId="77777777" w:rsidTr="006D327B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61FAC265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2430EE72" w14:textId="77777777" w:rsidTr="006D327B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6CDAE285" w14:textId="36219CCA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0DF2B187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0245C39" w14:textId="27912A40" w:rsidR="0067501C" w:rsidRPr="0067501C" w:rsidRDefault="0067501C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 xml:space="preserve">Marché N°004/ED/MENFPFC/CTRI/2024_Réhabilitation-Extension internat du lycée Charles </w:t>
            </w:r>
          </w:p>
        </w:tc>
      </w:tr>
      <w:tr w:rsidR="0067501C" w:rsidRPr="00AA2BBC" w14:paraId="54AA7DA8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92428FD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32915213" w14:textId="1418DEB3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915.426.860 XAF HT</w:t>
            </w:r>
          </w:p>
          <w:p w14:paraId="6EFA299B" w14:textId="001BBF7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>Six</w:t>
            </w:r>
            <w:r>
              <w:rPr>
                <w:sz w:val="20"/>
                <w:szCs w:val="20"/>
                <w:lang w:eastAsia="fr-FR"/>
              </w:rPr>
              <w:t xml:space="preserve"> (6) mois</w:t>
            </w:r>
          </w:p>
          <w:p w14:paraId="0E1B22BC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21050DA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6FA8AC6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A98A3AF" w14:textId="77777777" w:rsidTr="006D327B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BA38AEC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C1540F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66B587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F2EBC28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EF510F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4FE98744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CCC1CC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D7904F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6BF54B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520B42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2AD5D8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589E70D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4CF70E47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CEB8A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3356EE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3ECD81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02A65A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3B73E8D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671801E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B4CC0B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A88E5D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0E67B5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5178E3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4B8FC63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7E78303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799D12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2F8739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077663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97FC5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45AD6CE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7B726D2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85943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387C63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ACC9DE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D3546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A5219FF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4BEF6464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9EB3C1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06C866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6C438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A6686E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AC37B5B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5ABC097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3321B39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3860588E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3C15D0AC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44B392B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4DCE9D5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A036798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FAA1C8A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581C366E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BF317C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7E2DC3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52818E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E5042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3C13944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4D60EC8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A5EFDB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937327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596C2E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97D9DA8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06BEDBD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305984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8AFEAA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CAFDF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3C14F42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3162753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3EF6734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571DB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31CD26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FC75EC3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A0A382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519CC5C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9C1D4F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C13699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B65621C" w14:textId="77777777" w:rsidTr="006D327B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E8B378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DF1ED3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3AE4F3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12173D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2E9036F" w14:textId="77777777" w:rsidTr="006D327B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B719AB3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048864B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954A6B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F8D830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AE2DE1C" w14:textId="77777777" w:rsidTr="006D327B">
        <w:trPr>
          <w:trHeight w:val="8467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03562E9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5B20573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2BED04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D48A12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5A8CC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AD8007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96C25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A9D5F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B8299E9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C573B1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81B03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F526B9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7F7A8B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30FB14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10808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1F9A6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74413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1F6049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61ADE2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FC8B0E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37F6C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03B84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C0DF79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A49F0E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1ACE1B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05BB14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8ACA01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85C3F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3BC4E2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A0FCD9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4F115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35A121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1761A7C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8D5A75B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3DEEFB39" w14:textId="77777777" w:rsidTr="006D327B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37CFE773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7204E6CC" w14:textId="77777777" w:rsidTr="006D327B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14288862" w14:textId="45DAC298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64B4BE03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F36CF20" w14:textId="6DB17A82" w:rsidR="0067501C" w:rsidRPr="0067501C" w:rsidRDefault="0067501C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>Marché N°34/MTP/SG/2025_Travaux de réhabilitation de l’USTM / Travaux complémentaires</w:t>
            </w:r>
          </w:p>
        </w:tc>
      </w:tr>
      <w:tr w:rsidR="0067501C" w:rsidRPr="00AA2BBC" w14:paraId="35753650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A612EEB" w14:textId="77777777" w:rsidR="00A3794F" w:rsidRDefault="00A3794F" w:rsidP="0067501C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04EA6C8F" w14:textId="74682505" w:rsidR="0067501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550D69">
              <w:rPr>
                <w:sz w:val="20"/>
                <w:szCs w:val="20"/>
                <w:lang w:eastAsia="fr-FR"/>
              </w:rPr>
              <w:t>1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550D69">
              <w:rPr>
                <w:sz w:val="20"/>
                <w:szCs w:val="20"/>
                <w:lang w:eastAsia="fr-FR"/>
              </w:rPr>
              <w:t>979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550D69">
              <w:rPr>
                <w:sz w:val="20"/>
                <w:szCs w:val="20"/>
                <w:lang w:eastAsia="fr-FR"/>
              </w:rPr>
              <w:t>462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550D69">
              <w:rPr>
                <w:sz w:val="20"/>
                <w:szCs w:val="20"/>
                <w:lang w:eastAsia="fr-FR"/>
              </w:rPr>
              <w:t xml:space="preserve">755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08ACD65A" w14:textId="689FA999" w:rsidR="0067501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Douze (12) mois</w:t>
            </w:r>
          </w:p>
          <w:p w14:paraId="69A7EF98" w14:textId="77777777" w:rsidR="0067501C" w:rsidRPr="001F5370" w:rsidRDefault="0067501C" w:rsidP="0067501C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6A9F7D32" w14:textId="77777777" w:rsidR="0067501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392E559" w14:textId="77777777" w:rsidR="0067501C" w:rsidRPr="00AA2BB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E4EA749" w14:textId="77777777" w:rsidTr="006D327B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CB170A1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E3ABAF5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E234D8D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B630081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170603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736707D4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A7481A5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29E86E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A9742D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DDAC7A7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D2A1B5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639CD0D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52A4578F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5BFF96C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0D04A0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1B3AA7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49F16C8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C6C5DD2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727C2FC1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140FC9F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5281CD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EE6CC46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737A2C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5DC3161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54581DAD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3774E4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3024712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96D322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D29562F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0E76EE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3B5F03B8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71E8D8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A27314D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9B53F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DF0909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8217C3B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9969EEA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25B285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E264C78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E507567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FB4DA2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A5129E1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67A7C58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BCF1446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06C056D0" w14:textId="77777777" w:rsidR="0067501C" w:rsidRPr="00F13D3B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657C9B35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249896F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0A2A5685" w14:textId="77777777" w:rsidR="0067501C" w:rsidRPr="00F13D3B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545F513" w14:textId="77777777" w:rsidR="0067501C" w:rsidRPr="00F13D3B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7D79BB1" w14:textId="77777777" w:rsidR="0067501C" w:rsidRPr="00F13D3B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44E56E1C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85B2C26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CB99D39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7D17171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8F9DECF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01B7DE5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0BE09E1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58DD130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C9EC6C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23B82F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49EF60F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59B976F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B157AC2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13319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561D11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57A2B71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15278CA" w14:textId="77777777" w:rsidR="0067501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3F0A0F7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5C1DC9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5EFA42C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32F379F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AE1407A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E736B86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CF0E066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DD987A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7200D3E" w14:textId="77777777" w:rsidTr="006D327B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575843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85CEC78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FE898EC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93F9411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E516EA2" w14:textId="77777777" w:rsidTr="006D327B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3A8DEC9" w14:textId="77777777" w:rsidR="0067501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077A800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74DFD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3BB2A4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0EE6A73" w14:textId="77777777" w:rsidTr="006D327B">
        <w:trPr>
          <w:trHeight w:val="8326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50E2754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5B077956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8C6BE72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B84EBF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5D2053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0ADCF7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6FCF4BB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455E03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3455C8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CBB870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6F984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318B60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4BCA27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B1843C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C2AE19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1D3800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FF9F8D1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CB5931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B29A2F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75DA25D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E2AB250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076974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2653812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024D578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01E28A5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0A29CC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0F22125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3EE5E77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AAAA0F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4AEF72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D0B4C4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B3A090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239A96" w14:textId="77777777" w:rsidR="0067501C" w:rsidRPr="00973152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5D1E6F5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75B2F316" w14:textId="77777777" w:rsidTr="006D327B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E0D779F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306EC8A2" w14:textId="77777777" w:rsidTr="006D327B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6D249B82" w14:textId="295F05BC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764604C5" w14:textId="77777777" w:rsidTr="006D327B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FBFA5BB" w14:textId="49960EB0" w:rsidR="0067501C" w:rsidRPr="0067501C" w:rsidRDefault="0067501C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>Marché N°95/MTPC/SG/2025_</w:t>
            </w:r>
            <w:r w:rsidRPr="0067501C">
              <w:rPr>
                <w:b/>
                <w:bCs/>
                <w:color w:val="002060"/>
              </w:rPr>
              <w:t xml:space="preserve"> </w:t>
            </w:r>
            <w:r w:rsidRPr="0067501C">
              <w:rPr>
                <w:b/>
                <w:bCs/>
                <w:color w:val="002060"/>
                <w:sz w:val="20"/>
                <w:szCs w:val="20"/>
              </w:rPr>
              <w:t>Travaux de réaménagement des voiries du Cinquième Arrondissement, quartier LALALA.</w:t>
            </w:r>
          </w:p>
        </w:tc>
      </w:tr>
      <w:tr w:rsidR="0067501C" w:rsidRPr="00AA2BBC" w14:paraId="78B20AB5" w14:textId="77777777" w:rsidTr="006D327B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0C29A60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7731F3EC" w14:textId="458B6C32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20774F">
              <w:rPr>
                <w:sz w:val="20"/>
                <w:szCs w:val="20"/>
                <w:lang w:eastAsia="fr-FR"/>
              </w:rPr>
              <w:t>3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20774F">
              <w:rPr>
                <w:sz w:val="20"/>
                <w:szCs w:val="20"/>
                <w:lang w:eastAsia="fr-FR"/>
              </w:rPr>
              <w:t>064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20774F">
              <w:rPr>
                <w:sz w:val="20"/>
                <w:szCs w:val="20"/>
                <w:lang w:eastAsia="fr-FR"/>
              </w:rPr>
              <w:t>441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20774F">
              <w:rPr>
                <w:sz w:val="20"/>
                <w:szCs w:val="20"/>
                <w:lang w:eastAsia="fr-FR"/>
              </w:rPr>
              <w:t xml:space="preserve">838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6B01B605" w14:textId="663D68C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Dix (10) mois</w:t>
            </w:r>
          </w:p>
          <w:p w14:paraId="3BB0DE65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0B5096D8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2DB7A141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592935E" w14:textId="77777777" w:rsidTr="006D327B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151C8A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98A7A2B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7D878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C44F6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8281AA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1402ECED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32C40CF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3BF1FD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63632E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84ADA8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AAE190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3A25714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F47E93C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4CB71E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BDE3D6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7E5997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E3E35C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6962AF8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5F38C28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B54B7F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C226BF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F95293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85B033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4A302F8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9FB4076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6E4DCE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4FCB68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F2727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1E25F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BBFE85B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CB5AB5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07B6B9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DA8BA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02BF70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1B1C42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020E1C0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C41EE7C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66D59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C1D448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9DA786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D4A22A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13DB2E8" w14:textId="77777777" w:rsidTr="006D327B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78813E3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DC7004C" w14:textId="77777777" w:rsidTr="006D327B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070534CB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4A6DEBA0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663586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C4407F8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8F27BAD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97F79BC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7041E28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5F53A2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BC4F2FC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DAAA17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60105A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E89A695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A9D3F1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D8A6FE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F4F31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A1EE6D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83DF77C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1C886F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4EF37C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83AC88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22B754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069D7AF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C4C24B7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297B0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262F4F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95BC38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54F0E15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7842EC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503C98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D57518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E084A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093CCAE" w14:textId="77777777" w:rsidTr="006D327B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34DC13A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9EB715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86912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1FFE22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6F5A505" w14:textId="77777777" w:rsidTr="006D327B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120193D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774ED75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BC6997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CFA3CA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96B7569" w14:textId="77777777" w:rsidTr="006D327B">
        <w:trPr>
          <w:trHeight w:val="824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8C855D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58919BE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10EA95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En attente de finalisation du projet d’exécution </w:t>
            </w:r>
          </w:p>
          <w:p w14:paraId="6004386F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En phase d’études et dégagement des emprises</w:t>
            </w:r>
          </w:p>
          <w:p w14:paraId="1CF5E027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Prévision S2</w:t>
            </w:r>
          </w:p>
          <w:p w14:paraId="1FA50C3D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Etat des besoins à transmettre le 12/01</w:t>
            </w:r>
          </w:p>
          <w:p w14:paraId="19D3525C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Courrier au MTPC pour MAD homologue et MDC</w:t>
            </w:r>
          </w:p>
          <w:p w14:paraId="6515D5DC" w14:textId="5B0B50DD" w:rsidR="0067501C" w:rsidRDefault="001D5C68" w:rsidP="001D5C68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Faire l’état des lieux avec un huissier</w:t>
            </w:r>
          </w:p>
          <w:p w14:paraId="11BA51E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3E5FEB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69717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D33E5C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B022E6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DBAE0B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54A8D69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81FEE4E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05F53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9DE2E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316852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FFA6E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40252E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DF20F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FF7F1C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9BC52F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8C819B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8E38B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E23DFF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154B64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9E121E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DD59AE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C630B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48BC45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D360FEA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1C14F8EF" w14:textId="77777777" w:rsidTr="00C91E36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070313A3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3EE4C763" w14:textId="77777777" w:rsidTr="00C91E36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6B9E9C73" w14:textId="34FFA75E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4316934D" w14:textId="77777777" w:rsidTr="00C91E36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0721182" w14:textId="42E41284" w:rsidR="0067501C" w:rsidRPr="0067501C" w:rsidRDefault="0067501C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>Marché N°91/MTPC/SG/2025_</w:t>
            </w:r>
            <w:r w:rsidRPr="0067501C">
              <w:rPr>
                <w:b/>
                <w:bCs/>
                <w:color w:val="002060"/>
              </w:rPr>
              <w:t xml:space="preserve"> </w:t>
            </w:r>
            <w:r w:rsidRPr="0067501C">
              <w:rPr>
                <w:b/>
                <w:bCs/>
                <w:color w:val="002060"/>
                <w:sz w:val="20"/>
                <w:szCs w:val="20"/>
              </w:rPr>
              <w:t>Aménagement de la voie Bel-Air</w:t>
            </w:r>
            <w:r w:rsidRPr="0067501C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7E81741C" w14:textId="77777777" w:rsidTr="00C91E36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57D1978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41DBA1A" w14:textId="29D1ECFB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> ???  XAF HT</w:t>
            </w:r>
          </w:p>
          <w:p w14:paraId="31CE1C92" w14:textId="1C0AF6D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 mois</w:t>
            </w:r>
          </w:p>
          <w:p w14:paraId="4B2AD472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524F739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62D2F6F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9FC02F6" w14:textId="77777777" w:rsidTr="00C91E36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7505E9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14AA465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7919E1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86ACBAC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4144DD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1F944914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740A4B84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9FFF0F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ACC818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293238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C64D6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F3FE70A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6C443E2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26CF0C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85C995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373832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17BA39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15DFF6D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518F6F42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6AC095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0EE808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8C5B0E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320836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035CF19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E1CDFD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4C46D3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E9E813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D0EC1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FDC32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8B5138D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2B56B0A6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7C39D7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7D635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359749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9D9EF1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E658C8E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5BBE0C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3AB73A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381D34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693D27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FE007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59F00F5" w14:textId="77777777" w:rsidTr="00C91E36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48CE18E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3FB24ED" w14:textId="77777777" w:rsidTr="00C91E36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5FF48E12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569CE7A0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4C47084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F1D3851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F065664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12D0170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15B049D6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5C6EB8F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EBAE5C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30CC08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43DE3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CA39BAE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70D522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515CA4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FFF034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52CA43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E2A6C1E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6B983EA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AA92BD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704C65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3966D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727D7F4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4C828F0B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7B6722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466E9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20CFBE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3CF78D4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E94971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57512F7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7655DC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6CA8EA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3C4F78D" w14:textId="77777777" w:rsidTr="00C91E36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95B46E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BB65A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936B25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265BB0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80CA625" w14:textId="77777777" w:rsidTr="00C91E36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659A74D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8740EF6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6ED2F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1A091F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2F2B839" w14:textId="77777777" w:rsidTr="0019337C">
        <w:trPr>
          <w:trHeight w:val="8467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84EA53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5C243B2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4FDB4F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7971A85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Avancement 1%</w:t>
            </w:r>
          </w:p>
          <w:p w14:paraId="2AE14ED6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Chantier en phase études</w:t>
            </w:r>
          </w:p>
          <w:p w14:paraId="209A3E83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Installation de chantier en cours</w:t>
            </w:r>
          </w:p>
          <w:p w14:paraId="585CE81A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Points Bloquants</w:t>
            </w:r>
          </w:p>
          <w:p w14:paraId="7F411657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Pas de conteneurs bureaux</w:t>
            </w:r>
          </w:p>
          <w:p w14:paraId="7F031331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Besoin en personnel </w:t>
            </w:r>
          </w:p>
          <w:p w14:paraId="34044E4A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Besoin en matériel </w:t>
            </w:r>
          </w:p>
          <w:p w14:paraId="243C40BB" w14:textId="77777777" w:rsidR="001D5C68" w:rsidRDefault="001D5C68">
            <w:pPr>
              <w:pStyle w:val="Paragraphedeliste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Prévision S2</w:t>
            </w:r>
          </w:p>
          <w:p w14:paraId="368C033A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Transmission du planning </w:t>
            </w:r>
          </w:p>
          <w:p w14:paraId="63AC7587" w14:textId="61B475BF" w:rsidR="0067501C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Faire l’état des lieux avec un huissier</w:t>
            </w:r>
          </w:p>
          <w:p w14:paraId="6A25AE1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294470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74B00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090EA8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281566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6DC1A0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4DEBD3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0D651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ECA84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DFFB19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54CA52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68A4F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8D120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F9C49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F81FE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8B984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5CC39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C93B3E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EE8AA4B" w14:textId="10942D22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12C408B4" w14:textId="77777777" w:rsidTr="006D327B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3BED1ED1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48D826FE" w14:textId="77777777" w:rsidTr="006D327B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58E8D87" w14:textId="4F7BFDF1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58CEB7C7" w14:textId="77777777" w:rsidTr="006D327B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E06E011" w14:textId="0293DF42" w:rsidR="0067501C" w:rsidRPr="00CA1A50" w:rsidRDefault="00CA1A50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Maurel &amp; </w:t>
            </w:r>
            <w:proofErr w:type="spellStart"/>
            <w:r w:rsidRPr="00CA1A50">
              <w:rPr>
                <w:b/>
                <w:bCs/>
                <w:color w:val="002060"/>
                <w:sz w:val="20"/>
                <w:szCs w:val="20"/>
              </w:rPr>
              <w:t>Prom_Gare</w:t>
            </w:r>
            <w:proofErr w:type="spellEnd"/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 fluviale de Lambaréné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625F5058" w14:textId="77777777" w:rsidTr="006D327B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8D9E9A8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0D6D31B3" w14:textId="62C9F571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XAF HT</w:t>
            </w:r>
          </w:p>
          <w:p w14:paraId="0F92B328" w14:textId="6D2B65EC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9EFBBDC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D068E7C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F95014B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73B34B8" w14:textId="77777777" w:rsidTr="006D327B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7D9A1F59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CB1A24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5AC3F4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C05A3A6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F63EB0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274E66A4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56248E5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69328B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68D14A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D5DF20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819F81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FAD4650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5C4597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8A9642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573126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A9650D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3A803F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2574A63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56F699D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E33A44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E32BF8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BEAF95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06D0B4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04ADC13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9CD8165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BE9D9D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556878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39B683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BF9FC2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1A6AC92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2E9AD6D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9AF175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D1F88A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DC92D0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D23E2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6A6C6CF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237073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41CF9A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6A2AE1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9FCD50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38594B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0F581C5" w14:textId="77777777" w:rsidTr="006D327B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0725D1F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304BA2D" w14:textId="77777777" w:rsidTr="006D327B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5803882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020CE8E5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767405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F1D1ED4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B348C59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9F90A4D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2B4F311E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44F402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F5D0365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58016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3A796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C5F482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81C0C3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70C617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102AA8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E55CB2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E7D534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E609D5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B811F3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3988B6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E28CE4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94A430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8F199F3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7ABC51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3B5A81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AFEBA9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B7ACBA5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0FB02B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8A515A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3B9CD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9FC349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734BFA6" w14:textId="77777777" w:rsidTr="006D327B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0E336A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7B548DA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0B8A5A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B7E0B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7FE7D4C" w14:textId="77777777" w:rsidTr="006D327B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DA8FDC0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71B7C4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7C6FB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4D7705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BABF2CC" w14:textId="77777777" w:rsidTr="00FC49F1">
        <w:trPr>
          <w:trHeight w:val="832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9199A7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3647702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EFA7854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Avancement 9%</w:t>
            </w:r>
          </w:p>
          <w:p w14:paraId="19E72BB9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Appro en matériaux : pale planche et sable</w:t>
            </w:r>
          </w:p>
          <w:p w14:paraId="54851FC3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Phase de recrutement du personnel</w:t>
            </w:r>
          </w:p>
          <w:p w14:paraId="12206797" w14:textId="77777777" w:rsidR="001D5C68" w:rsidRDefault="001D5C68">
            <w:pPr>
              <w:pStyle w:val="Paragraphedeliste"/>
              <w:numPr>
                <w:ilvl w:val="0"/>
                <w:numId w:val="3"/>
              </w:numPr>
              <w:ind w:left="714" w:hanging="357"/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Prévision S2</w:t>
            </w:r>
          </w:p>
          <w:p w14:paraId="0032C6FA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Planning à transmettre </w:t>
            </w:r>
          </w:p>
          <w:p w14:paraId="3708245C" w14:textId="77777777" w:rsidR="001D5C68" w:rsidRDefault="001D5C68">
            <w:pPr>
              <w:pStyle w:val="Paragraphedeliste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Transmettre BC des besoins urgents à la compta</w:t>
            </w:r>
          </w:p>
          <w:p w14:paraId="6DA5F5A9" w14:textId="4E67B876" w:rsidR="0067501C" w:rsidRDefault="001D5C68" w:rsidP="001D5C68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Attente contrat</w:t>
            </w:r>
          </w:p>
          <w:p w14:paraId="12CE336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B96DC8C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09E683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10A4C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8E32D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42611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928AA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DE6C2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E8108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CFB8C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F09609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B8DF4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31B61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B2251A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EA3B60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8B317E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F6676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EA5A0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8B7B9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D10C4D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5C516A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19F08A0F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105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44"/>
        <w:gridCol w:w="2082"/>
        <w:gridCol w:w="2410"/>
        <w:gridCol w:w="2404"/>
      </w:tblGrid>
      <w:tr w:rsidR="0067501C" w:rsidRPr="00BB5894" w14:paraId="347FD832" w14:textId="77777777" w:rsidTr="00C91E36">
        <w:trPr>
          <w:trHeight w:val="340"/>
        </w:trPr>
        <w:tc>
          <w:tcPr>
            <w:tcW w:w="11052" w:type="dxa"/>
            <w:gridSpan w:val="6"/>
            <w:noWrap/>
            <w:hideMark/>
          </w:tcPr>
          <w:p w14:paraId="00F790EF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3AAFA426" w14:textId="77777777" w:rsidTr="00C91E36">
        <w:trPr>
          <w:trHeight w:val="124"/>
        </w:trPr>
        <w:tc>
          <w:tcPr>
            <w:tcW w:w="11052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2795D8EC" w14:textId="3C9CC6AE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1FF84A9E" w14:textId="77777777" w:rsidTr="00C91E36">
        <w:trPr>
          <w:trHeight w:val="124"/>
        </w:trPr>
        <w:tc>
          <w:tcPr>
            <w:tcW w:w="1105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B1FD9EE" w14:textId="0D4BDA66" w:rsidR="0067501C" w:rsidRPr="00CA1A50" w:rsidRDefault="00CA1A50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proofErr w:type="spellStart"/>
            <w:r w:rsidRPr="00CA1A50">
              <w:rPr>
                <w:b/>
                <w:bCs/>
                <w:color w:val="002060"/>
                <w:sz w:val="20"/>
                <w:szCs w:val="20"/>
              </w:rPr>
              <w:t>GABOIL_Extension</w:t>
            </w:r>
            <w:proofErr w:type="spellEnd"/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 dépôt pétrolier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205DDECC" w14:textId="77777777" w:rsidTr="00C91E36">
        <w:trPr>
          <w:trHeight w:val="124"/>
        </w:trPr>
        <w:tc>
          <w:tcPr>
            <w:tcW w:w="1105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FCE6613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135349FF" w14:textId="657EE2C4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XAF HT</w:t>
            </w:r>
          </w:p>
          <w:p w14:paraId="2BD4BA5D" w14:textId="1165AFE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1AFE4D3E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28E5F3A1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18C0327F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5BEB686" w14:textId="77777777" w:rsidTr="00C91E36">
        <w:trPr>
          <w:trHeight w:val="124"/>
        </w:trPr>
        <w:tc>
          <w:tcPr>
            <w:tcW w:w="2127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C38F57A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02E1A18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3ABDD3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352604C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A450ADD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33CF15CC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406CFE6F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069B44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236CED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BAA7C1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666E0E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13B3A16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2A841411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802ABA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806A4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7A179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CE8922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9E6789C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28300AA7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615660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DF8380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68AD07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66D4B1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E90C88F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19ADEEE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0B32C6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4BB110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8940C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78759E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C2A3882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736B0763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C07615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22D401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D014A5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58EA3A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11D07AE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4AC69517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F52603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6429F3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4E2A40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5BC3A8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98C777C" w14:textId="77777777" w:rsidTr="00C91E36">
        <w:trPr>
          <w:trHeight w:val="124"/>
        </w:trPr>
        <w:tc>
          <w:tcPr>
            <w:tcW w:w="11052" w:type="dxa"/>
            <w:gridSpan w:val="6"/>
            <w:shd w:val="clear" w:color="auto" w:fill="FFFFFF" w:themeFill="background1"/>
            <w:noWrap/>
          </w:tcPr>
          <w:p w14:paraId="01BC8D7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8E4D6BD" w14:textId="77777777" w:rsidTr="00C91E36">
        <w:trPr>
          <w:trHeight w:val="124"/>
        </w:trPr>
        <w:tc>
          <w:tcPr>
            <w:tcW w:w="11052" w:type="dxa"/>
            <w:gridSpan w:val="6"/>
            <w:shd w:val="clear" w:color="auto" w:fill="F2F2F2" w:themeFill="background1" w:themeFillShade="F2"/>
            <w:noWrap/>
          </w:tcPr>
          <w:p w14:paraId="5CD094AF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2FDFBFED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0E0EF05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6E273815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19F6ED8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C6C3FFF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0A962553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35D2B9F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3534E2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3AC17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D1D5D6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00EA19A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3D2284E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51115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123F3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411203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4280E9E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4C5A317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B2875A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A3568F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E08D6E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961B923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0FC58291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72EACE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AAC9B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7086D9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DAEFA38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450847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9B6BC37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5F6D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2038FC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5B60268" w14:textId="77777777" w:rsidTr="00C91E36">
        <w:trPr>
          <w:trHeight w:val="124"/>
        </w:trPr>
        <w:tc>
          <w:tcPr>
            <w:tcW w:w="4156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5CC1E9A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2E2F3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4D658F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E203C4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F709743" w14:textId="77777777" w:rsidTr="00C91E36">
        <w:trPr>
          <w:trHeight w:val="124"/>
        </w:trPr>
        <w:tc>
          <w:tcPr>
            <w:tcW w:w="415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2871E9B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ADFD72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E0CF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89035E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2C4629E" w14:textId="77777777" w:rsidTr="00C91E36">
        <w:trPr>
          <w:trHeight w:val="8326"/>
        </w:trPr>
        <w:tc>
          <w:tcPr>
            <w:tcW w:w="1105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D67D5F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3387F22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613CA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5F8F09" w14:textId="31508DF2" w:rsidR="0067501C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En attente de la validation du DQE</w:t>
            </w:r>
          </w:p>
          <w:p w14:paraId="0EFEF5A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622110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3F3C1B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95CA52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38070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71A2B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47CB30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EECFE3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E25D2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1D5A3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1AEC2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3E1D3B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847EA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FCB99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67E02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0EB79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7A5247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575E86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6200E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C961F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9BFA4C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F9A4DB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DA38E4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95900F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E92BE5D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76DBEA5F" w14:textId="77777777" w:rsidR="00CA1A50" w:rsidRDefault="00CA1A50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1664D568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0C46E250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19576F60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55BAF0E" w14:textId="2A2F755E" w:rsidR="0067501C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</w:t>
            </w:r>
            <w:r w:rsidR="0067501C" w:rsidRPr="00A3794F">
              <w:rPr>
                <w:b/>
                <w:bCs/>
                <w:color w:val="C00000"/>
              </w:rPr>
              <w:t xml:space="preserve"> </w:t>
            </w:r>
            <w:r w:rsidR="00CA1A50" w:rsidRPr="00A3794F">
              <w:rPr>
                <w:b/>
                <w:bCs/>
                <w:color w:val="C00000"/>
                <w:lang w:eastAsia="fr-FR"/>
              </w:rPr>
              <w:t>Olivier WEMEYI</w:t>
            </w:r>
          </w:p>
        </w:tc>
      </w:tr>
      <w:tr w:rsidR="0067501C" w:rsidRPr="00AA2BBC" w14:paraId="5320B432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D752BDE" w14:textId="083AEC00" w:rsidR="0067501C" w:rsidRPr="00CA1A50" w:rsidRDefault="00CA1A50">
            <w:pPr>
              <w:pStyle w:val="Paragraphedeliste"/>
              <w:numPr>
                <w:ilvl w:val="0"/>
                <w:numId w:val="12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N°52/MTPC/SG/2025_Aménagement de la voie sur Berge de la LOWE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1C47F317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7DBE351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28ADC61F" w14:textId="7939576D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 w:rsidRPr="00260FC6">
              <w:rPr>
                <w:sz w:val="20"/>
                <w:szCs w:val="20"/>
                <w:lang w:eastAsia="fr-FR"/>
              </w:rPr>
              <w:t>14</w:t>
            </w:r>
            <w:r w:rsidR="00CA1A50">
              <w:rPr>
                <w:sz w:val="20"/>
                <w:szCs w:val="20"/>
                <w:lang w:eastAsia="fr-FR"/>
              </w:rPr>
              <w:t>.</w:t>
            </w:r>
            <w:r w:rsidR="00CA1A50" w:rsidRPr="00260FC6">
              <w:rPr>
                <w:sz w:val="20"/>
                <w:szCs w:val="20"/>
                <w:lang w:eastAsia="fr-FR"/>
              </w:rPr>
              <w:t>348</w:t>
            </w:r>
            <w:r w:rsidR="00CA1A50">
              <w:rPr>
                <w:sz w:val="20"/>
                <w:szCs w:val="20"/>
                <w:lang w:eastAsia="fr-FR"/>
              </w:rPr>
              <w:t>.</w:t>
            </w:r>
            <w:r w:rsidR="00CA1A50" w:rsidRPr="00260FC6">
              <w:rPr>
                <w:sz w:val="20"/>
                <w:szCs w:val="20"/>
                <w:lang w:eastAsia="fr-FR"/>
              </w:rPr>
              <w:t>354</w:t>
            </w:r>
            <w:r w:rsidR="00CA1A50">
              <w:rPr>
                <w:sz w:val="20"/>
                <w:szCs w:val="20"/>
                <w:lang w:eastAsia="fr-FR"/>
              </w:rPr>
              <w:t>.</w:t>
            </w:r>
            <w:r w:rsidR="00CA1A50" w:rsidRPr="00260FC6">
              <w:rPr>
                <w:sz w:val="20"/>
                <w:szCs w:val="20"/>
                <w:lang w:eastAsia="fr-FR"/>
              </w:rPr>
              <w:t>681</w:t>
            </w:r>
            <w:r w:rsidR="00CA1A50">
              <w:rPr>
                <w:sz w:val="20"/>
                <w:szCs w:val="20"/>
                <w:lang w:eastAsia="fr-FR"/>
              </w:rPr>
              <w:t xml:space="preserve"> XAF </w:t>
            </w:r>
            <w:r>
              <w:rPr>
                <w:sz w:val="20"/>
                <w:szCs w:val="20"/>
                <w:lang w:eastAsia="fr-FR"/>
              </w:rPr>
              <w:t>HT</w:t>
            </w:r>
          </w:p>
          <w:p w14:paraId="7AEABDE5" w14:textId="3A981A00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>24</w:t>
            </w:r>
            <w:r>
              <w:rPr>
                <w:sz w:val="20"/>
                <w:szCs w:val="20"/>
                <w:lang w:eastAsia="fr-FR"/>
              </w:rPr>
              <w:t xml:space="preserve"> mois</w:t>
            </w:r>
          </w:p>
          <w:p w14:paraId="1A83FAFF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440C567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53E1E62B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C1AAD87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0F45695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4E5DF2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1ADD04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41B0A6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C6A10F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2919AB21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67FD1EF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0A5990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BEBE41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39A956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C61A59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4111FA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8C6E9B4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2007AA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76D3CF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C8BEB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448B33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76A9C2D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FF8F4A2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CCDBAF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B89DCC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E7E30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4FEA0C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A27E374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FF658CB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8B933B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401063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6590C1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3144C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AA90A8E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74DA13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2ED78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80E5AD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9C0927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BF082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2351A6F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068E27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0883A3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52E5E3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EE0748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3E48E5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DC3942C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7A44001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0FE468A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3182988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4B96988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5E4C0A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3BE7F36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E230BB0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1844D50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765946E9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B66622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1D0B282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E5D098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2446EB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859EA1C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A025B5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7762A3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B3F2AA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53D68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2D32D3B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C7711A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EEE346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35E08D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987339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9051770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A7AF032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95D9E1C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78759E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E90186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703F36A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360EC5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858B354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DE48DE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424E8C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0715EE1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D9DF56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DC971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9BF31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5C98EA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1EFC485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8518D8A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AFE2F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5A3E76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F1AFB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E13CE27" w14:textId="77777777" w:rsidTr="00041926">
        <w:trPr>
          <w:trHeight w:val="804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652FA8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58611F0C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0F0F6B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BBDA488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Avancement fin. 7% / Avancement physique 5% / Conso du délai 4%</w:t>
            </w:r>
          </w:p>
          <w:p w14:paraId="355DED38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Etudes d’exécution pont et travaux routier – 5%</w:t>
            </w:r>
          </w:p>
          <w:p w14:paraId="6F6241E7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Personnel clé – Ok, sauf chef de chantier orienté Pont à recruter</w:t>
            </w:r>
          </w:p>
          <w:p w14:paraId="27871C7A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Personnel de production en attente de recrutement</w:t>
            </w:r>
          </w:p>
          <w:p w14:paraId="055C3AFB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Points bloquants </w:t>
            </w:r>
          </w:p>
          <w:p w14:paraId="3E4F6DAD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Besoin Matériel sup.</w:t>
            </w:r>
          </w:p>
          <w:p w14:paraId="082F4C0F" w14:textId="77777777" w:rsidR="001D5C68" w:rsidRPr="001D5C68" w:rsidRDefault="001D5C68">
            <w:pPr>
              <w:pStyle w:val="Paragraphedeliste"/>
              <w:numPr>
                <w:ilvl w:val="0"/>
                <w:numId w:val="7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Pelle supplémentaire</w:t>
            </w:r>
          </w:p>
          <w:p w14:paraId="1985967F" w14:textId="77777777" w:rsidR="001D5C68" w:rsidRPr="001D5C68" w:rsidRDefault="001D5C68">
            <w:pPr>
              <w:pStyle w:val="Paragraphedeliste"/>
              <w:numPr>
                <w:ilvl w:val="0"/>
                <w:numId w:val="7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Tombereau</w:t>
            </w:r>
          </w:p>
          <w:p w14:paraId="34EB3EB5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Matériaux </w:t>
            </w:r>
          </w:p>
          <w:p w14:paraId="3FD184EA" w14:textId="77777777" w:rsidR="001D5C68" w:rsidRPr="001D5C68" w:rsidRDefault="001D5C68">
            <w:pPr>
              <w:pStyle w:val="Paragraphedeliste"/>
              <w:numPr>
                <w:ilvl w:val="0"/>
                <w:numId w:val="8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Faible appro en sable / risque d’impact sur la </w:t>
            </w:r>
            <w:proofErr w:type="spellStart"/>
            <w:r w:rsidRPr="001D5C68">
              <w:rPr>
                <w:bCs/>
                <w:sz w:val="20"/>
                <w:szCs w:val="20"/>
                <w:lang w:eastAsia="fr-FR"/>
              </w:rPr>
              <w:t>product</w:t>
            </w:r>
            <w:proofErr w:type="spellEnd"/>
            <w:r w:rsidRPr="001D5C68">
              <w:rPr>
                <w:bCs/>
                <w:sz w:val="20"/>
                <w:szCs w:val="20"/>
                <w:lang w:eastAsia="fr-FR"/>
              </w:rPr>
              <w:t>°.</w:t>
            </w:r>
          </w:p>
          <w:p w14:paraId="63E4D2B5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Contrainte technique du projet à cause du retard des études</w:t>
            </w:r>
          </w:p>
          <w:p w14:paraId="5C745174" w14:textId="77777777" w:rsidR="001D5C68" w:rsidRPr="001D5C68" w:rsidRDefault="001D5C68">
            <w:pPr>
              <w:pStyle w:val="Paragraphedeliste"/>
              <w:numPr>
                <w:ilvl w:val="0"/>
                <w:numId w:val="6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Proposition d’amélioration</w:t>
            </w:r>
          </w:p>
          <w:p w14:paraId="7565B7F6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Etablir planning en collaboration avec la DGLE</w:t>
            </w:r>
          </w:p>
          <w:p w14:paraId="5A4F5CFD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ERP pour mieux analyser le planning</w:t>
            </w:r>
          </w:p>
          <w:p w14:paraId="31AF433B" w14:textId="77777777" w:rsidR="001D5C68" w:rsidRPr="001D5C68" w:rsidRDefault="001D5C68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FF0000"/>
                <w:sz w:val="20"/>
                <w:szCs w:val="20"/>
                <w:lang w:eastAsia="fr-FR"/>
              </w:rPr>
              <w:t>Prévision S2</w:t>
            </w:r>
          </w:p>
          <w:p w14:paraId="2BB308CC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Démarrage travaux Digue</w:t>
            </w:r>
          </w:p>
          <w:p w14:paraId="7E121ECF" w14:textId="30BF60ED" w:rsidR="0067501C" w:rsidRPr="001D5C68" w:rsidRDefault="001D5C68" w:rsidP="000366A5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Travaux de purge et installation de chantier</w:t>
            </w:r>
          </w:p>
          <w:p w14:paraId="1834DAC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EB97CE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F877E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31C297E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A707B2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31396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8F452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5BFA5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FA00FBC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A886C3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EAD9BA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385B4F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2EEBFF5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63F5D8E9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526D8688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1932F1A8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7574A96C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4ECEFAB4" w14:textId="1FF3C31E" w:rsidR="0067501C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</w:t>
            </w:r>
            <w:r w:rsidR="0067501C" w:rsidRPr="00A3794F">
              <w:rPr>
                <w:b/>
                <w:bCs/>
                <w:color w:val="C00000"/>
              </w:rPr>
              <w:t xml:space="preserve">Projets </w:t>
            </w:r>
            <w:r w:rsidR="00CA1A50" w:rsidRPr="00A3794F">
              <w:rPr>
                <w:b/>
                <w:bCs/>
                <w:color w:val="C00000"/>
                <w:lang w:eastAsia="fr-FR"/>
              </w:rPr>
              <w:t>Yves DITENGOU</w:t>
            </w:r>
          </w:p>
        </w:tc>
      </w:tr>
      <w:tr w:rsidR="0067501C" w:rsidRPr="00AA2BBC" w14:paraId="6EE2D8D9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9D3013A" w14:textId="526AE276" w:rsidR="0067501C" w:rsidRPr="00CA1A50" w:rsidRDefault="00CA1A50">
            <w:pPr>
              <w:pStyle w:val="Paragraphedeliste"/>
              <w:numPr>
                <w:ilvl w:val="0"/>
                <w:numId w:val="13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N°148/MTP/SG/2024_Construction d'un pont sur le carrefour Camp DEGAULLE à Libreville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16BB57A0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FA5E150" w14:textId="36556B92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 xml:space="preserve">14.805.768.664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FECB244" w14:textId="0ED6D259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>24</w:t>
            </w:r>
            <w:r>
              <w:rPr>
                <w:sz w:val="20"/>
                <w:szCs w:val="20"/>
                <w:lang w:eastAsia="fr-FR"/>
              </w:rPr>
              <w:t xml:space="preserve"> mois</w:t>
            </w:r>
          </w:p>
          <w:p w14:paraId="767FB3A4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C1B8BB9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7CBF678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0FD3294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C1D5C89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D73AB3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97C46B4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FB14C9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FD53273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01C6D796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C8A3893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DA92CF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E2E666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51B6EA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70284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7F0D703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4493F3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90B749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78440C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B7266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84847A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E6FB20E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D755AA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A241E0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6A0A61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C10BF5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98A01B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A1EA9E7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E0E72E4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B5A6A5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ADAF4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02AB27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0DD12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5131885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568D4D1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1B91DD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5BB42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BFDE5E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6969F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34BFD55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8A0A6D1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62C8D8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63F03C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A81EEC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5B1DBD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1BA9812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3542762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2C1603E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E68BA56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09257106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F95ECB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55A5DE53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74EED71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9F7F959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02AAB1C0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C6DB4A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7B8D486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8BDC86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3BE32A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4E37AF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971CE3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E0202E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E365BB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66968B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3077C43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5F135F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1AF1AB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5A0D93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B9DAB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5253706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136E696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238F6F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6624F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A5C28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767182C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FBCA39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2DBC8F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4B99D1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FCC9B1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032EAA5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917471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D1042E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3E3A58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5237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A03222F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C608081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D2E900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5955F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4436EE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C0D6871" w14:textId="77777777" w:rsidTr="00041926">
        <w:trPr>
          <w:trHeight w:val="828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54345BC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20D6FCE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B158A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21F4B80" w14:textId="30F3AA7E" w:rsid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Avancement </w:t>
            </w:r>
            <w:r w:rsidR="00550A26">
              <w:rPr>
                <w:bCs/>
                <w:sz w:val="20"/>
                <w:szCs w:val="20"/>
                <w:lang w:eastAsia="fr-FR"/>
              </w:rPr>
              <w:t>30</w:t>
            </w:r>
            <w:r w:rsidRPr="001D5C68">
              <w:rPr>
                <w:bCs/>
                <w:sz w:val="20"/>
                <w:szCs w:val="20"/>
                <w:lang w:eastAsia="fr-FR"/>
              </w:rPr>
              <w:t>% / délai consommé 37% à N2025</w:t>
            </w:r>
          </w:p>
          <w:p w14:paraId="2ACDC45D" w14:textId="77777777" w:rsidR="00550A26" w:rsidRPr="001D5C68" w:rsidRDefault="00550A26" w:rsidP="00550A26">
            <w:pPr>
              <w:pStyle w:val="Paragraphedeliste"/>
              <w:ind w:left="720" w:right="214"/>
              <w:jc w:val="both"/>
              <w:rPr>
                <w:bCs/>
                <w:sz w:val="20"/>
                <w:szCs w:val="20"/>
                <w:lang w:eastAsia="fr-FR"/>
              </w:rPr>
            </w:pPr>
          </w:p>
          <w:p w14:paraId="55A016A2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Points bloquants</w:t>
            </w:r>
          </w:p>
          <w:p w14:paraId="79913A56" w14:textId="795F8402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Zones de déplacement de la Fibre optique au risque de la détériorer</w:t>
            </w:r>
            <w:r w:rsidR="00550A26">
              <w:rPr>
                <w:bCs/>
                <w:sz w:val="20"/>
                <w:szCs w:val="20"/>
                <w:lang w:eastAsia="fr-FR"/>
              </w:rPr>
              <w:t xml:space="preserve"> </w:t>
            </w:r>
            <w:r w:rsidR="00550A26" w:rsidRPr="00550A26">
              <w:rPr>
                <w:bCs/>
                <w:color w:val="FF0000"/>
                <w:sz w:val="20"/>
                <w:szCs w:val="20"/>
                <w:lang w:eastAsia="fr-FR"/>
              </w:rPr>
              <w:t>(urgent)</w:t>
            </w:r>
          </w:p>
          <w:p w14:paraId="5377EE40" w14:textId="23B6695F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Suppression de la conduite en fonte de la SEEG de diamètre 100</w:t>
            </w:r>
            <w:r w:rsidR="00550A26">
              <w:rPr>
                <w:bCs/>
                <w:sz w:val="20"/>
                <w:szCs w:val="20"/>
                <w:lang w:eastAsia="fr-FR"/>
              </w:rPr>
              <w:t xml:space="preserve"> </w:t>
            </w:r>
            <w:r w:rsidR="00550A26" w:rsidRPr="00550A26">
              <w:rPr>
                <w:bCs/>
                <w:color w:val="FF0000"/>
                <w:sz w:val="20"/>
                <w:szCs w:val="20"/>
                <w:lang w:eastAsia="fr-FR"/>
              </w:rPr>
              <w:t>(plus nécessaire)</w:t>
            </w:r>
          </w:p>
          <w:p w14:paraId="3AFBF494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Déplacement possible de la conduite de diamètre 800 / située à 60 cm du pieu</w:t>
            </w:r>
          </w:p>
          <w:p w14:paraId="6EE297BF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Déplacement possible HT 20000V – coté ASSOUME N.</w:t>
            </w:r>
          </w:p>
          <w:p w14:paraId="05E46D41" w14:textId="7EEA50F4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Appro des travaux en eau</w:t>
            </w:r>
            <w:r w:rsidR="00863E92">
              <w:rPr>
                <w:bCs/>
                <w:sz w:val="20"/>
                <w:szCs w:val="20"/>
                <w:lang w:eastAsia="fr-FR"/>
              </w:rPr>
              <w:t xml:space="preserve"> </w:t>
            </w:r>
            <w:proofErr w:type="gramStart"/>
            <w:r w:rsidR="00863E92">
              <w:rPr>
                <w:bCs/>
                <w:sz w:val="20"/>
                <w:szCs w:val="20"/>
                <w:lang w:eastAsia="fr-FR"/>
              </w:rPr>
              <w:t>( problème</w:t>
            </w:r>
            <w:proofErr w:type="gramEnd"/>
            <w:r w:rsidR="00863E92">
              <w:rPr>
                <w:bCs/>
                <w:sz w:val="20"/>
                <w:szCs w:val="20"/>
                <w:lang w:eastAsia="fr-FR"/>
              </w:rPr>
              <w:t xml:space="preserve"> résolu à ce jour)</w:t>
            </w:r>
          </w:p>
          <w:p w14:paraId="18A2C8A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4F3D0D7" w14:textId="77777777" w:rsidR="001D5C68" w:rsidRPr="001D5C68" w:rsidRDefault="001D5C68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FF0000"/>
                <w:sz w:val="20"/>
                <w:szCs w:val="20"/>
                <w:lang w:eastAsia="fr-FR"/>
              </w:rPr>
              <w:t>Prévisions S2</w:t>
            </w:r>
          </w:p>
          <w:p w14:paraId="489FCA7B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15 poutres de 19/90 soit 3/jours</w:t>
            </w:r>
          </w:p>
          <w:p w14:paraId="3527AC9F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20 corniches de type A</w:t>
            </w:r>
          </w:p>
          <w:p w14:paraId="4E1624BB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02 demi-chevêtres</w:t>
            </w:r>
          </w:p>
          <w:p w14:paraId="428BF306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10 pieux 800 - forés et coulés</w:t>
            </w:r>
          </w:p>
          <w:p w14:paraId="0DF705E6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12 pieux de 1000 - forés et coulés</w:t>
            </w:r>
          </w:p>
          <w:p w14:paraId="58A9FE6D" w14:textId="77777777" w:rsidR="001D5C68" w:rsidRPr="001D5C68" w:rsidRDefault="001D5C68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Besoins </w:t>
            </w:r>
          </w:p>
          <w:p w14:paraId="0C928C71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Sable : 5 camions/3jours</w:t>
            </w:r>
          </w:p>
          <w:p w14:paraId="6D2293A7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Paiement des factures ATRICOM</w:t>
            </w:r>
          </w:p>
          <w:p w14:paraId="37F76064" w14:textId="62876E3E" w:rsidR="0067501C" w:rsidRPr="001D5C68" w:rsidRDefault="001D5C68" w:rsidP="001D5C68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Ressource en appui à l’IAQ</w:t>
            </w:r>
          </w:p>
          <w:p w14:paraId="747BBDB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A29A0F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A1035D0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322E26A" w14:textId="4900059B" w:rsidR="00DF6326" w:rsidRPr="001D5C68" w:rsidRDefault="00DF6326" w:rsidP="00DF6326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FF0000"/>
                <w:sz w:val="20"/>
                <w:szCs w:val="20"/>
                <w:lang w:eastAsia="fr-FR"/>
              </w:rPr>
              <w:t>Prévisions S</w:t>
            </w:r>
            <w:r>
              <w:rPr>
                <w:bCs/>
                <w:color w:val="FF0000"/>
                <w:sz w:val="20"/>
                <w:szCs w:val="20"/>
                <w:lang w:eastAsia="fr-FR"/>
              </w:rPr>
              <w:t>5 (du 02 au 07/02/2026</w:t>
            </w:r>
            <w:r w:rsidR="00A1099C">
              <w:rPr>
                <w:bCs/>
                <w:color w:val="FF0000"/>
                <w:sz w:val="20"/>
                <w:szCs w:val="20"/>
                <w:lang w:eastAsia="fr-FR"/>
              </w:rPr>
              <w:t>)</w:t>
            </w:r>
          </w:p>
          <w:p w14:paraId="1CE4D254" w14:textId="77777777" w:rsidR="00DF6326" w:rsidRDefault="00DF6326" w:rsidP="00DF6326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D9302D" w14:textId="3A6AC464" w:rsidR="00DF6326" w:rsidRPr="00A1099C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A1099C">
              <w:rPr>
                <w:bCs/>
                <w:sz w:val="20"/>
                <w:szCs w:val="20"/>
                <w:lang w:eastAsia="fr-FR"/>
              </w:rPr>
              <w:t>1</w:t>
            </w:r>
            <w:r w:rsidRPr="00A1099C">
              <w:rPr>
                <w:bCs/>
                <w:sz w:val="20"/>
                <w:szCs w:val="20"/>
                <w:lang w:eastAsia="fr-FR"/>
              </w:rPr>
              <w:t>8</w:t>
            </w:r>
            <w:r w:rsidRPr="00A1099C">
              <w:rPr>
                <w:bCs/>
                <w:sz w:val="20"/>
                <w:szCs w:val="20"/>
                <w:lang w:eastAsia="fr-FR"/>
              </w:rPr>
              <w:t xml:space="preserve"> poutres de 1</w:t>
            </w:r>
            <w:r w:rsidR="00A1099C" w:rsidRPr="00A1099C">
              <w:rPr>
                <w:bCs/>
                <w:sz w:val="20"/>
                <w:szCs w:val="20"/>
                <w:lang w:eastAsia="fr-FR"/>
              </w:rPr>
              <w:t>7</w:t>
            </w:r>
            <w:r w:rsidRPr="00A1099C">
              <w:rPr>
                <w:bCs/>
                <w:sz w:val="20"/>
                <w:szCs w:val="20"/>
                <w:lang w:eastAsia="fr-FR"/>
              </w:rPr>
              <w:t>/90 soit 3/jours</w:t>
            </w:r>
          </w:p>
          <w:p w14:paraId="7819DB4D" w14:textId="77777777" w:rsidR="00DF6326" w:rsidRPr="001D5C68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20 corniches de type A</w:t>
            </w:r>
          </w:p>
          <w:p w14:paraId="12FF1894" w14:textId="5BA95F75" w:rsidR="00DF6326" w:rsidRPr="001D5C68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0</w:t>
            </w:r>
            <w:r>
              <w:rPr>
                <w:bCs/>
                <w:sz w:val="20"/>
                <w:szCs w:val="20"/>
                <w:lang w:eastAsia="fr-FR"/>
              </w:rPr>
              <w:t>3</w:t>
            </w:r>
            <w:r w:rsidRPr="001D5C68">
              <w:rPr>
                <w:bCs/>
                <w:sz w:val="20"/>
                <w:szCs w:val="20"/>
                <w:lang w:eastAsia="fr-FR"/>
              </w:rPr>
              <w:t xml:space="preserve"> demi-chevêtres</w:t>
            </w:r>
            <w:r w:rsidR="00A1099C">
              <w:rPr>
                <w:bCs/>
                <w:sz w:val="20"/>
                <w:szCs w:val="20"/>
                <w:lang w:eastAsia="fr-FR"/>
              </w:rPr>
              <w:t xml:space="preserve"> (coffrage perdu du chevêtre)</w:t>
            </w:r>
          </w:p>
          <w:p w14:paraId="5F5EA621" w14:textId="73980642" w:rsidR="00DF6326" w:rsidRPr="001D5C68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1</w:t>
            </w: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pieux 800 - forés et coulés</w:t>
            </w:r>
          </w:p>
          <w:p w14:paraId="4D181AF3" w14:textId="1AEF552A" w:rsidR="00DF6326" w:rsidRPr="00DF6326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9</w:t>
            </w: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pieux de 1000 - forés et coulés</w:t>
            </w:r>
          </w:p>
          <w:p w14:paraId="076DA9F4" w14:textId="6A41F7C4" w:rsidR="00DF6326" w:rsidRPr="00DF6326" w:rsidRDefault="00164CF4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5</w:t>
            </w:r>
            <w:r w:rsidR="00DF632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pieu</w:t>
            </w:r>
            <w:r w:rsidR="00A1099C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x </w:t>
            </w:r>
            <w:r w:rsidR="00DF6326">
              <w:rPr>
                <w:bCs/>
                <w:color w:val="000000" w:themeColor="text1"/>
                <w:sz w:val="20"/>
                <w:szCs w:val="20"/>
                <w:lang w:eastAsia="fr-FR"/>
              </w:rPr>
              <w:t>de 800 recépés.</w:t>
            </w:r>
          </w:p>
          <w:p w14:paraId="6997A75B" w14:textId="79E6107C" w:rsidR="00DF6326" w:rsidRPr="00DF6326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Coulage BP de la culée C15</w:t>
            </w:r>
            <w:r w:rsidR="007D62C5">
              <w:rPr>
                <w:bCs/>
                <w:color w:val="000000" w:themeColor="text1"/>
                <w:sz w:val="20"/>
                <w:szCs w:val="20"/>
                <w:lang w:eastAsia="fr-FR"/>
              </w:rPr>
              <w:t>, P13 et P14</w:t>
            </w:r>
            <w:r w:rsid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(30 m</w:t>
            </w:r>
            <w:r w:rsidR="00164CF4" w:rsidRPr="00164CF4">
              <w:rPr>
                <w:bCs/>
                <w:color w:val="000000" w:themeColor="text1"/>
                <w:sz w:val="20"/>
                <w:szCs w:val="20"/>
                <w:vertAlign w:val="superscript"/>
                <w:lang w:eastAsia="fr-FR"/>
              </w:rPr>
              <w:t>3</w:t>
            </w:r>
            <w:r w:rsid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>).</w:t>
            </w:r>
          </w:p>
          <w:p w14:paraId="29D60EE6" w14:textId="50C7209E" w:rsidR="00DF6326" w:rsidRPr="00A1099C" w:rsidRDefault="00DF6326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Carottage des pieux C15-87 et C1-5</w:t>
            </w:r>
          </w:p>
          <w:p w14:paraId="65340682" w14:textId="614C0C5D" w:rsidR="00A1099C" w:rsidRPr="00863E92" w:rsidRDefault="00A1099C" w:rsidP="007D62C5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lastRenderedPageBreak/>
              <w:t xml:space="preserve">Essai de convenance pour le coulage des poteaux avec </w:t>
            </w:r>
            <w:r w:rsidRPr="007D62C5">
              <w:rPr>
                <w:b/>
                <w:color w:val="000000" w:themeColor="text1"/>
                <w:sz w:val="20"/>
                <w:szCs w:val="20"/>
                <w:lang w:eastAsia="fr-FR"/>
              </w:rPr>
              <w:t>l’adjuvant OMEGA dosé à 1,8%.</w:t>
            </w:r>
          </w:p>
          <w:p w14:paraId="2AF62BE0" w14:textId="027C9468" w:rsidR="00863E92" w:rsidRPr="00164CF4" w:rsidRDefault="00863E92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Auscultation de 18 pieux minimum à partir du 12/02/2026.</w:t>
            </w:r>
          </w:p>
          <w:p w14:paraId="25CBABD1" w14:textId="2370448A" w:rsidR="00164CF4" w:rsidRPr="00A1099C" w:rsidRDefault="00164CF4" w:rsidP="00164CF4">
            <w:pPr>
              <w:pStyle w:val="Paragraphedeliste"/>
              <w:ind w:left="1080"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</w:p>
          <w:p w14:paraId="094C9622" w14:textId="77777777" w:rsidR="00A1099C" w:rsidRPr="00A1099C" w:rsidRDefault="00A1099C" w:rsidP="00A1099C">
            <w:p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</w:p>
          <w:p w14:paraId="7661349B" w14:textId="77777777" w:rsidR="00DF6326" w:rsidRPr="00A1099C" w:rsidRDefault="00DF6326" w:rsidP="00A1099C">
            <w:p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</w:p>
          <w:p w14:paraId="30CEC9C0" w14:textId="1B2F8206" w:rsidR="00DF6326" w:rsidRPr="001D5C68" w:rsidRDefault="00DF6326" w:rsidP="00DF6326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Besoins</w:t>
            </w:r>
            <w:r w:rsid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</w:p>
          <w:p w14:paraId="081E8CB1" w14:textId="32E9B653" w:rsidR="00DF6326" w:rsidRPr="001D5C68" w:rsidRDefault="00DF6326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Sable : </w:t>
            </w:r>
            <w:r w:rsidR="00A1099C">
              <w:rPr>
                <w:bCs/>
                <w:color w:val="000000" w:themeColor="text1"/>
                <w:sz w:val="20"/>
                <w:szCs w:val="20"/>
                <w:lang w:eastAsia="fr-FR"/>
              </w:rPr>
              <w:t>4</w:t>
            </w: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camions/</w:t>
            </w:r>
            <w:r w:rsidR="00A1099C">
              <w:rPr>
                <w:bCs/>
                <w:color w:val="000000" w:themeColor="text1"/>
                <w:sz w:val="20"/>
                <w:szCs w:val="20"/>
                <w:lang w:eastAsia="fr-FR"/>
              </w:rPr>
              <w:t>jours.</w:t>
            </w:r>
          </w:p>
          <w:p w14:paraId="17080FC9" w14:textId="0BB4D205" w:rsidR="00DF6326" w:rsidRPr="00A1099C" w:rsidRDefault="00DF6326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Paiement des factures ATRICOM</w:t>
            </w:r>
            <w:r w:rsidR="00A1099C">
              <w:rPr>
                <w:bCs/>
                <w:color w:val="000000" w:themeColor="text1"/>
                <w:sz w:val="20"/>
                <w:szCs w:val="20"/>
                <w:lang w:eastAsia="fr-FR"/>
              </w:rPr>
              <w:t>.</w:t>
            </w:r>
          </w:p>
          <w:p w14:paraId="3DC60EDF" w14:textId="3B2B6B01" w:rsidR="00A1099C" w:rsidRPr="00A1099C" w:rsidRDefault="00A1099C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Paiement des factures LG2E.</w:t>
            </w:r>
          </w:p>
          <w:p w14:paraId="703D8A3C" w14:textId="7D582FB7" w:rsidR="00A1099C" w:rsidRPr="00A1099C" w:rsidRDefault="00A1099C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Livraison du ciment vrac tous les 3 jours.</w:t>
            </w:r>
          </w:p>
          <w:p w14:paraId="027B13EF" w14:textId="20FE1DDF" w:rsidR="00A1099C" w:rsidRPr="00A1099C" w:rsidRDefault="00A1099C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Livraison des agrégats</w:t>
            </w:r>
            <w:r w:rsidR="00E15E23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chez AVANTIS</w:t>
            </w:r>
          </w:p>
          <w:p w14:paraId="1AA421CD" w14:textId="7338BCBB" w:rsidR="00A1099C" w:rsidRPr="00164CF4" w:rsidRDefault="00A1099C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Livraison du sable</w:t>
            </w:r>
            <w:r w:rsid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pour les remblais (culées et longrine de répartition).</w:t>
            </w:r>
          </w:p>
          <w:p w14:paraId="2E2F1AB9" w14:textId="46C04125" w:rsidR="00164CF4" w:rsidRPr="00164CF4" w:rsidRDefault="00164CF4" w:rsidP="00DF6326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FF0000"/>
                <w:sz w:val="20"/>
                <w:szCs w:val="20"/>
                <w:lang w:eastAsia="fr-FR"/>
              </w:rPr>
              <w:t>Livraison de 150 tonnes de 0/25 (reste de la commande de la DA n°028057 du 27/06/2025)</w:t>
            </w:r>
          </w:p>
          <w:p w14:paraId="60F3E1F3" w14:textId="77777777" w:rsidR="00164CF4" w:rsidRDefault="00164CF4" w:rsidP="00164CF4">
            <w:p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</w:p>
          <w:p w14:paraId="0D9BDEDF" w14:textId="55E1894E" w:rsidR="00164CF4" w:rsidRPr="001D5C68" w:rsidRDefault="00164CF4" w:rsidP="00164CF4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Besoins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humains</w:t>
            </w:r>
          </w:p>
          <w:p w14:paraId="1D2ACA34" w14:textId="77777777" w:rsidR="00164CF4" w:rsidRPr="00164CF4" w:rsidRDefault="00164CF4" w:rsidP="00164CF4">
            <w:p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</w:p>
          <w:p w14:paraId="2B524F50" w14:textId="0E71AA8D" w:rsidR="00DF6326" w:rsidRDefault="00DF6326" w:rsidP="00164CF4">
            <w:pPr>
              <w:pStyle w:val="Paragraphedeliste"/>
              <w:numPr>
                <w:ilvl w:val="0"/>
                <w:numId w:val="4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>Ressource en appui à l’IAQ</w:t>
            </w:r>
            <w:r w:rsid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(affectation de l’HES pour stage d’immersion au service qualité)</w:t>
            </w:r>
          </w:p>
          <w:p w14:paraId="160007CD" w14:textId="3F31CE32" w:rsidR="00164CF4" w:rsidRDefault="00164CF4" w:rsidP="00164CF4">
            <w:pPr>
              <w:pStyle w:val="Paragraphedeliste"/>
              <w:numPr>
                <w:ilvl w:val="0"/>
                <w:numId w:val="4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1 ouvrier qualifié pour le laboratoire pont.</w:t>
            </w:r>
          </w:p>
          <w:p w14:paraId="047C2F8B" w14:textId="76791D17" w:rsidR="00164CF4" w:rsidRDefault="00164CF4" w:rsidP="00164CF4">
            <w:pPr>
              <w:pStyle w:val="Paragraphedeliste"/>
              <w:numPr>
                <w:ilvl w:val="0"/>
                <w:numId w:val="4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2 stagiaires génie-civil (ayant un minimum de connaissance en</w:t>
            </w:r>
            <w:r w:rsidR="00E15E23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logiciel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Excel).</w:t>
            </w:r>
          </w:p>
          <w:p w14:paraId="7D91F2B8" w14:textId="77777777" w:rsidR="00164CF4" w:rsidRPr="00164CF4" w:rsidRDefault="00164CF4" w:rsidP="00164CF4">
            <w:pPr>
              <w:pStyle w:val="Paragraphedeliste"/>
              <w:numPr>
                <w:ilvl w:val="0"/>
                <w:numId w:val="4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</w:p>
          <w:p w14:paraId="7C2FF422" w14:textId="77777777" w:rsidR="00164CF4" w:rsidRDefault="00164CF4" w:rsidP="00DF6326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</w:p>
          <w:p w14:paraId="6F29D00C" w14:textId="77777777" w:rsidR="00A1099C" w:rsidRPr="001D5C68" w:rsidRDefault="00A1099C" w:rsidP="00DF6326">
            <w:pPr>
              <w:rPr>
                <w:bCs/>
                <w:sz w:val="20"/>
                <w:szCs w:val="20"/>
                <w:lang w:eastAsia="fr-FR"/>
              </w:rPr>
            </w:pPr>
          </w:p>
          <w:p w14:paraId="0406209E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A1E08F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D4AD51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DD491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49D5B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97B527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5467479B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5094A1C3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A559727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57405128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710E9393" w14:textId="7C8FE93D" w:rsidR="0067501C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</w:t>
            </w:r>
            <w:r w:rsidR="0067501C" w:rsidRPr="00A3794F">
              <w:rPr>
                <w:b/>
                <w:bCs/>
                <w:color w:val="C00000"/>
              </w:rPr>
              <w:t xml:space="preserve">Projets </w:t>
            </w:r>
            <w:r w:rsidR="00CA1A50" w:rsidRPr="00A3794F">
              <w:rPr>
                <w:b/>
                <w:bCs/>
                <w:color w:val="C00000"/>
                <w:lang w:eastAsia="fr-FR"/>
              </w:rPr>
              <w:t>Ulrich Landry IBOUANA</w:t>
            </w:r>
          </w:p>
        </w:tc>
      </w:tr>
      <w:tr w:rsidR="00CA1A50" w:rsidRPr="00AA2BBC" w14:paraId="1AFF30B9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BA60449" w14:textId="20E24CDB" w:rsidR="00CA1A50" w:rsidRPr="00CA1A50" w:rsidRDefault="00CA1A50">
            <w:pPr>
              <w:pStyle w:val="Paragraphedeliste"/>
              <w:numPr>
                <w:ilvl w:val="0"/>
                <w:numId w:val="1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N°147/MTP/SG/2024_Projet d'aménagement de voiries de desserte Camp DEGAULLE /Jardin Botanique</w:t>
            </w:r>
          </w:p>
        </w:tc>
      </w:tr>
      <w:tr w:rsidR="00CA1A50" w:rsidRPr="00AA2BBC" w14:paraId="61F9BEF2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486EC2C" w14:textId="77777777" w:rsidR="00A3794F" w:rsidRDefault="00A3794F" w:rsidP="00CA1A50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4AFCF8A1" w14:textId="2D8BBAB8" w:rsidR="00CA1A50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7.000.000.000 XAF HT</w:t>
            </w:r>
          </w:p>
          <w:p w14:paraId="23744E7F" w14:textId="0A7EE5C0" w:rsidR="00CA1A50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24 mois</w:t>
            </w:r>
          </w:p>
          <w:p w14:paraId="3FF41EA6" w14:textId="77777777" w:rsidR="00CA1A50" w:rsidRPr="001F5370" w:rsidRDefault="00CA1A50" w:rsidP="00CA1A50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348AF35" w14:textId="77777777" w:rsidR="00CA1A50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676431E" w14:textId="77777777" w:rsidR="00CA1A50" w:rsidRPr="00AA2BBC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1EA4210F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51F3D14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A770912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3A3EB75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8C9AE7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71F80FC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CA1A50" w:rsidRPr="00AA2BBC" w14:paraId="39221E7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9950A4D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5B8FB40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48B8079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6CC5A9B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8BCAC13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6243175B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CF83CC2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A3FC3C9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B46994F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E745ABE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0CA0C3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42B8709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2E3F08D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D902525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DEDC0B3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5067F1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545D2E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4C9316CE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8C4ED36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5CCF09A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23748CB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DF06F89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BF3A1C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33B1D97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1DEB4E0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7CDDFA0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008C65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BAD701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B2DC1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596B41C4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8F14B4E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BE2C055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4F96447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88EB1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5B059A2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2089FB9F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02C6D299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12A2AF7E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6886B38A" w14:textId="77777777" w:rsidR="00CA1A50" w:rsidRPr="00F13D3B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CA1A50" w:rsidRPr="00AA2BBC" w14:paraId="227A5AAA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6334001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772B27EC" w14:textId="77777777" w:rsidR="00CA1A50" w:rsidRPr="00F13D3B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DA78677" w14:textId="77777777" w:rsidR="00CA1A50" w:rsidRPr="00F13D3B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EDE5547" w14:textId="77777777" w:rsidR="00CA1A50" w:rsidRPr="00F13D3B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CA1A50" w:rsidRPr="00AA2BBC" w14:paraId="1D14AEF1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AF4E561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01087DE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5390A0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422865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0FD74B54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D881DF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9F201A5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35CEEA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F4FB4C8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7BFD5491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17193DB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D421732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B809C73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FFEC5F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5E1A29D6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0A23596" w14:textId="77777777" w:rsidR="00CA1A50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9EE9F86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6A9DF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3ACEBF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42005B4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CC3D647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002BF8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1A3C28D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26B8600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011019B8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2B9C1BA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B49D2BD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A267227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F625A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143181A4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1B76057" w14:textId="77777777" w:rsidR="00CA1A50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F7C1CC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5D28C6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960DDFF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4B99C340" w14:textId="77777777" w:rsidTr="00041926">
        <w:trPr>
          <w:trHeight w:val="8243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A4729C0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271974EE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A7A18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EDAF49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0FFEBA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Avancement 90%</w:t>
            </w:r>
          </w:p>
          <w:p w14:paraId="346A502C" w14:textId="25AC24A7" w:rsidR="00CA1A50" w:rsidRPr="001D5C68" w:rsidRDefault="001D5C68" w:rsidP="001D5C68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Attente conclusion du dossier d’accostage</w:t>
            </w:r>
          </w:p>
          <w:p w14:paraId="6D927ADA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77FF95A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38DCAC8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A959BD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E45D88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E51B3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532F01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3F2197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F86ABC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2236FB5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81628C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2AE6EF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E51A2E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82A45FA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CB7DE8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1AA114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466F059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1F487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2CF285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260D5F9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7FD7C76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FC2133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924BF1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7808A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FF1FAE4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132C416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3994FDE" w14:textId="77777777" w:rsidR="00CA1A50" w:rsidRPr="00973152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49885E5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068EE936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6DDB0655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A3794F" w:rsidRPr="00AA2BBC" w14:paraId="086A09D7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39579AF" w14:textId="03937E22" w:rsidR="00A3794F" w:rsidRPr="001F5370" w:rsidRDefault="00A3794F" w:rsidP="00A3794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Projets </w:t>
            </w:r>
            <w:r w:rsidRPr="00A3794F">
              <w:rPr>
                <w:b/>
                <w:bCs/>
                <w:color w:val="C00000"/>
                <w:lang w:eastAsia="fr-FR"/>
              </w:rPr>
              <w:t>Ulrich Landry IBOUANA</w:t>
            </w:r>
          </w:p>
        </w:tc>
      </w:tr>
      <w:tr w:rsidR="00A3794F" w:rsidRPr="00AA2BBC" w14:paraId="7CDA2985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19B4606" w14:textId="59C862E3" w:rsidR="00A3794F" w:rsidRPr="00CA1A50" w:rsidRDefault="00A3794F">
            <w:pPr>
              <w:pStyle w:val="Paragraphedeliste"/>
              <w:numPr>
                <w:ilvl w:val="0"/>
                <w:numId w:val="1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N°53/MTPC/SG/2025_</w:t>
            </w:r>
            <w:r w:rsidRPr="00CA1A50">
              <w:rPr>
                <w:b/>
                <w:bCs/>
                <w:color w:val="002060"/>
              </w:rPr>
              <w:t xml:space="preserve"> </w:t>
            </w:r>
            <w:r w:rsidRPr="00CA1A50">
              <w:rPr>
                <w:b/>
                <w:bCs/>
                <w:color w:val="002060"/>
                <w:sz w:val="20"/>
                <w:szCs w:val="20"/>
              </w:rPr>
              <w:t>Création de Voies Aménagées Jardin Botanique et Camp de Gaulle plus Aménagement de Bord de Mer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A3794F" w:rsidRPr="00AA2BBC" w14:paraId="34A97D3E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346A91F" w14:textId="77777777" w:rsidR="00A3794F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877CF3F" w14:textId="55F35668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87533D">
              <w:rPr>
                <w:sz w:val="20"/>
                <w:szCs w:val="20"/>
                <w:lang w:eastAsia="fr-FR"/>
              </w:rPr>
              <w:t>12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107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327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 xml:space="preserve">977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1EA5FD47" w14:textId="08C0CAF4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12 mois</w:t>
            </w:r>
          </w:p>
          <w:p w14:paraId="60F23D6B" w14:textId="77777777" w:rsidR="00A3794F" w:rsidRPr="001F5370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82B2DA7" w14:textId="77777777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B833C34" w14:textId="77777777" w:rsidR="00A3794F" w:rsidRPr="00AA2BBC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9EDBE31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5369202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98C3270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277D91E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D11311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1D52B5F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A3794F" w:rsidRPr="00AA2BBC" w14:paraId="32B57043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0A6401B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4F631A3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3DB0E4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5BFD8B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BE9C84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3493F1B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5A088B6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AA9AE2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A8B91CB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765015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8F17CB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F1F24D3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C06E07A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EDE70D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9C2E7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0AE7766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0274F7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F1F7E3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8D481C6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B8381F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F1CBB83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C527CF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38FCFB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1B8C3BA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63AA1D5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25F40A6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B3FD2BB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A843324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CAAB26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03A00E6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DD9E5D0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B523C7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CE6B49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9ABCFE4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53243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32BA7539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2E55F59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3A61EA3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362FD25E" w14:textId="77777777" w:rsidR="00A3794F" w:rsidRPr="00F13D3B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A3794F" w:rsidRPr="00AA2BBC" w14:paraId="1DFE0B61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6F23FC8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685E36D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972AB89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5F2B5F90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A3794F" w:rsidRPr="00AA2BBC" w14:paraId="69DE535D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6074994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09E753A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041054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8F353B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E0EE8FB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130FB1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F1E69B2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CC9833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9BACB1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1B3FEF1F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D0CD00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F959D7E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9C7DBD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349A4B0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0D1F9B4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EC54369" w14:textId="77777777" w:rsidR="00A3794F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B81A76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1DC22D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5327E2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3EC0685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093DFB6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3FA0D74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AE2E7CA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E3299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01DB097F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66FB8A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70AEF53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98C204A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FBF884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2183A54B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4B08057C" w14:textId="77777777" w:rsidR="00A3794F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DC7304E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D94EB0A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509BC25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E21E26B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268FD8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20D2B7E7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EE5D190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FF13580" w14:textId="77777777" w:rsidR="00A3794F" w:rsidRPr="001D5C68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Avancement 12.90%</w:t>
            </w:r>
          </w:p>
          <w:p w14:paraId="639E6FDA" w14:textId="77777777" w:rsidR="00A3794F" w:rsidRPr="001D5C68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Points bloquants </w:t>
            </w:r>
          </w:p>
          <w:p w14:paraId="5035DDE1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Attente rapport Topo/Labo pour contraintes Voie de contournement et AMO</w:t>
            </w:r>
          </w:p>
          <w:p w14:paraId="3D8DD8DB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02 presses à béton</w:t>
            </w:r>
          </w:p>
          <w:p w14:paraId="05C5146A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Remplacement compteur classique par un triphasé</w:t>
            </w:r>
          </w:p>
          <w:p w14:paraId="74ACEB97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Groupe électrogène de relai pour éviter de pénaliser </w:t>
            </w:r>
            <w:proofErr w:type="gramStart"/>
            <w:r w:rsidRPr="001D5C68">
              <w:rPr>
                <w:bCs/>
                <w:sz w:val="20"/>
                <w:szCs w:val="20"/>
                <w:lang w:eastAsia="fr-FR"/>
              </w:rPr>
              <w:t>la préfa</w:t>
            </w:r>
            <w:proofErr w:type="gramEnd"/>
            <w:r w:rsidRPr="001D5C68">
              <w:rPr>
                <w:bCs/>
                <w:sz w:val="20"/>
                <w:szCs w:val="20"/>
                <w:lang w:eastAsia="fr-FR"/>
              </w:rPr>
              <w:t>.</w:t>
            </w:r>
          </w:p>
          <w:p w14:paraId="28D6EBD4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Bull permanant pour nettoyage de la zone de stockage</w:t>
            </w:r>
          </w:p>
          <w:p w14:paraId="5821F41D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2</w:t>
            </w:r>
            <w:r w:rsidRPr="001D5C68">
              <w:rPr>
                <w:bCs/>
                <w:sz w:val="20"/>
                <w:szCs w:val="20"/>
                <w:vertAlign w:val="superscript"/>
                <w:lang w:eastAsia="fr-FR"/>
              </w:rPr>
              <w:t>nd</w:t>
            </w:r>
            <w:r w:rsidRPr="001D5C68">
              <w:rPr>
                <w:bCs/>
                <w:sz w:val="20"/>
                <w:szCs w:val="20"/>
                <w:lang w:eastAsia="fr-FR"/>
              </w:rPr>
              <w:t xml:space="preserve"> HIAB pour la livraison des sites</w:t>
            </w:r>
          </w:p>
          <w:p w14:paraId="299EDD0B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Renfort en camion benne </w:t>
            </w:r>
          </w:p>
          <w:p w14:paraId="4E92C709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Recrutement d’un Conducteur de Travaux</w:t>
            </w:r>
          </w:p>
          <w:p w14:paraId="6FEA8E84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Chef de Chantier Assainissement </w:t>
            </w:r>
          </w:p>
          <w:p w14:paraId="146A4D86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Sortie </w:t>
            </w:r>
            <w:proofErr w:type="spellStart"/>
            <w:r w:rsidRPr="001D5C68">
              <w:rPr>
                <w:bCs/>
                <w:sz w:val="20"/>
                <w:szCs w:val="20"/>
                <w:lang w:eastAsia="fr-FR"/>
              </w:rPr>
              <w:t>Kalikak</w:t>
            </w:r>
            <w:proofErr w:type="spellEnd"/>
            <w:r w:rsidRPr="001D5C68">
              <w:rPr>
                <w:bCs/>
                <w:sz w:val="20"/>
                <w:szCs w:val="20"/>
                <w:lang w:eastAsia="fr-FR"/>
              </w:rPr>
              <w:t xml:space="preserve"> - attente Campagne géotechnique </w:t>
            </w:r>
          </w:p>
          <w:p w14:paraId="4D2CD2FD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Voie AMO – Pelle – Niveleuse – Compacteur – 3 camions benne – 3 </w:t>
            </w:r>
            <w:proofErr w:type="gramStart"/>
            <w:r w:rsidRPr="001D5C68">
              <w:rPr>
                <w:bCs/>
                <w:sz w:val="20"/>
                <w:szCs w:val="20"/>
                <w:lang w:eastAsia="fr-FR"/>
              </w:rPr>
              <w:t>camion</w:t>
            </w:r>
            <w:proofErr w:type="gramEnd"/>
            <w:r w:rsidRPr="001D5C68">
              <w:rPr>
                <w:bCs/>
                <w:sz w:val="20"/>
                <w:szCs w:val="20"/>
                <w:lang w:eastAsia="fr-FR"/>
              </w:rPr>
              <w:t xml:space="preserve"> HIAB – 3 HTM</w:t>
            </w:r>
          </w:p>
          <w:p w14:paraId="4BA70E6C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Etc.</w:t>
            </w:r>
          </w:p>
          <w:p w14:paraId="62E12F42" w14:textId="77777777" w:rsidR="00A3794F" w:rsidRPr="001D5C68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FF0000"/>
                <w:sz w:val="20"/>
                <w:szCs w:val="20"/>
                <w:lang w:eastAsia="fr-FR"/>
              </w:rPr>
              <w:t>Prévision S2</w:t>
            </w:r>
          </w:p>
          <w:p w14:paraId="73DED1A3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MEO de la couche de latérite 150 à 300ML/Semaine</w:t>
            </w:r>
          </w:p>
          <w:p w14:paraId="461D522D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Voie Gustave – fin travaux OH</w:t>
            </w:r>
          </w:p>
          <w:p w14:paraId="6DE65AD7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Début </w:t>
            </w:r>
            <w:proofErr w:type="spellStart"/>
            <w:r w:rsidRPr="001D5C68">
              <w:rPr>
                <w:bCs/>
                <w:sz w:val="20"/>
                <w:szCs w:val="20"/>
                <w:lang w:eastAsia="fr-FR"/>
              </w:rPr>
              <w:t>tvx</w:t>
            </w:r>
            <w:proofErr w:type="spellEnd"/>
            <w:r w:rsidRPr="001D5C68">
              <w:rPr>
                <w:bCs/>
                <w:sz w:val="20"/>
                <w:szCs w:val="20"/>
                <w:lang w:eastAsia="fr-FR"/>
              </w:rPr>
              <w:t xml:space="preserve"> de terrassement (caniveaux – couches de GNT)</w:t>
            </w:r>
          </w:p>
          <w:p w14:paraId="3937E9C9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Préparation de plateformes MAYENA (terrain de basket, etc.)</w:t>
            </w:r>
          </w:p>
          <w:p w14:paraId="31108B47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Voie AMO – nettoyage des zones déblai remblais, etc.</w:t>
            </w:r>
          </w:p>
          <w:p w14:paraId="62BBF2AA" w14:textId="77777777" w:rsidR="00A3794F" w:rsidRPr="001D5C68" w:rsidRDefault="00A3794F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Voie Gustave et AMO – Livraison en Février 2026</w:t>
            </w:r>
          </w:p>
          <w:p w14:paraId="61A56770" w14:textId="5F5955B9" w:rsidR="00A3794F" w:rsidRPr="001D5C68" w:rsidRDefault="00A3794F" w:rsidP="00A3794F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Bilan de puissance à faire pour déterminer le type de compteur à installer</w:t>
            </w:r>
          </w:p>
          <w:p w14:paraId="217E23A2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CE4A7D6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B079B27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8565AC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3097BEE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AFDFB56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CA00EFF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36C371D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98B0B5C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3F8843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E5B42E3" w14:textId="77777777" w:rsidR="00A3794F" w:rsidRPr="00973152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7F89E186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269A56FB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61DE4217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A3794F" w:rsidRPr="00AA2BBC" w14:paraId="61B33BA3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A07A0DF" w14:textId="34DD7418" w:rsidR="00A3794F" w:rsidRPr="001F5370" w:rsidRDefault="00A3794F" w:rsidP="00A3794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Projets </w:t>
            </w:r>
            <w:r w:rsidRPr="00A3794F">
              <w:rPr>
                <w:b/>
                <w:bCs/>
                <w:color w:val="C00000"/>
                <w:lang w:eastAsia="fr-FR"/>
              </w:rPr>
              <w:t>Ulrich Landry IBOUANA</w:t>
            </w:r>
          </w:p>
        </w:tc>
      </w:tr>
      <w:tr w:rsidR="00A3794F" w:rsidRPr="00AA2BBC" w14:paraId="27323457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2822E2D" w14:textId="679B5B8A" w:rsidR="00A3794F" w:rsidRPr="00CA1A50" w:rsidRDefault="00A3794F">
            <w:pPr>
              <w:pStyle w:val="Paragraphedeliste"/>
              <w:numPr>
                <w:ilvl w:val="0"/>
                <w:numId w:val="1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N°…/</w:t>
            </w:r>
            <w:r w:rsidRPr="00CA1A50">
              <w:rPr>
                <w:b/>
                <w:bCs/>
                <w:color w:val="002060"/>
              </w:rPr>
              <w:t xml:space="preserve"> </w:t>
            </w:r>
            <w:r w:rsidRPr="00CA1A50">
              <w:rPr>
                <w:b/>
                <w:bCs/>
                <w:color w:val="002060"/>
                <w:sz w:val="20"/>
                <w:szCs w:val="20"/>
              </w:rPr>
              <w:t>MTPC/CAB-M/UCET/2025_</w:t>
            </w:r>
            <w:r w:rsidRPr="00CA1A50">
              <w:rPr>
                <w:b/>
                <w:bCs/>
                <w:color w:val="002060"/>
              </w:rPr>
              <w:t xml:space="preserve"> </w:t>
            </w:r>
            <w:r w:rsidRPr="00CA1A50">
              <w:rPr>
                <w:b/>
                <w:bCs/>
                <w:color w:val="002060"/>
                <w:sz w:val="20"/>
                <w:szCs w:val="20"/>
              </w:rPr>
              <w:t>Aménagement du Bassin Versant de Gué-Gué Aval/Section Prix-Import Bas Gué-Gué-Pont Exutoire Gué-Gué</w:t>
            </w:r>
          </w:p>
        </w:tc>
      </w:tr>
      <w:tr w:rsidR="00A3794F" w:rsidRPr="00AA2BBC" w14:paraId="37115CE0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B66B652" w14:textId="77777777" w:rsidR="00A3794F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4C0EA5BA" w14:textId="2EBB883F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87533D">
              <w:rPr>
                <w:sz w:val="20"/>
                <w:szCs w:val="20"/>
                <w:lang w:eastAsia="fr-FR"/>
              </w:rPr>
              <w:t>16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064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386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 xml:space="preserve">555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26F62C96" w14:textId="0AB27442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24 mois</w:t>
            </w:r>
          </w:p>
          <w:p w14:paraId="4D193595" w14:textId="77777777" w:rsidR="00A3794F" w:rsidRPr="001F5370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B296CB8" w14:textId="77777777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5F3CB5A5" w14:textId="77777777" w:rsidR="00A3794F" w:rsidRPr="00AA2BBC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7A0FE074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3024C05D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F4721A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8C9F968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771D9D5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5BE8C0F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A3794F" w:rsidRPr="00AA2BBC" w14:paraId="4D977188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E22CD82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832C85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F3DBDA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EA2758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83BA85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279A3324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5EB59EE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0E5CC0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AD1678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E7DCCC3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B250E1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6C1DE21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1A8BB0D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11CCCC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8E9773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F9043CA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C85740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3D17E050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67375CD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67AFCD6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7425C8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E4AF7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B2D1F55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82D1BB6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8052E35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9CA9C9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CE637E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6FC6E9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D2B7B7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A189F02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58D02E3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DB49C4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4DC132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9D7A45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0C7BFD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004D79F2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4D98F72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741AC822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374BDAEF" w14:textId="77777777" w:rsidR="00A3794F" w:rsidRPr="00F13D3B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A3794F" w:rsidRPr="00AA2BBC" w14:paraId="350100DF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27CA940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375E17A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C57EE5F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4607F4F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A3794F" w:rsidRPr="00AA2BBC" w14:paraId="7963BA74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28B389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205C614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8CB7F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B7A999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7B09D1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1F4EA9B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BD8F688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76780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4E887DB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87DCCF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D86A46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15F41EB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709722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062C71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F5B7F69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D2C5433" w14:textId="77777777" w:rsidR="00A3794F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8A72522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F4865E4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7799BD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130C0A8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433BAD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F9449FC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6E72E0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DC8D9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3D803F9C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065BCEF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1F9CB8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6CC012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552BDA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24BFC636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7C150F6C" w14:textId="77777777" w:rsidR="00A3794F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FD9493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39AC6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C9900C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3920AB1" w14:textId="77777777" w:rsidTr="00C91E36">
        <w:trPr>
          <w:trHeight w:val="824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C23B904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317DBF8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0292EE7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6F928BE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0AA7D1D" w14:textId="77777777" w:rsidR="00A3794F" w:rsidRPr="001D5C68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Attente finalisation de la méthodologie  </w:t>
            </w:r>
          </w:p>
          <w:p w14:paraId="778E7036" w14:textId="77777777" w:rsidR="00A3794F" w:rsidRPr="001D5C68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FF0000"/>
                <w:sz w:val="20"/>
                <w:szCs w:val="20"/>
                <w:lang w:eastAsia="fr-FR"/>
              </w:rPr>
              <w:t>Prévision S2</w:t>
            </w:r>
          </w:p>
          <w:p w14:paraId="1F9CA5D1" w14:textId="2E73CE0A" w:rsidR="00A3794F" w:rsidRPr="001D5C68" w:rsidRDefault="00A3794F" w:rsidP="00A3794F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 xml:space="preserve">Nettoyage de l’emprise en cours (jonction Gustave et </w:t>
            </w:r>
            <w:proofErr w:type="spellStart"/>
            <w:r w:rsidRPr="001D5C68">
              <w:rPr>
                <w:bCs/>
                <w:sz w:val="20"/>
                <w:szCs w:val="20"/>
                <w:lang w:eastAsia="fr-FR"/>
              </w:rPr>
              <w:t>Saoti</w:t>
            </w:r>
            <w:proofErr w:type="spellEnd"/>
            <w:r w:rsidRPr="001D5C68">
              <w:rPr>
                <w:bCs/>
                <w:sz w:val="20"/>
                <w:szCs w:val="20"/>
                <w:lang w:eastAsia="fr-FR"/>
              </w:rPr>
              <w:t>)</w:t>
            </w:r>
          </w:p>
          <w:p w14:paraId="5791FD8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B7B2CF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57E170E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47386C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4C53E3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F3AFE56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53BFF09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9B3D548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30A234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F7C823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AC5B7CA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E289F64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777A57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134329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2044493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C79C9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CCEF08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EE09D7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FC49C2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A66A5A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34AAE1F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306DAA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FE9754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A002B83" w14:textId="77777777" w:rsidR="00A3794F" w:rsidRPr="00973152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2B366C1C" w14:textId="5D216224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42EED3D9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192BDDF6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0458F838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5F420F7C" w14:textId="778CE9CD" w:rsidR="00125DA9" w:rsidRPr="00A3794F" w:rsidRDefault="00A3794F" w:rsidP="00125DA9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</w:t>
            </w:r>
            <w:r w:rsidR="00125DA9" w:rsidRPr="00A3794F">
              <w:rPr>
                <w:b/>
                <w:bCs/>
                <w:color w:val="C00000"/>
                <w:lang w:eastAsia="fr-FR"/>
              </w:rPr>
              <w:t xml:space="preserve"> Projet</w:t>
            </w:r>
            <w:r w:rsidRPr="00A3794F">
              <w:rPr>
                <w:b/>
                <w:bCs/>
                <w:color w:val="C00000"/>
                <w:lang w:eastAsia="fr-FR"/>
              </w:rPr>
              <w:t> :</w:t>
            </w:r>
            <w:r w:rsidR="00125DA9" w:rsidRPr="00A3794F">
              <w:rPr>
                <w:b/>
                <w:bCs/>
                <w:color w:val="C00000"/>
                <w:lang w:eastAsia="fr-FR"/>
              </w:rPr>
              <w:t xml:space="preserve"> Jérémie OMPINDI AKAGA</w:t>
            </w:r>
          </w:p>
        </w:tc>
      </w:tr>
      <w:tr w:rsidR="00125DA9" w:rsidRPr="00AA2BBC" w14:paraId="05515976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3B6C286" w14:textId="015BFB90" w:rsidR="00125DA9" w:rsidRPr="00125DA9" w:rsidRDefault="00125DA9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N°93/MTPC/SG/2025_</w:t>
            </w:r>
            <w:r w:rsidRPr="00125DA9">
              <w:rPr>
                <w:b/>
                <w:bCs/>
                <w:color w:val="002060"/>
              </w:rPr>
              <w:t xml:space="preserve"> 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>Travaux de Construction du Marché Municipal de la Commune d’Owendo</w:t>
            </w:r>
          </w:p>
        </w:tc>
      </w:tr>
      <w:tr w:rsidR="00125DA9" w:rsidRPr="00AA2BBC" w14:paraId="091005C7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CE1C1FC" w14:textId="175EBC03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6.722.689.076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55203571" w14:textId="0ACE3DF2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26 mois</w:t>
            </w:r>
          </w:p>
          <w:p w14:paraId="4FAF0D1C" w14:textId="77777777" w:rsidR="00125DA9" w:rsidRPr="001F5370" w:rsidRDefault="00125DA9" w:rsidP="00125DA9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0996DBF1" w14:textId="77777777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B806E2F" w14:textId="77777777" w:rsidR="00125DA9" w:rsidRPr="00AA2BBC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CD98E3E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6BA4AC8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3D3A9ED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2AF00C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C47B514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5FAAD5C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4849BFD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132C8FA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454DA3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645319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78B9EF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25DEC9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FFB5E71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0522972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B0CE209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8487B7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FB64CF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B28DE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D9CB117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962E860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2795DC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50E756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6BAC46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60DE1D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1DF50A0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42B8F6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DBEAE0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72620C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C41F8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AFB32F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A33C19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24DF9E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4A393E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26DE72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497BA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1A00F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006BEA7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0457268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342EC2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697A7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8CF8B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2E15C9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2D19EAA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6DCCBF3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43AE1A1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1EC0C464" w14:textId="77777777" w:rsidR="00125DA9" w:rsidRPr="00F13D3B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579A99E4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1EECB42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00F880CA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87188BE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697C62E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37A42BD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10EAF1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B6021CF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1FDBFD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EB66DE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D869B6C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032A28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931E6B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402B9E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7A1996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CFB0F90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0054F0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6B4D23A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1F1AE0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ADE37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C32F86E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690D2EA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CF83F69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AA5884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B6992D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AF781C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A7161F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AC7F795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471C11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0A089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59976BD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3439DC9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ACFB8DD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DF3B85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9F4F64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2274263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B6CDBD2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A39D2BE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56997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04B41C7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13D2612" w14:textId="77777777" w:rsidTr="00C91E36">
        <w:trPr>
          <w:trHeight w:val="8705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72ABAA9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6D47D868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460703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87FA66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89DDBB8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02F250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16EA69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2BA804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AD9949E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8275235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8988CE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252209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3B97EA7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E3C83D1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299B6C8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E05BF91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D92FE43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311FFD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A509F9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47C5FDC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27662EC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2BDD611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7CA3E50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C571BC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5A8F7A4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E3106D9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E09C7C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DFF8DE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35B42D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F2075BD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B51DDFB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EBDA5A6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C88A560" w14:textId="77777777" w:rsidR="00125DA9" w:rsidRPr="00973152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E5B21C8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1E99FF0D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7E6FB5AF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1605F1E4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14DA4E99" w14:textId="01AABFC7" w:rsidR="00125DA9" w:rsidRPr="00125DA9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6E201031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D1D750B" w14:textId="1E478047" w:rsidR="00125DA9" w:rsidRPr="00125DA9" w:rsidRDefault="00125DA9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N°01/MMPEB/SG/2025 _</w:t>
            </w:r>
            <w:r w:rsidRPr="00125DA9">
              <w:rPr>
                <w:b/>
                <w:bCs/>
                <w:color w:val="002060"/>
              </w:rPr>
              <w:t xml:space="preserve"> 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 xml:space="preserve">Travaux de construction d’un centre d’appui à la pêche artisanale à </w:t>
            </w:r>
            <w:proofErr w:type="spellStart"/>
            <w:r w:rsidRPr="00125DA9">
              <w:rPr>
                <w:b/>
                <w:bCs/>
                <w:color w:val="002060"/>
                <w:sz w:val="20"/>
                <w:szCs w:val="20"/>
              </w:rPr>
              <w:t>Donguila</w:t>
            </w:r>
            <w:proofErr w:type="spellEnd"/>
          </w:p>
        </w:tc>
      </w:tr>
      <w:tr w:rsidR="00125DA9" w:rsidRPr="00AA2BBC" w14:paraId="7B0DB42C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F1A28E7" w14:textId="008D6F11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819.880.982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099FFE90" w14:textId="1FF5A652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12 mois</w:t>
            </w:r>
          </w:p>
          <w:p w14:paraId="59F58937" w14:textId="77777777" w:rsidR="00125DA9" w:rsidRPr="001F5370" w:rsidRDefault="00125DA9" w:rsidP="00125DA9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3B9DF7F2" w14:textId="77777777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63DC725" w14:textId="77777777" w:rsidR="00125DA9" w:rsidRPr="00AA2BBC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244760C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57C6051A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BE9FDE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07F74B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AA6C473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ACB3F34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73D2150D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7718121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738F8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4550A67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7CD049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84F433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56941B6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D7E9AE4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D0910B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FD422C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8476A1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BDAB8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C300904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0AD8D5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52D249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FE0A99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8D5DFD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FF81AFB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BD695AE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9D6C5A1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F688FE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9653F4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C3A313B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7F907B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03E4777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38E345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B73843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A4FE8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9C4C61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EFA29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A435935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0485F51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37DA46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618128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48A9C9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4A6B38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0CA0A47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24C1FB1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D8FD7E6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21F921BB" w14:textId="77777777" w:rsidR="00125DA9" w:rsidRPr="00F13D3B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6796139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25A9202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7A02F85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74BBE28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FCAF141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1F181673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37A84E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E49BE8E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E20143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FB5736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131F78E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21F4E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3BCDB19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F2E02C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32C9A8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01AE0C6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4F2BE6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F7E6722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F4744E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C2B9C5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8D704B6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22DD3F0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3286706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004F39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901103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B75A0F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BDC9CF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97DE028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0D3C1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C81FB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FFAE45A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AAE379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8979DB5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89FA4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753413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B435168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174210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4E32D6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D00F91B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96177F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7BB903D" w14:textId="77777777" w:rsidTr="00C91E36">
        <w:trPr>
          <w:trHeight w:val="832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0970275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1C463020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BB10B80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212F91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EB3ED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D6F3F5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C59D1C6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CD1759E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A99FC52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71D266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A1493B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831C6D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FE64538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FA5FB5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366331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8830BC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C25F48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ACE35D5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F3FCB3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2325471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FDE3EB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1950F2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24312A1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22E859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DC839FD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5657EF8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1C4C4D7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C0304A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096BF7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7F977B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E31EBB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91EA5A2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C4E614" w14:textId="77777777" w:rsidR="00125DA9" w:rsidRPr="00973152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03C3A2F7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7F34AD6A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7B94314F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1478102E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22EDB651" w14:textId="295394E5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7F49F171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D116484" w14:textId="372E4D87" w:rsidR="00125DA9" w:rsidRPr="00125DA9" w:rsidRDefault="00125DA9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N°145/MTP/SG/2024_Travaux d'aménagement et de réhabilitation de l'ENA</w:t>
            </w:r>
          </w:p>
        </w:tc>
      </w:tr>
      <w:tr w:rsidR="00125DA9" w:rsidRPr="00AA2BBC" w14:paraId="4587500F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2C085EB" w14:textId="2F070300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1.601.929.756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EDE6A9A" w14:textId="6E57D3D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08 mois</w:t>
            </w:r>
          </w:p>
          <w:p w14:paraId="75AC74CD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7409DB06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9246D71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70A82F5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73171847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80B4AE9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445B4DF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1389BE3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3C13B3E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64279A80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94EA4C8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91453D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BE1280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7C8CA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D19719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508B94B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E5F08E0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EE454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87E94F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B25DEB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6DDC6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2E70C45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AB918E9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9FD71F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B0B04D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0C4ED8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DD9ADA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D920F94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4CEACE7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7CBDAE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298D61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59D6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D868B1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A43FD5E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76C52AC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1AC42E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88FC7D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F2BC8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385C9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35B1EDB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D5BDF0E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8909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C2F35B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A2D60D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9E8CF0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64B06D7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59BB6CD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607DFA4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07522952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185B8870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71B80E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652CEE2A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07B9AFB5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9965C30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725D764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A8DF2D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2AA5796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BEEC66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23EE82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3AC3553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690BA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93C4AD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91121A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45F3F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54867D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08683A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375509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6A2AB0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987AEC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17BF2B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5C4D716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B7C260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4CAEB5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B3A04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106E6E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70DC17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5C4D5B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B46B5C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2B7676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D5FADC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0D5423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05A6CC9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80C19F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34CBC0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E44E80E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905AB1B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981F4D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9AA14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297A4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59710A3" w14:textId="77777777" w:rsidTr="00C91E36">
        <w:trPr>
          <w:trHeight w:val="8563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487615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48AF056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D6FFBD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C1E423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FE0598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D8814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E4D28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D6CFB9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8FD212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1ECD53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5BB895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690FF4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39E793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19C5FB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71190B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E9285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BCD75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59CE5C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27518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27003F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E54AC4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161738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99350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A93BEC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10AE0E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62436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9C07F3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8DD2EA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54B0F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16A35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851AB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5FD89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0421F1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61E71A7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7E864B70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562903DE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528C070F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1090832" w14:textId="0E6D37F8" w:rsidR="00125DA9" w:rsidRPr="00125DA9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15E83939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0F79A52" w14:textId="6B02B7F7" w:rsidR="00125DA9" w:rsidRPr="00125DA9" w:rsidRDefault="00125DA9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N°150/MTP/SG/2024_Travaux de réhabilitation de l'EPCA</w:t>
            </w:r>
          </w:p>
        </w:tc>
      </w:tr>
      <w:tr w:rsidR="00125DA9" w:rsidRPr="00AA2BBC" w14:paraId="49357E56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3323625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08E7F5BC" w14:textId="0F08E47D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1.601.929.756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45CADF59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08 mois</w:t>
            </w:r>
          </w:p>
          <w:p w14:paraId="12E74010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C915A69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F465B9C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6F5D2EF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43C7D17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F9798A6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5C7E21C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03A22CA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1557852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5D6604E5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FA9D8F1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1F45F4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6F81CC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775E7F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510CD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B3E0C54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DD6A3E7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E5A9F2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599350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194F3F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A5F0B3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8707BDF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66BDA11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299993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97A10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90A7A4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20156E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B558DDD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E4CCF36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3B63A1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0DFCCC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4C036F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D08F2C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E09F0E0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C301028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AE8A33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9C9BF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BB5580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FE1F7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EE8C70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E6A705B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46528A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7D46C9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B5707B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4CEF08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20E81E7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478E884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8D4E698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419A55A8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5E85F10B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9F49E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BE235D2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037A782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222077C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5F0E34C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37D1A6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16A880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EF07D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AFC607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5D0BDB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F0CD92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AF3222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C72177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FB469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05E20CE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40AF6A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3A5A1C9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43C878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28AC1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E58FDAD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61D58D2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EE5764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3F6B97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B36BF6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505B1D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7089EF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C7C17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A5530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304CF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D30AEA6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68466B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0662E2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B04C78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166BB6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8F249A6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FA8C164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0FDDD0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BD4F2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09255C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9CEEA84" w14:textId="77777777" w:rsidTr="00C91E36">
        <w:trPr>
          <w:trHeight w:val="8468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2005DA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43152B7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E31CB6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55E1D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C6261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AFF55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63817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6A85E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6A0AAD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C5E5F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14576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69CB0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9DD53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D0A198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82AC9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22B34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D458A8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FDF688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8B9F1F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83577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9BE0F9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B6924F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BD035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D36A72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B76EF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29C85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F8533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69CCD4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87CF3E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CA5416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CAE28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608A3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6A2421C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56AB50B2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185D382E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AC23AF9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14204090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4B40E865" w14:textId="04573A72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6AA6D773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4598DEF" w14:textId="40DC73A6" w:rsidR="00125DA9" w:rsidRPr="00A3794F" w:rsidRDefault="00125DA9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A3794F">
              <w:rPr>
                <w:b/>
                <w:bCs/>
                <w:color w:val="002060"/>
                <w:sz w:val="20"/>
                <w:szCs w:val="20"/>
              </w:rPr>
              <w:t>Marché N</w:t>
            </w:r>
            <w:proofErr w:type="gramStart"/>
            <w:r w:rsidRPr="00A3794F">
              <w:rPr>
                <w:b/>
                <w:bCs/>
                <w:color w:val="002060"/>
                <w:sz w:val="20"/>
                <w:szCs w:val="20"/>
              </w:rPr>
              <w:t>°….</w:t>
            </w:r>
            <w:proofErr w:type="gramEnd"/>
            <w:r w:rsidRPr="00A3794F">
              <w:rPr>
                <w:b/>
                <w:bCs/>
                <w:color w:val="002060"/>
                <w:sz w:val="20"/>
                <w:szCs w:val="20"/>
              </w:rPr>
              <w:t>./MTPC/SG/202…_Travaux d’aménagement du carrefour Charbonnages</w:t>
            </w:r>
          </w:p>
        </w:tc>
      </w:tr>
      <w:tr w:rsidR="00125DA9" w:rsidRPr="00AA2BBC" w14:paraId="10350AAD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6C839EF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1DA43783" w14:textId="2169E6C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1.883.592.983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FF2632C" w14:textId="0445D790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09 mois</w:t>
            </w:r>
          </w:p>
          <w:p w14:paraId="50D36CDE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A047157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77CF7A2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7107330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5DE73609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A10D10A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23010F9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907FDF8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2A6E0F2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79734A63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D1FD904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9D573D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CC94BC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6D013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DD542D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3E9FD98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6F9AF06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3BC6B2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E674ED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489D9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8D2A3F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43D0ADE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2B2A482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A5DE57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F39090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A1D3D7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ECC073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0DA5584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4D6AA3D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A4D93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D201E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43E99D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09FE32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1F49536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30F7693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344EC8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631B12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B66306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A5B0C5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6665B53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F0CEFEA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E5CBFC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736BC2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9DC926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E99E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E4C7665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0FCA488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66C7BF4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3666F25C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59DB90A5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ADC12E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57CD60BC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D04F711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42874129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0EB283FA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748E01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CA67AB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CF7C84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CA949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A0E239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17DC6B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13C48F9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C835D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C5B06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1CB55D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B784F2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182687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EDBF9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5DB1BE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0AF821D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0A93E3F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7C5DD9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D3AAF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F53E6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6B9A7E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81F400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1E7BD1D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24EB0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D3ADA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F2D6F84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6B6B174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66971F0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44C8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7B96A3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C99F596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D1BEE20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38B0CED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7BCEF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0C0B98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C0F9364" w14:textId="77777777" w:rsidTr="00C91E36">
        <w:trPr>
          <w:trHeight w:val="8467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96F664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61B3125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DD2C8E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721C1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6AC4D7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25718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682107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6BE110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49F053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396FA9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2198D1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46716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E79C2F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39EEF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992A85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510D9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2840B3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EAE116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6DE2B2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2B554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748A3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E6797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CF2AF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4AF2F6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BB343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CE6CE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35CF9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069815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A93A3E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D03785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92D381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CE907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D882C13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0D2B21F4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3801B277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683E459E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0741E381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4284092" w14:textId="05E50D33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6BE896A5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5C183C3" w14:textId="18F41478" w:rsidR="00125DA9" w:rsidRPr="00125DA9" w:rsidRDefault="00125DA9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</w:t>
            </w:r>
            <w:proofErr w:type="gramStart"/>
            <w:r w:rsidRPr="00125DA9">
              <w:rPr>
                <w:b/>
                <w:bCs/>
                <w:color w:val="002060"/>
                <w:sz w:val="20"/>
                <w:szCs w:val="20"/>
              </w:rPr>
              <w:t>°….</w:t>
            </w:r>
            <w:proofErr w:type="gramEnd"/>
            <w:r w:rsidRPr="00125DA9">
              <w:rPr>
                <w:b/>
                <w:bCs/>
                <w:color w:val="002060"/>
                <w:sz w:val="20"/>
                <w:szCs w:val="20"/>
              </w:rPr>
              <w:t>./MTPC/SG/202…_</w:t>
            </w:r>
            <w:r w:rsidRPr="00125DA9">
              <w:rPr>
                <w:b/>
                <w:bCs/>
                <w:color w:val="002060"/>
              </w:rPr>
              <w:t xml:space="preserve"> 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>Travaux d’aménagement de la Voie Express Owendo : Carrefour Pompier/Carrefour Razel.</w:t>
            </w:r>
          </w:p>
        </w:tc>
      </w:tr>
      <w:tr w:rsidR="00125DA9" w:rsidRPr="00AA2BBC" w14:paraId="703B32E0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489A9B0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4E82ABB" w14:textId="3F380E4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1.680.672.269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69BC2C43" w14:textId="6FD5392D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2FAE87E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EB62808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4D2A70EE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9E9147D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A1BA21A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1269A7D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101551F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B2B6A71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B9F50BB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3E5F612C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DC3D14E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C418BA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9687B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E1445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3083ED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9AF6E60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C1FAF1F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68E25C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4D3F4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C807E4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8791F3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945D8F5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A2A3A34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107DB3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571D69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B43858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86657D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253F653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7A10BC5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84D331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4AE183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5E35FB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EDC3E6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F7972BD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A1DAB70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F46C6F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4D004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105CF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0CB39E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9851774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133A75B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5A8411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2D548C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B55A9B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05CF73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764019B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61E19D7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598824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429E6370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6C6A0294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2C8BFB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1A6FCC3D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DFB0445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1DFA92D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3B660C1D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9F1E2C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F968FD8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18FBE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83B93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1B8790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4EB7BC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8F8EA9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04DA15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D34513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9242D89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2C731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647C95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B02F66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B490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614A994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BF3E6E3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6ED9810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3EF728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40A9C2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5A41E25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1BA7BD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A2CCDBB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3DD396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8EF0BC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B21D926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3425628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940F2D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AFEA6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6BF7CC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00B9AEA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C9442E6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D73EF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9708D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73AA65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7A3B929" w14:textId="77777777" w:rsidTr="0019337C">
        <w:trPr>
          <w:trHeight w:val="8243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842D7E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67618B0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41FDB7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533667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EE648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92862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B313F1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B4F172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38D27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2EE22A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B32B5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89292E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A1B9BA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2E3E9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24DFA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6A5FD8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8FC5D1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8D146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354785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99F2B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01C84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26D053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B6CE18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B14986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27DFF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4C7EF2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52F997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E20608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24F53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3DFF95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26DB84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4359A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0D4328A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16D4F8CB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7442153F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155836FC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7F89BA54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2635F877" w14:textId="0700DC28" w:rsidR="00125DA9" w:rsidRPr="00A3794F" w:rsidRDefault="00125DA9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 xml:space="preserve">Chef de </w:t>
            </w:r>
            <w:r w:rsidRPr="00A3794F">
              <w:rPr>
                <w:b/>
                <w:bCs/>
                <w:color w:val="C00000"/>
                <w:lang w:eastAsia="fr-FR"/>
              </w:rPr>
              <w:t>Projet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 :</w:t>
            </w:r>
            <w:r w:rsidRPr="00A3794F">
              <w:rPr>
                <w:b/>
                <w:bCs/>
                <w:color w:val="C00000"/>
                <w:lang w:eastAsia="fr-FR"/>
              </w:rPr>
              <w:t xml:space="preserve"> Justin NDONG ONGUIE</w:t>
            </w:r>
          </w:p>
        </w:tc>
      </w:tr>
      <w:tr w:rsidR="00125DA9" w:rsidRPr="00AA2BBC" w14:paraId="56A5D298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676BFFB" w14:textId="77777777" w:rsidR="00125DA9" w:rsidRDefault="00125DA9">
            <w:pPr>
              <w:pStyle w:val="Paragraphedeliste"/>
              <w:numPr>
                <w:ilvl w:val="0"/>
                <w:numId w:val="15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N°149/MTP/SG/2024_Travaux d’urgence du CTRI Kango</w:t>
            </w:r>
          </w:p>
          <w:p w14:paraId="61BE2532" w14:textId="7DCC7F93" w:rsidR="00125DA9" w:rsidRPr="00125DA9" w:rsidRDefault="00125DA9" w:rsidP="00125DA9">
            <w:pPr>
              <w:pStyle w:val="Paragraphedeliste"/>
              <w:ind w:left="720"/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</w:p>
        </w:tc>
      </w:tr>
      <w:tr w:rsidR="00125DA9" w:rsidRPr="00AA2BBC" w14:paraId="19398D1E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28CEC7C" w14:textId="21128C9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proofErr w:type="gramStart"/>
            <w:r>
              <w:rPr>
                <w:sz w:val="20"/>
                <w:szCs w:val="20"/>
                <w:lang w:eastAsia="fr-FR"/>
              </w:rPr>
              <w:t>885.030.971</w:t>
            </w:r>
            <w:r w:rsidRPr="0087533D">
              <w:rPr>
                <w:sz w:val="20"/>
                <w:szCs w:val="20"/>
                <w:lang w:eastAsia="fr-FR"/>
              </w:rPr>
              <w:t xml:space="preserve">  </w:t>
            </w:r>
            <w:r>
              <w:rPr>
                <w:sz w:val="20"/>
                <w:szCs w:val="20"/>
                <w:lang w:eastAsia="fr-FR"/>
              </w:rPr>
              <w:t>XAF</w:t>
            </w:r>
            <w:proofErr w:type="gramEnd"/>
            <w:r>
              <w:rPr>
                <w:sz w:val="20"/>
                <w:szCs w:val="20"/>
                <w:lang w:eastAsia="fr-FR"/>
              </w:rPr>
              <w:t xml:space="preserve"> HT</w:t>
            </w:r>
          </w:p>
          <w:p w14:paraId="63590DA9" w14:textId="14985C2F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12 mois</w:t>
            </w:r>
          </w:p>
          <w:p w14:paraId="6A6E0A92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A987EC0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7433AF4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0097647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FE76FA5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CB2EC2C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71B4F03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DB3302E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E4C4BED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4F25EBDA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60B3798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76085B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CF723A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01FE43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283A38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2979B15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CD5FAA9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7FE17E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9E727E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3F3550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9112A7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44CF1DF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D254BC4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AD8A7E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4AEDD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367FC6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74A312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DC9BC4D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6E7DB24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7CED9D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5878D7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C4B7E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72DA96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26CD95C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49998E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594D6A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9FB4DA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8DF1E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29FAAE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847436E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4DB45B0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B0D2B5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343534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8DEEC5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B1D90C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EDB0128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60F2D4C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A5779C6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12C85452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19D8D835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8E76C4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6132E232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81C8DB9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A75F22E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283C9B68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EEB28B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E85EEEB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32B593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0A03B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B44076C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822B33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642BF18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9A9BB5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F848DE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CD7680C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BDD786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A61BE4D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2CE352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D95D2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10CE89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EBF8E1E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5BBF52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6B9CF4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51FAB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7A540E6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744EBE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A1C174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B6B8E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DFED7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E5FEA85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59B7958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2EFBA3F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1C9062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7FE35B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668DC31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40B4FB3C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A16FDA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0D7C6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36A772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D0B0133" w14:textId="77777777" w:rsidTr="0019337C">
        <w:trPr>
          <w:trHeight w:val="7909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FD42E4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4A00118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FADBA5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D37CD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A6841A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CAB9AC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E5EA35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FACCD3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48BE6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BE051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CD6CEC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7C7666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7B093E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C25C80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776B3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59F3E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EFB31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7B6A46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4CE6AA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DDE2A9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15876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7F74C8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3F00E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D116F8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F1A72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1A653B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4E6776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880CE7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07D8FD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C04C29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DA9E244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5A022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D115588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0D046A7E" w14:textId="30ACB380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6C6F067F" w14:textId="7A591D89" w:rsidR="0019337C" w:rsidRDefault="0019337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066B700F" w14:textId="77777777" w:rsidR="0019337C" w:rsidRDefault="0019337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46502160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6304EE9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7E18F22C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B1D4CD3" w14:textId="2A7C5492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Justin NDONG ONGUIE</w:t>
            </w:r>
          </w:p>
        </w:tc>
      </w:tr>
      <w:tr w:rsidR="00125DA9" w:rsidRPr="00AA2BBC" w14:paraId="49FF9532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0510977" w14:textId="77777777" w:rsidR="00125DA9" w:rsidRDefault="00125DA9">
            <w:pPr>
              <w:pStyle w:val="Paragraphedeliste"/>
              <w:numPr>
                <w:ilvl w:val="0"/>
                <w:numId w:val="15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 xml:space="preserve">Marché N°09/MTP/SG/2024_Travaux de construction d'une nouvelle voie d'accès au centre d'enfouissement Technique De </w:t>
            </w:r>
            <w:proofErr w:type="spellStart"/>
            <w:r w:rsidRPr="00125DA9">
              <w:rPr>
                <w:b/>
                <w:bCs/>
                <w:color w:val="002060"/>
                <w:sz w:val="20"/>
                <w:szCs w:val="20"/>
              </w:rPr>
              <w:t>Nkoltang</w:t>
            </w:r>
            <w:proofErr w:type="spellEnd"/>
            <w:r w:rsidRPr="00125DA9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  <w:p w14:paraId="51AF37E1" w14:textId="15B6BDA0" w:rsidR="00125DA9" w:rsidRPr="00125DA9" w:rsidRDefault="00125DA9" w:rsidP="001D5C68">
            <w:pPr>
              <w:pStyle w:val="Paragraphedeliste"/>
              <w:ind w:left="720"/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</w:p>
        </w:tc>
      </w:tr>
      <w:tr w:rsidR="00125DA9" w:rsidRPr="00AA2BBC" w14:paraId="4B365476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D0B6C90" w14:textId="44038A2F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5.456.639.781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6A50C280" w14:textId="5004164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1D5C68">
              <w:rPr>
                <w:sz w:val="20"/>
                <w:szCs w:val="20"/>
                <w:lang w:eastAsia="fr-FR"/>
              </w:rPr>
              <w:t>12 mois</w:t>
            </w:r>
          </w:p>
          <w:p w14:paraId="3742A1CF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2465EF7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0B5D843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C2CB93C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7E530FB3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38E4840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476B3C4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8DB2AFD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B0CFC01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6718800A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ACB0AD7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A6B9DF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D98E27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354DF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0FDE3C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EE6D617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1F500A9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F2724F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BC2F6B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17EDD0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AF1877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7C4416D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8B025D8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8A8A21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86019C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9CA198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42EE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C356FB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0EAA91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0B270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89ECA3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C11E2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AE035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7AF1C22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FECB95F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790315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1C21A3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75A07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19A4E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D756583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3D71ECA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EC50E6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8C7BD7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1BC9C4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BC3468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D85052D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3BC41C7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E34E8F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23248A88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08DA52AC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A49A4E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64833C5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AF6DE17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BB2E3CF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31821158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AA2352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BDCDFA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37CA0A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2CB75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0DA2DD2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5E0322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4F13CE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5B9C3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281991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B0D7A46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D1C82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9C508E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6F2AC2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C33D2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9435F9B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F18B45B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1CBFAAC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95C7C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2D19C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1F47C9B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8B7958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5EF215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1DE2E1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39BFAE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C09699C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6B5D0B3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85278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E4B714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4603B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3CE6E93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0254F41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5E325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BD7F7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CF752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F62DEAF" w14:textId="77777777" w:rsidTr="0019337C">
        <w:trPr>
          <w:trHeight w:val="8102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174DE9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6B8BEA8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1B0DBD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8EE93C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3A74C6C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42BA7F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D8B68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9DF518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74784E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DC1879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47BECF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13DDD2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58ECF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7879F7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FE5D7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5597D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B00B7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B4E30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576FEC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118F3C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4D112F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98DD2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B696AB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302CB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1309629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FFDA4B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A604F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C1A0A0B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E002162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60DA13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3EDA08E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E35339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A07FC33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90765A9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D5C68" w:rsidRPr="00BB5894" w14:paraId="18ABB6A3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3E0D20AF" w14:textId="77777777" w:rsidR="001D5C68" w:rsidRPr="00BB5894" w:rsidRDefault="001D5C68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D5C68" w:rsidRPr="00AA2BBC" w14:paraId="6C037666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E8A559F" w14:textId="6D696DAC" w:rsidR="001D5C68" w:rsidRPr="00125DA9" w:rsidRDefault="001D5C68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Justin NDONG ONGUIE</w:t>
            </w:r>
          </w:p>
        </w:tc>
      </w:tr>
      <w:tr w:rsidR="001D5C68" w:rsidRPr="00AA2BBC" w14:paraId="514F02FC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8F59B2F" w14:textId="7E4994C1" w:rsidR="001D5C68" w:rsidRPr="001D5C68" w:rsidRDefault="001D5C68">
            <w:pPr>
              <w:pStyle w:val="Paragraphedeliste"/>
              <w:numPr>
                <w:ilvl w:val="0"/>
                <w:numId w:val="15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D5C68">
              <w:rPr>
                <w:b/>
                <w:bCs/>
                <w:color w:val="002060"/>
                <w:sz w:val="20"/>
                <w:szCs w:val="20"/>
              </w:rPr>
              <w:t>Marché N°26/MTP/SG/2025_Travaux de réhabilitation et d'aménagement des voiries de Kango</w:t>
            </w:r>
            <w:r w:rsidRPr="001D5C68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1D5C68" w:rsidRPr="00AA2BBC" w14:paraId="7361153C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456CC4C" w14:textId="77777777" w:rsidR="001D5C68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F325E21" w14:textId="7D552D76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9.098.777.126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2A51F700" w14:textId="1CDC9218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24 mois</w:t>
            </w:r>
          </w:p>
          <w:p w14:paraId="257D7AC4" w14:textId="77777777" w:rsidR="001D5C68" w:rsidRPr="001F5370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9DB7AC8" w14:textId="77777777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540232BB" w14:textId="77777777" w:rsidR="001D5C68" w:rsidRPr="00AA2BBC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D6FDBDC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E788ED0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20BB0AF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585EB70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DA5F490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2A42017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D5C68" w:rsidRPr="00AA2BBC" w14:paraId="3684EB64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7526808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F6DBDF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01D9C6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B04DB3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45B1D6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55F27436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4471A6B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6CD527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DE15FA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20050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96EAD12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2C4F5D4D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161324E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8D3A96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B1606A5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709ACF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3CCB4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753BAB8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BBB2C35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69BFA45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8DCFD3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0EAD9C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CB1AD5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7C79CBD3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2F1610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36E28E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423C52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B4FAC4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A911FB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19C81DF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78D4786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1FDD2D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18E894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435365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872A7D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17213AA5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5C2F216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006F53A5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0D397B1" w14:textId="77777777" w:rsidR="001D5C68" w:rsidRPr="00F13D3B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D5C68" w:rsidRPr="00AA2BBC" w14:paraId="3A38537E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9E89B9C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7BA69220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040D4DB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2329986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D5C68" w:rsidRPr="00AA2BBC" w14:paraId="259BDC1C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DE7C9E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038DD62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91E33B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7C6EDC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87104A5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757D8D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0269290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2D16BB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1E174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F88F071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2CC0AB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8C37048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CB772A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4B5DA6B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27B6553A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37D1A61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69FAD8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9C8F0D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CBF65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101742D9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8F061F2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8EA4C84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F86485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D92B42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D272237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676C352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400D75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D5117B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08D6D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A172751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1587A97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A63A7D5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2A59F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FCA2C6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4F6C9840" w14:textId="77777777" w:rsidTr="0019337C">
        <w:trPr>
          <w:trHeight w:val="832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54C2079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748697D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7B59A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2A8FE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0DFEBB6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9626793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2C7706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DF0E7F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33C1EDD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478E08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C4A3F28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765D0A7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802587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D084669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82160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6946D0E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728696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5FB06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5FEB35D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33B1C1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537111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C970F8C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3C3B3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3B7654C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DB5EBAC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1F283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575E4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FC9044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DB668B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9DB4387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BBA5F7A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EDD42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F036A1" w14:textId="77777777" w:rsidR="001D5C68" w:rsidRPr="00973152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8F54CDB" w14:textId="77777777" w:rsidR="001D5C68" w:rsidRDefault="001D5C68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D5C68" w:rsidRPr="00BB5894" w14:paraId="0399D15F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784ED6F8" w14:textId="77777777" w:rsidR="001D5C68" w:rsidRPr="00BB5894" w:rsidRDefault="001D5C68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D5C68" w:rsidRPr="00AA2BBC" w14:paraId="46B859E0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F01E4EE" w14:textId="5385FCFB" w:rsidR="001D5C68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</w:t>
            </w:r>
            <w:r w:rsidR="001D5C68" w:rsidRPr="00A3794F">
              <w:rPr>
                <w:b/>
                <w:bCs/>
                <w:color w:val="C00000"/>
                <w:lang w:eastAsia="fr-FR"/>
              </w:rPr>
              <w:t xml:space="preserve"> Projet</w:t>
            </w:r>
            <w:r w:rsidRPr="00A3794F">
              <w:rPr>
                <w:b/>
                <w:bCs/>
                <w:color w:val="C00000"/>
                <w:lang w:eastAsia="fr-FR"/>
              </w:rPr>
              <w:t xml:space="preserve"> : </w:t>
            </w:r>
            <w:r w:rsidR="001D5C68" w:rsidRPr="00A3794F">
              <w:rPr>
                <w:b/>
                <w:bCs/>
                <w:color w:val="C00000"/>
                <w:lang w:eastAsia="fr-FR"/>
              </w:rPr>
              <w:t xml:space="preserve"> Davy NDONG</w:t>
            </w:r>
          </w:p>
        </w:tc>
      </w:tr>
      <w:tr w:rsidR="001D5C68" w:rsidRPr="00AA2BBC" w14:paraId="63FC6A08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95CB0EE" w14:textId="720CD76B" w:rsidR="001D5C68" w:rsidRPr="001D5C68" w:rsidRDefault="001D5C68">
            <w:pPr>
              <w:pStyle w:val="Paragraphedeliste"/>
              <w:numPr>
                <w:ilvl w:val="0"/>
                <w:numId w:val="1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D5C68">
              <w:rPr>
                <w:b/>
                <w:bCs/>
                <w:color w:val="002060"/>
                <w:sz w:val="20"/>
                <w:szCs w:val="20"/>
              </w:rPr>
              <w:t>Marché N</w:t>
            </w:r>
            <w:proofErr w:type="gramStart"/>
            <w:r w:rsidRPr="001D5C68">
              <w:rPr>
                <w:b/>
                <w:bCs/>
                <w:color w:val="002060"/>
                <w:sz w:val="20"/>
                <w:szCs w:val="20"/>
              </w:rPr>
              <w:t>°….</w:t>
            </w:r>
            <w:proofErr w:type="gramEnd"/>
            <w:r w:rsidRPr="001D5C68">
              <w:rPr>
                <w:b/>
                <w:bCs/>
                <w:color w:val="002060"/>
                <w:sz w:val="20"/>
                <w:szCs w:val="20"/>
              </w:rPr>
              <w:t>/MTP/SG/2026_</w:t>
            </w:r>
            <w:r w:rsidRPr="001D5C68">
              <w:rPr>
                <w:b/>
                <w:bCs/>
                <w:color w:val="002060"/>
              </w:rPr>
              <w:t xml:space="preserve"> </w:t>
            </w:r>
            <w:r w:rsidRPr="001D5C68">
              <w:rPr>
                <w:b/>
                <w:bCs/>
                <w:color w:val="002060"/>
                <w:sz w:val="20"/>
                <w:szCs w:val="20"/>
              </w:rPr>
              <w:t>Construction de 2 ponts sur le fleuve de la LOUETSI – BONGOLO-IDEMBE</w:t>
            </w:r>
          </w:p>
        </w:tc>
      </w:tr>
      <w:tr w:rsidR="001D5C68" w:rsidRPr="00AA2BBC" w14:paraId="48F24076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57CB15C" w14:textId="77777777" w:rsidR="001D5C68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7BAD0B4F" w14:textId="7F01642C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28.931.329.959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897BD53" w14:textId="0D75285A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36 mois</w:t>
            </w:r>
          </w:p>
          <w:p w14:paraId="3046FB16" w14:textId="77777777" w:rsidR="001D5C68" w:rsidRPr="001F5370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2E1B3DFB" w14:textId="77777777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625887E" w14:textId="77777777" w:rsidR="001D5C68" w:rsidRPr="00AA2BBC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F2E0E0B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109FBDEB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B45AC0C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E633BC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5B71F1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B2ED855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D5C68" w:rsidRPr="00AA2BBC" w14:paraId="352536E6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4DD9BAD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Oct-2025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4AA3A5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18C735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432C89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B465B3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5738BE46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FB7F60F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Nov-2025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F679BD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4D2E485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995929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A248CC2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0458D377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6E86E6E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Déc-2025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DE1342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399720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B7B46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28FDE8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D4C6138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EB522DB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6070A9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72EB2C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58D474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7F501A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7492E3D6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63A721E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B38BB6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A79EB0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3972F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0FCFD6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5DE15289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23B6D25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CD70D9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1304772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431BD4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3361C1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289F2B87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28282EFB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57060EC5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D55936F" w14:textId="77777777" w:rsidR="001D5C68" w:rsidRPr="00F13D3B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D5C68" w:rsidRPr="00AA2BBC" w14:paraId="704B0DCD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E7188BD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04978717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4263B52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9BE9AF3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D5C68" w:rsidRPr="00AA2BBC" w14:paraId="4E367B1D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A5D742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E3DA741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E462D1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53CF2A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01C1E9D7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B1DDE1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3DD773C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342E0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D7D98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47876AEA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7349B0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82B03D5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53EA8A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FD91F0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69EB814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11D6F19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13BCEA0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E72A0F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E9649E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0B314729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208ACD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DB51DB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5DFF64E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BF9049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5F2AEE2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C83958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0B7D1B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6CB6FC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58B8ED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7F36B09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A2BEE77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2682751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0B93155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BA65AB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4265D374" w14:textId="77777777" w:rsidTr="0019337C">
        <w:trPr>
          <w:trHeight w:val="8468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05E0D9E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033D159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6AF6598" w14:textId="77777777" w:rsidR="00A3794F" w:rsidRPr="00A3794F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A3794F">
              <w:rPr>
                <w:bCs/>
                <w:sz w:val="20"/>
                <w:szCs w:val="20"/>
                <w:lang w:eastAsia="fr-FR"/>
              </w:rPr>
              <w:t xml:space="preserve">En période démarrage </w:t>
            </w:r>
          </w:p>
          <w:p w14:paraId="31D93031" w14:textId="77777777" w:rsidR="00A3794F" w:rsidRPr="00A3794F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A3794F">
              <w:rPr>
                <w:bCs/>
                <w:sz w:val="20"/>
                <w:szCs w:val="20"/>
                <w:lang w:eastAsia="fr-FR"/>
              </w:rPr>
              <w:t>Visite prévue sur site en S2 – pour état des besoins</w:t>
            </w:r>
          </w:p>
          <w:p w14:paraId="741A9593" w14:textId="77777777" w:rsidR="00A3794F" w:rsidRPr="00A3794F" w:rsidRDefault="00A3794F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A3794F">
              <w:rPr>
                <w:bCs/>
                <w:sz w:val="20"/>
                <w:szCs w:val="20"/>
                <w:lang w:eastAsia="fr-FR"/>
              </w:rPr>
              <w:t>Tri du personnel en cours – en vue du recrutement</w:t>
            </w:r>
          </w:p>
          <w:p w14:paraId="3A37F86C" w14:textId="3AE91712" w:rsidR="001D5C68" w:rsidRPr="00A3794F" w:rsidRDefault="00A3794F" w:rsidP="00A3794F">
            <w:pPr>
              <w:rPr>
                <w:bCs/>
                <w:sz w:val="20"/>
                <w:szCs w:val="20"/>
                <w:lang w:eastAsia="fr-FR"/>
              </w:rPr>
            </w:pPr>
            <w:r w:rsidRPr="00A3794F">
              <w:rPr>
                <w:bCs/>
                <w:sz w:val="20"/>
                <w:szCs w:val="20"/>
                <w:lang w:eastAsia="fr-FR"/>
              </w:rPr>
              <w:t>Livrable attendus pour fin février 2026</w:t>
            </w:r>
          </w:p>
          <w:p w14:paraId="104212D7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1D9802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015F491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543273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201C1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E2DF6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6A015C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66F699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B320BF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A00C071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9E3891D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10041D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7A999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861F8AA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8D52F3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5B3E8CE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F6E6F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07D66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FB8295C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1786C3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99C69A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264BAAA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D59F8DA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FACAF03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EC314F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D08A3A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F7ACF3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56BC4B2" w14:textId="77777777" w:rsidR="001D5C68" w:rsidRPr="00973152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5DA78713" w14:textId="77777777" w:rsidR="001D5C68" w:rsidRDefault="001D5C68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1D5C68" w:rsidRPr="00BB5894" w14:paraId="63F447AF" w14:textId="77777777" w:rsidTr="0019337C">
        <w:trPr>
          <w:trHeight w:val="340"/>
        </w:trPr>
        <w:tc>
          <w:tcPr>
            <w:tcW w:w="10768" w:type="dxa"/>
            <w:noWrap/>
            <w:hideMark/>
          </w:tcPr>
          <w:p w14:paraId="32C8FF3B" w14:textId="21F4CCAA" w:rsidR="001D5C68" w:rsidRPr="00BB5894" w:rsidRDefault="001D5C68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DIVERS</w:t>
            </w:r>
          </w:p>
        </w:tc>
      </w:tr>
      <w:tr w:rsidR="001D5C68" w:rsidRPr="00AA2BBC" w14:paraId="3D768003" w14:textId="77777777" w:rsidTr="0019337C">
        <w:trPr>
          <w:trHeight w:val="14393"/>
        </w:trPr>
        <w:tc>
          <w:tcPr>
            <w:tcW w:w="10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5C64968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7CF4E2A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 xml:space="preserve">Audit Qualité sur les chantiers, la semaine prochaine </w:t>
            </w:r>
          </w:p>
          <w:p w14:paraId="46F68D4E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JB-Pont</w:t>
            </w:r>
          </w:p>
          <w:p w14:paraId="7B97C053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JB-Voiries</w:t>
            </w:r>
          </w:p>
          <w:p w14:paraId="07BA2BF0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JB-Nouvelles voiries</w:t>
            </w:r>
          </w:p>
          <w:p w14:paraId="0C344C5D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RH</w:t>
            </w:r>
          </w:p>
          <w:p w14:paraId="4D624BC6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Logistique</w:t>
            </w:r>
          </w:p>
          <w:p w14:paraId="4F01C96A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Achats</w:t>
            </w:r>
          </w:p>
          <w:p w14:paraId="1298C339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Mécanique</w:t>
            </w:r>
          </w:p>
          <w:p w14:paraId="098621C6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Comptabilité</w:t>
            </w:r>
          </w:p>
          <w:p w14:paraId="79CA6804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DG</w:t>
            </w:r>
          </w:p>
          <w:p w14:paraId="65055F68" w14:textId="77777777" w:rsidR="001D5C68" w:rsidRPr="001D5C68" w:rsidRDefault="001D5C68">
            <w:pPr>
              <w:pStyle w:val="Paragraphedeliste"/>
              <w:numPr>
                <w:ilvl w:val="0"/>
                <w:numId w:val="4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Exploitation</w:t>
            </w:r>
          </w:p>
          <w:p w14:paraId="1A29FFA9" w14:textId="77777777" w:rsidR="001D5C68" w:rsidRPr="001D5C68" w:rsidRDefault="001D5C68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Offre café – réunion</w:t>
            </w:r>
          </w:p>
          <w:p w14:paraId="04234308" w14:textId="44291D7E" w:rsidR="001D5C68" w:rsidRDefault="001D5C68" w:rsidP="001D5C68">
            <w:pPr>
              <w:rPr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color w:val="000000" w:themeColor="text1"/>
                <w:sz w:val="20"/>
                <w:szCs w:val="20"/>
                <w:lang w:eastAsia="fr-FR"/>
              </w:rPr>
              <w:t>04 personnes par semaine</w:t>
            </w:r>
          </w:p>
          <w:p w14:paraId="785D4D60" w14:textId="2E6E5D94" w:rsidR="001C6440" w:rsidRDefault="001C6440" w:rsidP="001D5C68">
            <w:pPr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5B08BA6D" w14:textId="65DFAFC8" w:rsidR="001C6440" w:rsidRPr="007A0846" w:rsidRDefault="007A0846" w:rsidP="001D5C68">
            <w:pPr>
              <w:rPr>
                <w:b/>
                <w:bCs/>
                <w:color w:val="FF0000"/>
                <w:sz w:val="20"/>
                <w:szCs w:val="20"/>
                <w:u w:val="single"/>
                <w:lang w:eastAsia="fr-FR"/>
              </w:rPr>
            </w:pPr>
            <w:r w:rsidRPr="007A0846">
              <w:rPr>
                <w:b/>
                <w:bCs/>
                <w:color w:val="FF0000"/>
                <w:sz w:val="20"/>
                <w:szCs w:val="20"/>
                <w:u w:val="single"/>
                <w:lang w:eastAsia="fr-FR"/>
              </w:rPr>
              <w:t xml:space="preserve">NB : </w:t>
            </w:r>
          </w:p>
          <w:p w14:paraId="02FB0602" w14:textId="63443027" w:rsidR="001D5C68" w:rsidRPr="007A0846" w:rsidRDefault="001C6440">
            <w:pPr>
              <w:pStyle w:val="Paragraphedeliste"/>
              <w:numPr>
                <w:ilvl w:val="0"/>
                <w:numId w:val="17"/>
              </w:numP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7A0846"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>Cotisations pour la réunion du 16/01/2026</w:t>
            </w:r>
          </w:p>
          <w:p w14:paraId="27DE268A" w14:textId="77777777" w:rsidR="001C6440" w:rsidRPr="007A0846" w:rsidRDefault="001C6440">
            <w:pPr>
              <w:pStyle w:val="Paragraphedeliste"/>
              <w:numPr>
                <w:ilvl w:val="0"/>
                <w:numId w:val="18"/>
              </w:numP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7A0846"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>Lewis</w:t>
            </w:r>
          </w:p>
          <w:p w14:paraId="49F84021" w14:textId="2E44B2E9" w:rsidR="001C6440" w:rsidRPr="007A0846" w:rsidRDefault="001C6440">
            <w:pPr>
              <w:pStyle w:val="Paragraphedeliste"/>
              <w:numPr>
                <w:ilvl w:val="0"/>
                <w:numId w:val="18"/>
              </w:numP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7A0846"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 xml:space="preserve">Yves </w:t>
            </w:r>
          </w:p>
          <w:p w14:paraId="1C906C50" w14:textId="5834CFD7" w:rsidR="001C6440" w:rsidRPr="007A0846" w:rsidRDefault="003432DE">
            <w:pPr>
              <w:pStyle w:val="Paragraphedeliste"/>
              <w:numPr>
                <w:ilvl w:val="0"/>
                <w:numId w:val="18"/>
              </w:numP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>Huguette</w:t>
            </w:r>
          </w:p>
          <w:p w14:paraId="3418CB1A" w14:textId="5A3771CC" w:rsidR="001C6440" w:rsidRPr="007A0846" w:rsidRDefault="001C6440">
            <w:pPr>
              <w:pStyle w:val="Paragraphedeliste"/>
              <w:numPr>
                <w:ilvl w:val="0"/>
                <w:numId w:val="18"/>
              </w:numP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7A0846"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>Olivier</w:t>
            </w:r>
          </w:p>
          <w:p w14:paraId="732236E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2A0C391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7B4A18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0D6724E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EC075B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E312E9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596138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F35C76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22F00C6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3D609C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DAFE86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72DBC8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666A4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10767AD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42141CD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AE60E4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6BE3AC4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AE158E7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21C7EBF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371D48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F6B4053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8FA2F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16ADBE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B8228E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B67B115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014EF1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13E4500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CE9D57C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1AFD0A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E3C7D9" w14:textId="77777777" w:rsidR="001D5C68" w:rsidRPr="00973152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87685EA" w14:textId="77777777" w:rsidR="001D5C68" w:rsidRPr="00A4133A" w:rsidRDefault="001D5C68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sectPr w:rsidR="001D5C68" w:rsidRPr="00A4133A" w:rsidSect="00EB03AE">
      <w:footerReference w:type="default" r:id="rId10"/>
      <w:pgSz w:w="11907" w:h="16839" w:code="9"/>
      <w:pgMar w:top="567" w:right="1298" w:bottom="851" w:left="1298" w:header="284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F391D" w14:textId="77777777" w:rsidR="003F0760" w:rsidRDefault="003F0760">
      <w:r>
        <w:separator/>
      </w:r>
    </w:p>
  </w:endnote>
  <w:endnote w:type="continuationSeparator" w:id="0">
    <w:p w14:paraId="70CC94DE" w14:textId="77777777" w:rsidR="003F0760" w:rsidRDefault="003F0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8042B" w14:textId="41FFE324" w:rsidR="004E1AB3" w:rsidRDefault="004E1AB3" w:rsidP="00CB6197">
    <w:pPr>
      <w:pStyle w:val="Pieddepage"/>
      <w:jc w:val="right"/>
    </w:pPr>
    <w:r>
      <w:rPr>
        <w:noProof/>
        <w:sz w:val="16"/>
        <w:szCs w:val="16"/>
      </w:rPr>
      <w:fldChar w:fldCharType="begin"/>
    </w:r>
    <w:r>
      <w:rPr>
        <w:noProof/>
        <w:sz w:val="16"/>
        <w:szCs w:val="16"/>
      </w:rPr>
      <w:instrText xml:space="preserve"> FILENAME   \* MERGEFORMAT </w:instrText>
    </w:r>
    <w:r>
      <w:rPr>
        <w:noProof/>
        <w:sz w:val="16"/>
        <w:szCs w:val="16"/>
      </w:rPr>
      <w:fldChar w:fldCharType="separate"/>
    </w:r>
    <w:r w:rsidRPr="00786851">
      <w:rPr>
        <w:noProof/>
        <w:sz w:val="16"/>
        <w:szCs w:val="16"/>
      </w:rPr>
      <w:t>PV réunions hebdos_S1</w:t>
    </w:r>
    <w:r>
      <w:rPr>
        <w:noProof/>
        <w:sz w:val="16"/>
        <w:szCs w:val="16"/>
      </w:rPr>
      <w:fldChar w:fldCharType="end"/>
    </w:r>
    <w:r>
      <w:tab/>
    </w:r>
    <w:r>
      <w:tab/>
    </w:r>
    <w:r w:rsidRPr="00FD5A2D">
      <w:rPr>
        <w:sz w:val="20"/>
        <w:szCs w:val="20"/>
      </w:rPr>
      <w:t xml:space="preserve">Page </w:t>
    </w:r>
    <w:r w:rsidRPr="00FD5A2D">
      <w:rPr>
        <w:sz w:val="20"/>
        <w:szCs w:val="20"/>
      </w:rPr>
      <w:fldChar w:fldCharType="begin"/>
    </w:r>
    <w:r w:rsidRPr="00FD5A2D">
      <w:rPr>
        <w:sz w:val="20"/>
        <w:szCs w:val="20"/>
      </w:rPr>
      <w:instrText>PAGE  \* Arabic  \* MERGEFORMAT</w:instrText>
    </w:r>
    <w:r w:rsidRPr="00FD5A2D">
      <w:rPr>
        <w:sz w:val="20"/>
        <w:szCs w:val="20"/>
      </w:rPr>
      <w:fldChar w:fldCharType="separate"/>
    </w:r>
    <w:r w:rsidR="002B36FC">
      <w:rPr>
        <w:noProof/>
        <w:sz w:val="20"/>
        <w:szCs w:val="20"/>
      </w:rPr>
      <w:t>7</w:t>
    </w:r>
    <w:r w:rsidRPr="00FD5A2D">
      <w:rPr>
        <w:sz w:val="20"/>
        <w:szCs w:val="20"/>
      </w:rPr>
      <w:fldChar w:fldCharType="end"/>
    </w:r>
    <w:r w:rsidRPr="00FD5A2D">
      <w:rPr>
        <w:sz w:val="20"/>
        <w:szCs w:val="20"/>
      </w:rPr>
      <w:t xml:space="preserve"> sur </w:t>
    </w:r>
    <w:r>
      <w:rPr>
        <w:noProof/>
        <w:sz w:val="20"/>
        <w:szCs w:val="20"/>
      </w:rPr>
      <w:fldChar w:fldCharType="begin"/>
    </w:r>
    <w:r>
      <w:rPr>
        <w:noProof/>
        <w:sz w:val="20"/>
        <w:szCs w:val="20"/>
      </w:rPr>
      <w:instrText>NUMPAGES  \* Arabic  \* MERGEFORMAT</w:instrText>
    </w:r>
    <w:r>
      <w:rPr>
        <w:noProof/>
        <w:sz w:val="20"/>
        <w:szCs w:val="20"/>
      </w:rPr>
      <w:fldChar w:fldCharType="separate"/>
    </w:r>
    <w:r w:rsidR="002B36FC">
      <w:rPr>
        <w:noProof/>
        <w:sz w:val="20"/>
        <w:szCs w:val="20"/>
      </w:rPr>
      <w:t>7</w:t>
    </w:r>
    <w:r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2D9C9" w14:textId="77777777" w:rsidR="003F0760" w:rsidRDefault="003F0760">
      <w:r>
        <w:separator/>
      </w:r>
    </w:p>
  </w:footnote>
  <w:footnote w:type="continuationSeparator" w:id="0">
    <w:p w14:paraId="3F41B060" w14:textId="77777777" w:rsidR="003F0760" w:rsidRDefault="003F0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59AE"/>
    <w:multiLevelType w:val="hybridMultilevel"/>
    <w:tmpl w:val="3020959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20DFA"/>
    <w:multiLevelType w:val="hybridMultilevel"/>
    <w:tmpl w:val="A6D0E996"/>
    <w:lvl w:ilvl="0" w:tplc="A9B076D6">
      <w:start w:val="27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223665"/>
    <w:multiLevelType w:val="hybridMultilevel"/>
    <w:tmpl w:val="E2206DFE"/>
    <w:lvl w:ilvl="0" w:tplc="0DA259C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4B2149"/>
    <w:multiLevelType w:val="hybridMultilevel"/>
    <w:tmpl w:val="2204434E"/>
    <w:lvl w:ilvl="0" w:tplc="7AFC8316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53102D1"/>
    <w:multiLevelType w:val="hybridMultilevel"/>
    <w:tmpl w:val="53208174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F17893"/>
    <w:multiLevelType w:val="hybridMultilevel"/>
    <w:tmpl w:val="35600964"/>
    <w:lvl w:ilvl="0" w:tplc="BE2AD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10F03"/>
    <w:multiLevelType w:val="hybridMultilevel"/>
    <w:tmpl w:val="DA38561E"/>
    <w:lvl w:ilvl="0" w:tplc="2E4A35F8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 w:val="0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60547B"/>
    <w:multiLevelType w:val="hybridMultilevel"/>
    <w:tmpl w:val="DA40656C"/>
    <w:lvl w:ilvl="0" w:tplc="5B7AD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11CC7"/>
    <w:multiLevelType w:val="hybridMultilevel"/>
    <w:tmpl w:val="30209590"/>
    <w:lvl w:ilvl="0" w:tplc="C6320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E174A"/>
    <w:multiLevelType w:val="hybridMultilevel"/>
    <w:tmpl w:val="7D52585C"/>
    <w:lvl w:ilvl="0" w:tplc="5E86C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D02D9"/>
    <w:multiLevelType w:val="hybridMultilevel"/>
    <w:tmpl w:val="7EBA4DE8"/>
    <w:lvl w:ilvl="0" w:tplc="3A4279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 w:val="0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3E63F8"/>
    <w:multiLevelType w:val="hybridMultilevel"/>
    <w:tmpl w:val="CC0C9ECC"/>
    <w:lvl w:ilvl="0" w:tplc="1332CF2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E30A84"/>
    <w:multiLevelType w:val="hybridMultilevel"/>
    <w:tmpl w:val="0C88306A"/>
    <w:lvl w:ilvl="0" w:tplc="D0C0D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109C3"/>
    <w:multiLevelType w:val="hybridMultilevel"/>
    <w:tmpl w:val="2EC496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73AF4"/>
    <w:multiLevelType w:val="hybridMultilevel"/>
    <w:tmpl w:val="2EC496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260B5E"/>
    <w:multiLevelType w:val="hybridMultilevel"/>
    <w:tmpl w:val="67B4D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6B540D"/>
    <w:multiLevelType w:val="hybridMultilevel"/>
    <w:tmpl w:val="7DB4E050"/>
    <w:lvl w:ilvl="0" w:tplc="C6320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75C92"/>
    <w:multiLevelType w:val="hybridMultilevel"/>
    <w:tmpl w:val="ABA2F88A"/>
    <w:lvl w:ilvl="0" w:tplc="8DF8FDF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 w:val="0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6311254">
    <w:abstractNumId w:val="12"/>
  </w:num>
  <w:num w:numId="2" w16cid:durableId="1573848590">
    <w:abstractNumId w:val="9"/>
  </w:num>
  <w:num w:numId="3" w16cid:durableId="1420910789">
    <w:abstractNumId w:val="3"/>
  </w:num>
  <w:num w:numId="4" w16cid:durableId="2009094785">
    <w:abstractNumId w:val="11"/>
  </w:num>
  <w:num w:numId="5" w16cid:durableId="2052411197">
    <w:abstractNumId w:val="7"/>
  </w:num>
  <w:num w:numId="6" w16cid:durableId="1404371189">
    <w:abstractNumId w:val="5"/>
  </w:num>
  <w:num w:numId="7" w16cid:durableId="252252016">
    <w:abstractNumId w:val="4"/>
  </w:num>
  <w:num w:numId="8" w16cid:durableId="352463890">
    <w:abstractNumId w:val="2"/>
  </w:num>
  <w:num w:numId="9" w16cid:durableId="1286305298">
    <w:abstractNumId w:val="8"/>
  </w:num>
  <w:num w:numId="10" w16cid:durableId="1118794045">
    <w:abstractNumId w:val="16"/>
  </w:num>
  <w:num w:numId="11" w16cid:durableId="728916005">
    <w:abstractNumId w:val="0"/>
  </w:num>
  <w:num w:numId="12" w16cid:durableId="389498229">
    <w:abstractNumId w:val="17"/>
  </w:num>
  <w:num w:numId="13" w16cid:durableId="1492135166">
    <w:abstractNumId w:val="10"/>
  </w:num>
  <w:num w:numId="14" w16cid:durableId="1936553874">
    <w:abstractNumId w:val="6"/>
  </w:num>
  <w:num w:numId="15" w16cid:durableId="509411607">
    <w:abstractNumId w:val="13"/>
  </w:num>
  <w:num w:numId="16" w16cid:durableId="1345522829">
    <w:abstractNumId w:val="14"/>
  </w:num>
  <w:num w:numId="17" w16cid:durableId="1783957964">
    <w:abstractNumId w:val="15"/>
  </w:num>
  <w:num w:numId="18" w16cid:durableId="1215041873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BE5"/>
    <w:rsid w:val="000015F1"/>
    <w:rsid w:val="00004F4E"/>
    <w:rsid w:val="00007A92"/>
    <w:rsid w:val="00011083"/>
    <w:rsid w:val="00012E02"/>
    <w:rsid w:val="00013A40"/>
    <w:rsid w:val="000144E5"/>
    <w:rsid w:val="00015439"/>
    <w:rsid w:val="00015C49"/>
    <w:rsid w:val="00023969"/>
    <w:rsid w:val="000239E7"/>
    <w:rsid w:val="00027AF5"/>
    <w:rsid w:val="00027B40"/>
    <w:rsid w:val="000354A0"/>
    <w:rsid w:val="00035794"/>
    <w:rsid w:val="000403ED"/>
    <w:rsid w:val="00041926"/>
    <w:rsid w:val="00041D4F"/>
    <w:rsid w:val="000432EE"/>
    <w:rsid w:val="000445A2"/>
    <w:rsid w:val="0004695E"/>
    <w:rsid w:val="0004742F"/>
    <w:rsid w:val="000501B2"/>
    <w:rsid w:val="00053097"/>
    <w:rsid w:val="0005339A"/>
    <w:rsid w:val="000541CB"/>
    <w:rsid w:val="00054D63"/>
    <w:rsid w:val="00055091"/>
    <w:rsid w:val="00060D66"/>
    <w:rsid w:val="00061FF8"/>
    <w:rsid w:val="000625E5"/>
    <w:rsid w:val="00065B43"/>
    <w:rsid w:val="0006621D"/>
    <w:rsid w:val="00066CE6"/>
    <w:rsid w:val="00073485"/>
    <w:rsid w:val="00074EEC"/>
    <w:rsid w:val="00075094"/>
    <w:rsid w:val="0007777E"/>
    <w:rsid w:val="00077F9A"/>
    <w:rsid w:val="000829D6"/>
    <w:rsid w:val="000830A1"/>
    <w:rsid w:val="000851B2"/>
    <w:rsid w:val="000875E9"/>
    <w:rsid w:val="000924F6"/>
    <w:rsid w:val="00096F3D"/>
    <w:rsid w:val="000A26B6"/>
    <w:rsid w:val="000A4B97"/>
    <w:rsid w:val="000A6E3E"/>
    <w:rsid w:val="000A729D"/>
    <w:rsid w:val="000A7F5C"/>
    <w:rsid w:val="000B0757"/>
    <w:rsid w:val="000B1F08"/>
    <w:rsid w:val="000B383A"/>
    <w:rsid w:val="000B4E57"/>
    <w:rsid w:val="000B5E1C"/>
    <w:rsid w:val="000B6C4B"/>
    <w:rsid w:val="000C22D7"/>
    <w:rsid w:val="000D4727"/>
    <w:rsid w:val="000D4907"/>
    <w:rsid w:val="000D51F9"/>
    <w:rsid w:val="000D7A78"/>
    <w:rsid w:val="000D7F4B"/>
    <w:rsid w:val="000E4256"/>
    <w:rsid w:val="000E46FD"/>
    <w:rsid w:val="000F4A12"/>
    <w:rsid w:val="000F5349"/>
    <w:rsid w:val="000F5B1C"/>
    <w:rsid w:val="000F7C0F"/>
    <w:rsid w:val="0010336D"/>
    <w:rsid w:val="001042C4"/>
    <w:rsid w:val="0010455B"/>
    <w:rsid w:val="00104E17"/>
    <w:rsid w:val="001050F4"/>
    <w:rsid w:val="00107A2A"/>
    <w:rsid w:val="00107CF8"/>
    <w:rsid w:val="00111835"/>
    <w:rsid w:val="00116425"/>
    <w:rsid w:val="00117F18"/>
    <w:rsid w:val="00121B81"/>
    <w:rsid w:val="00124115"/>
    <w:rsid w:val="00125D31"/>
    <w:rsid w:val="00125DA9"/>
    <w:rsid w:val="0012674B"/>
    <w:rsid w:val="0012761F"/>
    <w:rsid w:val="00134D44"/>
    <w:rsid w:val="001350A5"/>
    <w:rsid w:val="001352FD"/>
    <w:rsid w:val="001373A1"/>
    <w:rsid w:val="00140149"/>
    <w:rsid w:val="00140FED"/>
    <w:rsid w:val="001410E7"/>
    <w:rsid w:val="001435A4"/>
    <w:rsid w:val="00146197"/>
    <w:rsid w:val="00146C3E"/>
    <w:rsid w:val="00157094"/>
    <w:rsid w:val="00164A50"/>
    <w:rsid w:val="00164CAB"/>
    <w:rsid w:val="00164CF4"/>
    <w:rsid w:val="00166080"/>
    <w:rsid w:val="00166303"/>
    <w:rsid w:val="00173593"/>
    <w:rsid w:val="00173926"/>
    <w:rsid w:val="0017570B"/>
    <w:rsid w:val="00175ADD"/>
    <w:rsid w:val="00175F20"/>
    <w:rsid w:val="001760FF"/>
    <w:rsid w:val="00176337"/>
    <w:rsid w:val="0018050A"/>
    <w:rsid w:val="0018375D"/>
    <w:rsid w:val="00184095"/>
    <w:rsid w:val="00184DBF"/>
    <w:rsid w:val="001853C3"/>
    <w:rsid w:val="001870E5"/>
    <w:rsid w:val="001871D7"/>
    <w:rsid w:val="00190767"/>
    <w:rsid w:val="0019254A"/>
    <w:rsid w:val="00192596"/>
    <w:rsid w:val="00192CC4"/>
    <w:rsid w:val="0019337C"/>
    <w:rsid w:val="00194ABD"/>
    <w:rsid w:val="0019691A"/>
    <w:rsid w:val="0019745F"/>
    <w:rsid w:val="001A1982"/>
    <w:rsid w:val="001A42E3"/>
    <w:rsid w:val="001B0692"/>
    <w:rsid w:val="001B1C77"/>
    <w:rsid w:val="001B215C"/>
    <w:rsid w:val="001B269A"/>
    <w:rsid w:val="001B2C75"/>
    <w:rsid w:val="001B2F93"/>
    <w:rsid w:val="001B336D"/>
    <w:rsid w:val="001B7A53"/>
    <w:rsid w:val="001B7FF3"/>
    <w:rsid w:val="001C384A"/>
    <w:rsid w:val="001C5EC4"/>
    <w:rsid w:val="001C6440"/>
    <w:rsid w:val="001C6E4E"/>
    <w:rsid w:val="001C78BF"/>
    <w:rsid w:val="001D10AF"/>
    <w:rsid w:val="001D4552"/>
    <w:rsid w:val="001D5855"/>
    <w:rsid w:val="001D5C68"/>
    <w:rsid w:val="001E2F6A"/>
    <w:rsid w:val="001E37A8"/>
    <w:rsid w:val="001E3DB3"/>
    <w:rsid w:val="001E3DCF"/>
    <w:rsid w:val="001E53E0"/>
    <w:rsid w:val="001E5950"/>
    <w:rsid w:val="001E6AD5"/>
    <w:rsid w:val="001E6CB3"/>
    <w:rsid w:val="001F030C"/>
    <w:rsid w:val="001F0704"/>
    <w:rsid w:val="001F1C43"/>
    <w:rsid w:val="001F5370"/>
    <w:rsid w:val="001F5FEB"/>
    <w:rsid w:val="00202957"/>
    <w:rsid w:val="00204384"/>
    <w:rsid w:val="002075EA"/>
    <w:rsid w:val="0020774F"/>
    <w:rsid w:val="00207D9E"/>
    <w:rsid w:val="002103EB"/>
    <w:rsid w:val="002111B6"/>
    <w:rsid w:val="00211C23"/>
    <w:rsid w:val="00214B91"/>
    <w:rsid w:val="00214BC3"/>
    <w:rsid w:val="002151F0"/>
    <w:rsid w:val="00215EFE"/>
    <w:rsid w:val="00217AE9"/>
    <w:rsid w:val="00217C33"/>
    <w:rsid w:val="00220441"/>
    <w:rsid w:val="002209B6"/>
    <w:rsid w:val="00221722"/>
    <w:rsid w:val="00222958"/>
    <w:rsid w:val="00225000"/>
    <w:rsid w:val="00226B64"/>
    <w:rsid w:val="00227612"/>
    <w:rsid w:val="00232091"/>
    <w:rsid w:val="002324E8"/>
    <w:rsid w:val="00234663"/>
    <w:rsid w:val="00234A19"/>
    <w:rsid w:val="0023572F"/>
    <w:rsid w:val="0023627F"/>
    <w:rsid w:val="002378F8"/>
    <w:rsid w:val="00245599"/>
    <w:rsid w:val="0024767D"/>
    <w:rsid w:val="00247C4F"/>
    <w:rsid w:val="00247CC8"/>
    <w:rsid w:val="002509B4"/>
    <w:rsid w:val="00253EBC"/>
    <w:rsid w:val="002540C8"/>
    <w:rsid w:val="00260FC6"/>
    <w:rsid w:val="002649FB"/>
    <w:rsid w:val="00265286"/>
    <w:rsid w:val="00271BC6"/>
    <w:rsid w:val="002776C6"/>
    <w:rsid w:val="00277769"/>
    <w:rsid w:val="00280BF4"/>
    <w:rsid w:val="002837AC"/>
    <w:rsid w:val="00283A0B"/>
    <w:rsid w:val="00287ED2"/>
    <w:rsid w:val="002904DA"/>
    <w:rsid w:val="002929D5"/>
    <w:rsid w:val="00292EF4"/>
    <w:rsid w:val="00295875"/>
    <w:rsid w:val="00297E4D"/>
    <w:rsid w:val="002A07FF"/>
    <w:rsid w:val="002A1E3C"/>
    <w:rsid w:val="002A58B1"/>
    <w:rsid w:val="002B23EF"/>
    <w:rsid w:val="002B36FC"/>
    <w:rsid w:val="002B3D13"/>
    <w:rsid w:val="002C0B65"/>
    <w:rsid w:val="002C247F"/>
    <w:rsid w:val="002C343E"/>
    <w:rsid w:val="002C3C4A"/>
    <w:rsid w:val="002C3E0B"/>
    <w:rsid w:val="002C4345"/>
    <w:rsid w:val="002C4435"/>
    <w:rsid w:val="002C4ED8"/>
    <w:rsid w:val="002C554F"/>
    <w:rsid w:val="002C5EC8"/>
    <w:rsid w:val="002D08C5"/>
    <w:rsid w:val="002D12C8"/>
    <w:rsid w:val="002D60F3"/>
    <w:rsid w:val="002E4A9F"/>
    <w:rsid w:val="002E7962"/>
    <w:rsid w:val="002F3389"/>
    <w:rsid w:val="002F40D6"/>
    <w:rsid w:val="003018F2"/>
    <w:rsid w:val="00301F92"/>
    <w:rsid w:val="00302B17"/>
    <w:rsid w:val="00303A48"/>
    <w:rsid w:val="00305237"/>
    <w:rsid w:val="00306F75"/>
    <w:rsid w:val="0031207C"/>
    <w:rsid w:val="0031245D"/>
    <w:rsid w:val="0031504F"/>
    <w:rsid w:val="0031543D"/>
    <w:rsid w:val="00317630"/>
    <w:rsid w:val="00322EB8"/>
    <w:rsid w:val="00325636"/>
    <w:rsid w:val="00327B3E"/>
    <w:rsid w:val="003313A1"/>
    <w:rsid w:val="0033546B"/>
    <w:rsid w:val="003406B4"/>
    <w:rsid w:val="003408A0"/>
    <w:rsid w:val="00340EE9"/>
    <w:rsid w:val="0034195C"/>
    <w:rsid w:val="00342CA8"/>
    <w:rsid w:val="003432DE"/>
    <w:rsid w:val="0035247D"/>
    <w:rsid w:val="0035264C"/>
    <w:rsid w:val="00353A99"/>
    <w:rsid w:val="0035696E"/>
    <w:rsid w:val="00356B81"/>
    <w:rsid w:val="00357574"/>
    <w:rsid w:val="0036055F"/>
    <w:rsid w:val="003628D1"/>
    <w:rsid w:val="00364608"/>
    <w:rsid w:val="003717EA"/>
    <w:rsid w:val="00372E4D"/>
    <w:rsid w:val="00375FFF"/>
    <w:rsid w:val="003801B7"/>
    <w:rsid w:val="00385ABE"/>
    <w:rsid w:val="00386A7C"/>
    <w:rsid w:val="0038756D"/>
    <w:rsid w:val="00390396"/>
    <w:rsid w:val="003917FA"/>
    <w:rsid w:val="0039391B"/>
    <w:rsid w:val="00395ADF"/>
    <w:rsid w:val="00395C1A"/>
    <w:rsid w:val="003A0B27"/>
    <w:rsid w:val="003A3A8C"/>
    <w:rsid w:val="003B0850"/>
    <w:rsid w:val="003B19B4"/>
    <w:rsid w:val="003B5708"/>
    <w:rsid w:val="003B6F0E"/>
    <w:rsid w:val="003B7138"/>
    <w:rsid w:val="003C1CF3"/>
    <w:rsid w:val="003C1EAD"/>
    <w:rsid w:val="003C3141"/>
    <w:rsid w:val="003C5B83"/>
    <w:rsid w:val="003C5D65"/>
    <w:rsid w:val="003C6653"/>
    <w:rsid w:val="003D1EBB"/>
    <w:rsid w:val="003D3035"/>
    <w:rsid w:val="003D5909"/>
    <w:rsid w:val="003D6395"/>
    <w:rsid w:val="003D7718"/>
    <w:rsid w:val="003E3144"/>
    <w:rsid w:val="003E34F5"/>
    <w:rsid w:val="003E3D84"/>
    <w:rsid w:val="003E7E44"/>
    <w:rsid w:val="003F01E1"/>
    <w:rsid w:val="003F0760"/>
    <w:rsid w:val="003F0D08"/>
    <w:rsid w:val="003F174D"/>
    <w:rsid w:val="003F1D25"/>
    <w:rsid w:val="003F772F"/>
    <w:rsid w:val="00400D14"/>
    <w:rsid w:val="00403E87"/>
    <w:rsid w:val="0040428E"/>
    <w:rsid w:val="004047E5"/>
    <w:rsid w:val="00404B27"/>
    <w:rsid w:val="0040652A"/>
    <w:rsid w:val="00407598"/>
    <w:rsid w:val="00413890"/>
    <w:rsid w:val="004143D5"/>
    <w:rsid w:val="00420545"/>
    <w:rsid w:val="004240B9"/>
    <w:rsid w:val="004241B1"/>
    <w:rsid w:val="004255F6"/>
    <w:rsid w:val="00426D47"/>
    <w:rsid w:val="00426FB8"/>
    <w:rsid w:val="004270A0"/>
    <w:rsid w:val="004301A1"/>
    <w:rsid w:val="00431B24"/>
    <w:rsid w:val="00432DF1"/>
    <w:rsid w:val="00433BDA"/>
    <w:rsid w:val="00434251"/>
    <w:rsid w:val="00436B94"/>
    <w:rsid w:val="00436C1B"/>
    <w:rsid w:val="004412A1"/>
    <w:rsid w:val="00441577"/>
    <w:rsid w:val="00441842"/>
    <w:rsid w:val="004441FC"/>
    <w:rsid w:val="00446406"/>
    <w:rsid w:val="004475E3"/>
    <w:rsid w:val="0045130B"/>
    <w:rsid w:val="004522A4"/>
    <w:rsid w:val="004527E9"/>
    <w:rsid w:val="00452F8E"/>
    <w:rsid w:val="004543F1"/>
    <w:rsid w:val="00454804"/>
    <w:rsid w:val="00455582"/>
    <w:rsid w:val="00455AAB"/>
    <w:rsid w:val="00460FBF"/>
    <w:rsid w:val="004622F8"/>
    <w:rsid w:val="00464591"/>
    <w:rsid w:val="00464EEC"/>
    <w:rsid w:val="00465195"/>
    <w:rsid w:val="00466D02"/>
    <w:rsid w:val="004708B9"/>
    <w:rsid w:val="00471CD6"/>
    <w:rsid w:val="0047311B"/>
    <w:rsid w:val="00477CCC"/>
    <w:rsid w:val="00480416"/>
    <w:rsid w:val="00481E6E"/>
    <w:rsid w:val="00482FB1"/>
    <w:rsid w:val="004845C1"/>
    <w:rsid w:val="00486EB5"/>
    <w:rsid w:val="00487108"/>
    <w:rsid w:val="00487E60"/>
    <w:rsid w:val="00490DB7"/>
    <w:rsid w:val="00492BF3"/>
    <w:rsid w:val="00495512"/>
    <w:rsid w:val="00495818"/>
    <w:rsid w:val="00495EAE"/>
    <w:rsid w:val="00496CF9"/>
    <w:rsid w:val="00497242"/>
    <w:rsid w:val="004A3FCE"/>
    <w:rsid w:val="004A40FD"/>
    <w:rsid w:val="004B0D4C"/>
    <w:rsid w:val="004B1807"/>
    <w:rsid w:val="004B2304"/>
    <w:rsid w:val="004B2C40"/>
    <w:rsid w:val="004B3395"/>
    <w:rsid w:val="004B3D15"/>
    <w:rsid w:val="004B66A6"/>
    <w:rsid w:val="004B681E"/>
    <w:rsid w:val="004C1884"/>
    <w:rsid w:val="004C1EB1"/>
    <w:rsid w:val="004C5319"/>
    <w:rsid w:val="004C640D"/>
    <w:rsid w:val="004C7203"/>
    <w:rsid w:val="004C7829"/>
    <w:rsid w:val="004D18E6"/>
    <w:rsid w:val="004D62AC"/>
    <w:rsid w:val="004D63EB"/>
    <w:rsid w:val="004D7A36"/>
    <w:rsid w:val="004E173F"/>
    <w:rsid w:val="004E1AB3"/>
    <w:rsid w:val="004E4F2D"/>
    <w:rsid w:val="004E76F3"/>
    <w:rsid w:val="004F17A8"/>
    <w:rsid w:val="004F1C36"/>
    <w:rsid w:val="004F208D"/>
    <w:rsid w:val="00501D9A"/>
    <w:rsid w:val="00505098"/>
    <w:rsid w:val="00505199"/>
    <w:rsid w:val="00510647"/>
    <w:rsid w:val="00510F6E"/>
    <w:rsid w:val="0051120E"/>
    <w:rsid w:val="00513F40"/>
    <w:rsid w:val="00516998"/>
    <w:rsid w:val="0052109C"/>
    <w:rsid w:val="0052582F"/>
    <w:rsid w:val="00525C78"/>
    <w:rsid w:val="00526401"/>
    <w:rsid w:val="005279E4"/>
    <w:rsid w:val="00527B80"/>
    <w:rsid w:val="00531CBE"/>
    <w:rsid w:val="00532D60"/>
    <w:rsid w:val="00532E1B"/>
    <w:rsid w:val="0053329D"/>
    <w:rsid w:val="00534DA8"/>
    <w:rsid w:val="005360BC"/>
    <w:rsid w:val="00536B3E"/>
    <w:rsid w:val="005379B9"/>
    <w:rsid w:val="00541334"/>
    <w:rsid w:val="005429C7"/>
    <w:rsid w:val="00542F32"/>
    <w:rsid w:val="005434D0"/>
    <w:rsid w:val="00543567"/>
    <w:rsid w:val="00546D75"/>
    <w:rsid w:val="00550A26"/>
    <w:rsid w:val="00550D69"/>
    <w:rsid w:val="005523F2"/>
    <w:rsid w:val="00554478"/>
    <w:rsid w:val="00554882"/>
    <w:rsid w:val="00554DFB"/>
    <w:rsid w:val="00556E0B"/>
    <w:rsid w:val="005606F0"/>
    <w:rsid w:val="0056151F"/>
    <w:rsid w:val="005631BA"/>
    <w:rsid w:val="00563506"/>
    <w:rsid w:val="00563592"/>
    <w:rsid w:val="00564097"/>
    <w:rsid w:val="00564D77"/>
    <w:rsid w:val="00566B82"/>
    <w:rsid w:val="00566EC0"/>
    <w:rsid w:val="00567C05"/>
    <w:rsid w:val="00571E18"/>
    <w:rsid w:val="00573220"/>
    <w:rsid w:val="005748A5"/>
    <w:rsid w:val="00574D0C"/>
    <w:rsid w:val="005753F6"/>
    <w:rsid w:val="005771FD"/>
    <w:rsid w:val="00580018"/>
    <w:rsid w:val="00580FA5"/>
    <w:rsid w:val="00590473"/>
    <w:rsid w:val="005916B3"/>
    <w:rsid w:val="005937C9"/>
    <w:rsid w:val="005975EA"/>
    <w:rsid w:val="005A2A5F"/>
    <w:rsid w:val="005A3E1A"/>
    <w:rsid w:val="005A44F0"/>
    <w:rsid w:val="005A5436"/>
    <w:rsid w:val="005B2A0A"/>
    <w:rsid w:val="005B4F6A"/>
    <w:rsid w:val="005B6192"/>
    <w:rsid w:val="005B79DA"/>
    <w:rsid w:val="005C0DDB"/>
    <w:rsid w:val="005C12E5"/>
    <w:rsid w:val="005C4645"/>
    <w:rsid w:val="005C622F"/>
    <w:rsid w:val="005C75F0"/>
    <w:rsid w:val="005D15F2"/>
    <w:rsid w:val="005D7253"/>
    <w:rsid w:val="005E13CE"/>
    <w:rsid w:val="005E15B1"/>
    <w:rsid w:val="005E57A1"/>
    <w:rsid w:val="005F0884"/>
    <w:rsid w:val="005F0A1D"/>
    <w:rsid w:val="005F4753"/>
    <w:rsid w:val="005F70E8"/>
    <w:rsid w:val="005F7DCE"/>
    <w:rsid w:val="0060011B"/>
    <w:rsid w:val="0060177C"/>
    <w:rsid w:val="00601D78"/>
    <w:rsid w:val="00601E55"/>
    <w:rsid w:val="00605A84"/>
    <w:rsid w:val="0060631C"/>
    <w:rsid w:val="006063F7"/>
    <w:rsid w:val="00606924"/>
    <w:rsid w:val="0060696B"/>
    <w:rsid w:val="00606B1F"/>
    <w:rsid w:val="00606ECB"/>
    <w:rsid w:val="006071CA"/>
    <w:rsid w:val="0061022F"/>
    <w:rsid w:val="00613593"/>
    <w:rsid w:val="006139D0"/>
    <w:rsid w:val="00615B33"/>
    <w:rsid w:val="00616F78"/>
    <w:rsid w:val="00617762"/>
    <w:rsid w:val="00625EB7"/>
    <w:rsid w:val="006266E1"/>
    <w:rsid w:val="00630EE9"/>
    <w:rsid w:val="00631E96"/>
    <w:rsid w:val="00633776"/>
    <w:rsid w:val="006351FD"/>
    <w:rsid w:val="006364D4"/>
    <w:rsid w:val="00636BED"/>
    <w:rsid w:val="0064077E"/>
    <w:rsid w:val="00645288"/>
    <w:rsid w:val="00653BF5"/>
    <w:rsid w:val="00655EE1"/>
    <w:rsid w:val="006601BA"/>
    <w:rsid w:val="00661337"/>
    <w:rsid w:val="006665D8"/>
    <w:rsid w:val="00670385"/>
    <w:rsid w:val="006704F4"/>
    <w:rsid w:val="0067111B"/>
    <w:rsid w:val="0067501C"/>
    <w:rsid w:val="00680BE3"/>
    <w:rsid w:val="0068210D"/>
    <w:rsid w:val="00682D08"/>
    <w:rsid w:val="00682FE5"/>
    <w:rsid w:val="00684460"/>
    <w:rsid w:val="006848A3"/>
    <w:rsid w:val="00692094"/>
    <w:rsid w:val="00693293"/>
    <w:rsid w:val="00696F4C"/>
    <w:rsid w:val="006A0F84"/>
    <w:rsid w:val="006A1C9F"/>
    <w:rsid w:val="006A4401"/>
    <w:rsid w:val="006A511D"/>
    <w:rsid w:val="006A557C"/>
    <w:rsid w:val="006A6315"/>
    <w:rsid w:val="006A6768"/>
    <w:rsid w:val="006B114A"/>
    <w:rsid w:val="006B2959"/>
    <w:rsid w:val="006B55C6"/>
    <w:rsid w:val="006B5EE9"/>
    <w:rsid w:val="006C05D4"/>
    <w:rsid w:val="006C24E6"/>
    <w:rsid w:val="006C3BCE"/>
    <w:rsid w:val="006C44DD"/>
    <w:rsid w:val="006D144B"/>
    <w:rsid w:val="006D2902"/>
    <w:rsid w:val="006D327B"/>
    <w:rsid w:val="006D3641"/>
    <w:rsid w:val="006D78E7"/>
    <w:rsid w:val="006E2A59"/>
    <w:rsid w:val="006E348E"/>
    <w:rsid w:val="006E49F1"/>
    <w:rsid w:val="006E582B"/>
    <w:rsid w:val="006E6A44"/>
    <w:rsid w:val="006E7633"/>
    <w:rsid w:val="006F1AD5"/>
    <w:rsid w:val="006F29FB"/>
    <w:rsid w:val="006F3687"/>
    <w:rsid w:val="006F36E7"/>
    <w:rsid w:val="006F44C5"/>
    <w:rsid w:val="00701EC2"/>
    <w:rsid w:val="00703B46"/>
    <w:rsid w:val="00706216"/>
    <w:rsid w:val="007111D7"/>
    <w:rsid w:val="00711FD1"/>
    <w:rsid w:val="007143DF"/>
    <w:rsid w:val="00714C13"/>
    <w:rsid w:val="007201A5"/>
    <w:rsid w:val="00722698"/>
    <w:rsid w:val="007262CD"/>
    <w:rsid w:val="0073010B"/>
    <w:rsid w:val="00736E98"/>
    <w:rsid w:val="0074642C"/>
    <w:rsid w:val="0075272B"/>
    <w:rsid w:val="007543B7"/>
    <w:rsid w:val="00754D98"/>
    <w:rsid w:val="007575D5"/>
    <w:rsid w:val="0076244E"/>
    <w:rsid w:val="00762963"/>
    <w:rsid w:val="00764BE1"/>
    <w:rsid w:val="00765CCB"/>
    <w:rsid w:val="007660C0"/>
    <w:rsid w:val="007674C2"/>
    <w:rsid w:val="00771289"/>
    <w:rsid w:val="0077409E"/>
    <w:rsid w:val="00774A79"/>
    <w:rsid w:val="00776D5E"/>
    <w:rsid w:val="00777577"/>
    <w:rsid w:val="00781E1A"/>
    <w:rsid w:val="00785A06"/>
    <w:rsid w:val="00786781"/>
    <w:rsid w:val="00786851"/>
    <w:rsid w:val="00787139"/>
    <w:rsid w:val="00787341"/>
    <w:rsid w:val="007907B9"/>
    <w:rsid w:val="007911DB"/>
    <w:rsid w:val="0079177B"/>
    <w:rsid w:val="00791F0F"/>
    <w:rsid w:val="00791F55"/>
    <w:rsid w:val="00792110"/>
    <w:rsid w:val="00792962"/>
    <w:rsid w:val="007A0846"/>
    <w:rsid w:val="007A3365"/>
    <w:rsid w:val="007A6130"/>
    <w:rsid w:val="007B4C80"/>
    <w:rsid w:val="007C0FD2"/>
    <w:rsid w:val="007C1ACD"/>
    <w:rsid w:val="007C2875"/>
    <w:rsid w:val="007C7229"/>
    <w:rsid w:val="007C745D"/>
    <w:rsid w:val="007D4013"/>
    <w:rsid w:val="007D4E32"/>
    <w:rsid w:val="007D62C5"/>
    <w:rsid w:val="007D6FBC"/>
    <w:rsid w:val="007E2B52"/>
    <w:rsid w:val="007E6177"/>
    <w:rsid w:val="007E7F89"/>
    <w:rsid w:val="007F1329"/>
    <w:rsid w:val="007F1A2A"/>
    <w:rsid w:val="007F36D9"/>
    <w:rsid w:val="007F47CD"/>
    <w:rsid w:val="007F63D2"/>
    <w:rsid w:val="007F6588"/>
    <w:rsid w:val="008001E0"/>
    <w:rsid w:val="008004A2"/>
    <w:rsid w:val="00804574"/>
    <w:rsid w:val="00805466"/>
    <w:rsid w:val="00814DFF"/>
    <w:rsid w:val="0081618D"/>
    <w:rsid w:val="00816D83"/>
    <w:rsid w:val="008176A4"/>
    <w:rsid w:val="0082153A"/>
    <w:rsid w:val="00830E9F"/>
    <w:rsid w:val="00831A9A"/>
    <w:rsid w:val="00834895"/>
    <w:rsid w:val="00840852"/>
    <w:rsid w:val="00843901"/>
    <w:rsid w:val="0084704B"/>
    <w:rsid w:val="00852261"/>
    <w:rsid w:val="00856450"/>
    <w:rsid w:val="008578D8"/>
    <w:rsid w:val="00863373"/>
    <w:rsid w:val="00863633"/>
    <w:rsid w:val="00863E92"/>
    <w:rsid w:val="00865A7B"/>
    <w:rsid w:val="0087013A"/>
    <w:rsid w:val="00874B12"/>
    <w:rsid w:val="0087533D"/>
    <w:rsid w:val="008756F2"/>
    <w:rsid w:val="008815DC"/>
    <w:rsid w:val="00881A1B"/>
    <w:rsid w:val="00882E7D"/>
    <w:rsid w:val="00886D3C"/>
    <w:rsid w:val="0089106A"/>
    <w:rsid w:val="00891BC5"/>
    <w:rsid w:val="0089466C"/>
    <w:rsid w:val="0089541C"/>
    <w:rsid w:val="00896091"/>
    <w:rsid w:val="00896AC4"/>
    <w:rsid w:val="008A066D"/>
    <w:rsid w:val="008A1EF7"/>
    <w:rsid w:val="008A2033"/>
    <w:rsid w:val="008A52B1"/>
    <w:rsid w:val="008A70EA"/>
    <w:rsid w:val="008B17D8"/>
    <w:rsid w:val="008B5BF2"/>
    <w:rsid w:val="008B6CB3"/>
    <w:rsid w:val="008B6D5B"/>
    <w:rsid w:val="008C0A24"/>
    <w:rsid w:val="008C140D"/>
    <w:rsid w:val="008C5387"/>
    <w:rsid w:val="008C680D"/>
    <w:rsid w:val="008C6B28"/>
    <w:rsid w:val="008C6E5F"/>
    <w:rsid w:val="008D6A5D"/>
    <w:rsid w:val="008E1A7C"/>
    <w:rsid w:val="008E2B09"/>
    <w:rsid w:val="008E3302"/>
    <w:rsid w:val="008E6D90"/>
    <w:rsid w:val="008F1F63"/>
    <w:rsid w:val="009007A8"/>
    <w:rsid w:val="00902777"/>
    <w:rsid w:val="00903B3B"/>
    <w:rsid w:val="00903DF1"/>
    <w:rsid w:val="0090492C"/>
    <w:rsid w:val="00907C70"/>
    <w:rsid w:val="009101B6"/>
    <w:rsid w:val="009102DE"/>
    <w:rsid w:val="00910458"/>
    <w:rsid w:val="00915643"/>
    <w:rsid w:val="009214AE"/>
    <w:rsid w:val="00921B19"/>
    <w:rsid w:val="0092211E"/>
    <w:rsid w:val="00922FA1"/>
    <w:rsid w:val="0092415F"/>
    <w:rsid w:val="009251A6"/>
    <w:rsid w:val="009261E0"/>
    <w:rsid w:val="0092644B"/>
    <w:rsid w:val="00930E76"/>
    <w:rsid w:val="00931D13"/>
    <w:rsid w:val="00933778"/>
    <w:rsid w:val="0093700E"/>
    <w:rsid w:val="009466E0"/>
    <w:rsid w:val="00947074"/>
    <w:rsid w:val="00947981"/>
    <w:rsid w:val="00952B51"/>
    <w:rsid w:val="00957E72"/>
    <w:rsid w:val="009610B5"/>
    <w:rsid w:val="00962115"/>
    <w:rsid w:val="009629CD"/>
    <w:rsid w:val="00962A61"/>
    <w:rsid w:val="00970CC4"/>
    <w:rsid w:val="0097159C"/>
    <w:rsid w:val="00971D5A"/>
    <w:rsid w:val="00973152"/>
    <w:rsid w:val="00974A6C"/>
    <w:rsid w:val="00976360"/>
    <w:rsid w:val="0097655C"/>
    <w:rsid w:val="00982B4B"/>
    <w:rsid w:val="00985C85"/>
    <w:rsid w:val="00986013"/>
    <w:rsid w:val="009913B9"/>
    <w:rsid w:val="009925CA"/>
    <w:rsid w:val="009933FE"/>
    <w:rsid w:val="00993AE5"/>
    <w:rsid w:val="00993CC7"/>
    <w:rsid w:val="00996C06"/>
    <w:rsid w:val="009971D8"/>
    <w:rsid w:val="009976E3"/>
    <w:rsid w:val="009A0970"/>
    <w:rsid w:val="009A0C5B"/>
    <w:rsid w:val="009A2733"/>
    <w:rsid w:val="009A2910"/>
    <w:rsid w:val="009A327B"/>
    <w:rsid w:val="009A54AF"/>
    <w:rsid w:val="009A6DAE"/>
    <w:rsid w:val="009B2EDA"/>
    <w:rsid w:val="009B3986"/>
    <w:rsid w:val="009B472D"/>
    <w:rsid w:val="009B5976"/>
    <w:rsid w:val="009C0BE2"/>
    <w:rsid w:val="009C25B4"/>
    <w:rsid w:val="009C41F6"/>
    <w:rsid w:val="009C58C9"/>
    <w:rsid w:val="009C7172"/>
    <w:rsid w:val="009C77D1"/>
    <w:rsid w:val="009C7863"/>
    <w:rsid w:val="009D0A94"/>
    <w:rsid w:val="009D0C0B"/>
    <w:rsid w:val="009D5E14"/>
    <w:rsid w:val="009E28A6"/>
    <w:rsid w:val="009E406D"/>
    <w:rsid w:val="009E4190"/>
    <w:rsid w:val="009E4D3A"/>
    <w:rsid w:val="009E52C6"/>
    <w:rsid w:val="009E53D3"/>
    <w:rsid w:val="009E5BE5"/>
    <w:rsid w:val="009F122D"/>
    <w:rsid w:val="009F6749"/>
    <w:rsid w:val="009F6C6B"/>
    <w:rsid w:val="009F7DBD"/>
    <w:rsid w:val="00A004BB"/>
    <w:rsid w:val="00A03103"/>
    <w:rsid w:val="00A05D42"/>
    <w:rsid w:val="00A1099C"/>
    <w:rsid w:val="00A10B76"/>
    <w:rsid w:val="00A11E26"/>
    <w:rsid w:val="00A1367F"/>
    <w:rsid w:val="00A147CE"/>
    <w:rsid w:val="00A148AC"/>
    <w:rsid w:val="00A17BBB"/>
    <w:rsid w:val="00A202AB"/>
    <w:rsid w:val="00A20A7E"/>
    <w:rsid w:val="00A21195"/>
    <w:rsid w:val="00A21F5D"/>
    <w:rsid w:val="00A24B00"/>
    <w:rsid w:val="00A25187"/>
    <w:rsid w:val="00A25228"/>
    <w:rsid w:val="00A324DF"/>
    <w:rsid w:val="00A3794F"/>
    <w:rsid w:val="00A37E0E"/>
    <w:rsid w:val="00A4133A"/>
    <w:rsid w:val="00A439BF"/>
    <w:rsid w:val="00A45482"/>
    <w:rsid w:val="00A467BF"/>
    <w:rsid w:val="00A476FA"/>
    <w:rsid w:val="00A47717"/>
    <w:rsid w:val="00A50061"/>
    <w:rsid w:val="00A51157"/>
    <w:rsid w:val="00A5138D"/>
    <w:rsid w:val="00A5204B"/>
    <w:rsid w:val="00A53DE4"/>
    <w:rsid w:val="00A55A68"/>
    <w:rsid w:val="00A57580"/>
    <w:rsid w:val="00A576FF"/>
    <w:rsid w:val="00A61155"/>
    <w:rsid w:val="00A633F2"/>
    <w:rsid w:val="00A64B7D"/>
    <w:rsid w:val="00A64F6F"/>
    <w:rsid w:val="00A66971"/>
    <w:rsid w:val="00A66EAA"/>
    <w:rsid w:val="00A67104"/>
    <w:rsid w:val="00A70DB9"/>
    <w:rsid w:val="00A71D45"/>
    <w:rsid w:val="00A723C7"/>
    <w:rsid w:val="00A725CE"/>
    <w:rsid w:val="00A730BC"/>
    <w:rsid w:val="00A7350F"/>
    <w:rsid w:val="00A74CDA"/>
    <w:rsid w:val="00A77233"/>
    <w:rsid w:val="00A7758B"/>
    <w:rsid w:val="00A77BC7"/>
    <w:rsid w:val="00A810FB"/>
    <w:rsid w:val="00A82202"/>
    <w:rsid w:val="00A87495"/>
    <w:rsid w:val="00A876AD"/>
    <w:rsid w:val="00A90625"/>
    <w:rsid w:val="00A93520"/>
    <w:rsid w:val="00A97C12"/>
    <w:rsid w:val="00AA0EFD"/>
    <w:rsid w:val="00AA112A"/>
    <w:rsid w:val="00AA2BBC"/>
    <w:rsid w:val="00AA4ADD"/>
    <w:rsid w:val="00AA505A"/>
    <w:rsid w:val="00AA6094"/>
    <w:rsid w:val="00AA7DF9"/>
    <w:rsid w:val="00AB3C20"/>
    <w:rsid w:val="00AB43D4"/>
    <w:rsid w:val="00AB4CC5"/>
    <w:rsid w:val="00AB67D3"/>
    <w:rsid w:val="00AB72FF"/>
    <w:rsid w:val="00AB7C71"/>
    <w:rsid w:val="00AB7EB2"/>
    <w:rsid w:val="00AC4643"/>
    <w:rsid w:val="00AD2219"/>
    <w:rsid w:val="00AD2984"/>
    <w:rsid w:val="00AD41C2"/>
    <w:rsid w:val="00AE649D"/>
    <w:rsid w:val="00AE7822"/>
    <w:rsid w:val="00AF32AE"/>
    <w:rsid w:val="00AF53BD"/>
    <w:rsid w:val="00B02723"/>
    <w:rsid w:val="00B02F1B"/>
    <w:rsid w:val="00B0686D"/>
    <w:rsid w:val="00B100C3"/>
    <w:rsid w:val="00B10807"/>
    <w:rsid w:val="00B11285"/>
    <w:rsid w:val="00B11559"/>
    <w:rsid w:val="00B13E5A"/>
    <w:rsid w:val="00B1518B"/>
    <w:rsid w:val="00B26662"/>
    <w:rsid w:val="00B300F7"/>
    <w:rsid w:val="00B326DB"/>
    <w:rsid w:val="00B3296E"/>
    <w:rsid w:val="00B32D5F"/>
    <w:rsid w:val="00B351C8"/>
    <w:rsid w:val="00B3707C"/>
    <w:rsid w:val="00B37FFB"/>
    <w:rsid w:val="00B442C9"/>
    <w:rsid w:val="00B44D39"/>
    <w:rsid w:val="00B511D5"/>
    <w:rsid w:val="00B55594"/>
    <w:rsid w:val="00B5763F"/>
    <w:rsid w:val="00B62D1C"/>
    <w:rsid w:val="00B653FE"/>
    <w:rsid w:val="00B66A46"/>
    <w:rsid w:val="00B71CE3"/>
    <w:rsid w:val="00B72D15"/>
    <w:rsid w:val="00B7446E"/>
    <w:rsid w:val="00B7660C"/>
    <w:rsid w:val="00B81FF5"/>
    <w:rsid w:val="00B84172"/>
    <w:rsid w:val="00B867A5"/>
    <w:rsid w:val="00B86C82"/>
    <w:rsid w:val="00B87D94"/>
    <w:rsid w:val="00B907E5"/>
    <w:rsid w:val="00B927D0"/>
    <w:rsid w:val="00B93034"/>
    <w:rsid w:val="00B9535D"/>
    <w:rsid w:val="00BA66DD"/>
    <w:rsid w:val="00BB1F8B"/>
    <w:rsid w:val="00BB2BC8"/>
    <w:rsid w:val="00BB3097"/>
    <w:rsid w:val="00BB4C76"/>
    <w:rsid w:val="00BB5228"/>
    <w:rsid w:val="00BB5756"/>
    <w:rsid w:val="00BB5894"/>
    <w:rsid w:val="00BC00CA"/>
    <w:rsid w:val="00BC0FF1"/>
    <w:rsid w:val="00BC12E9"/>
    <w:rsid w:val="00BC2498"/>
    <w:rsid w:val="00BC4153"/>
    <w:rsid w:val="00BC544B"/>
    <w:rsid w:val="00BC684D"/>
    <w:rsid w:val="00BD0AD5"/>
    <w:rsid w:val="00BD157C"/>
    <w:rsid w:val="00BD24DC"/>
    <w:rsid w:val="00BD5673"/>
    <w:rsid w:val="00BD6F1B"/>
    <w:rsid w:val="00BE2082"/>
    <w:rsid w:val="00BE3079"/>
    <w:rsid w:val="00BE4789"/>
    <w:rsid w:val="00BE5C8A"/>
    <w:rsid w:val="00BE6AD1"/>
    <w:rsid w:val="00BE7BF0"/>
    <w:rsid w:val="00BF0781"/>
    <w:rsid w:val="00BF0B75"/>
    <w:rsid w:val="00BF24A5"/>
    <w:rsid w:val="00BF64EB"/>
    <w:rsid w:val="00BF74D5"/>
    <w:rsid w:val="00C04AE5"/>
    <w:rsid w:val="00C054EE"/>
    <w:rsid w:val="00C05715"/>
    <w:rsid w:val="00C05717"/>
    <w:rsid w:val="00C0588E"/>
    <w:rsid w:val="00C05D2B"/>
    <w:rsid w:val="00C103E4"/>
    <w:rsid w:val="00C104FE"/>
    <w:rsid w:val="00C10A67"/>
    <w:rsid w:val="00C113B2"/>
    <w:rsid w:val="00C11B67"/>
    <w:rsid w:val="00C14462"/>
    <w:rsid w:val="00C15EE3"/>
    <w:rsid w:val="00C204D0"/>
    <w:rsid w:val="00C20569"/>
    <w:rsid w:val="00C22C11"/>
    <w:rsid w:val="00C23443"/>
    <w:rsid w:val="00C24ECA"/>
    <w:rsid w:val="00C33A27"/>
    <w:rsid w:val="00C342E6"/>
    <w:rsid w:val="00C343A1"/>
    <w:rsid w:val="00C349D5"/>
    <w:rsid w:val="00C34FCC"/>
    <w:rsid w:val="00C35291"/>
    <w:rsid w:val="00C36DCD"/>
    <w:rsid w:val="00C37C1D"/>
    <w:rsid w:val="00C41E19"/>
    <w:rsid w:val="00C5175C"/>
    <w:rsid w:val="00C569ED"/>
    <w:rsid w:val="00C61EDF"/>
    <w:rsid w:val="00C67323"/>
    <w:rsid w:val="00C675B5"/>
    <w:rsid w:val="00C67CF8"/>
    <w:rsid w:val="00C71AD9"/>
    <w:rsid w:val="00C757D2"/>
    <w:rsid w:val="00C758CE"/>
    <w:rsid w:val="00C76510"/>
    <w:rsid w:val="00C8023F"/>
    <w:rsid w:val="00C8030F"/>
    <w:rsid w:val="00C8188E"/>
    <w:rsid w:val="00C839A5"/>
    <w:rsid w:val="00C85DDD"/>
    <w:rsid w:val="00C86D51"/>
    <w:rsid w:val="00C86E6D"/>
    <w:rsid w:val="00C876A7"/>
    <w:rsid w:val="00C8780C"/>
    <w:rsid w:val="00C90CA5"/>
    <w:rsid w:val="00C91184"/>
    <w:rsid w:val="00C91E36"/>
    <w:rsid w:val="00C92ADE"/>
    <w:rsid w:val="00C92BCE"/>
    <w:rsid w:val="00C930D6"/>
    <w:rsid w:val="00CA1A50"/>
    <w:rsid w:val="00CA33CD"/>
    <w:rsid w:val="00CA4C43"/>
    <w:rsid w:val="00CA50BB"/>
    <w:rsid w:val="00CA749F"/>
    <w:rsid w:val="00CB04B2"/>
    <w:rsid w:val="00CB1ACD"/>
    <w:rsid w:val="00CB1CC2"/>
    <w:rsid w:val="00CB1DDE"/>
    <w:rsid w:val="00CB2084"/>
    <w:rsid w:val="00CB6197"/>
    <w:rsid w:val="00CB67AE"/>
    <w:rsid w:val="00CB7D3D"/>
    <w:rsid w:val="00CC2168"/>
    <w:rsid w:val="00CC7013"/>
    <w:rsid w:val="00CC755F"/>
    <w:rsid w:val="00CD02AB"/>
    <w:rsid w:val="00CD07D3"/>
    <w:rsid w:val="00CD097C"/>
    <w:rsid w:val="00CD1F9D"/>
    <w:rsid w:val="00CD25A3"/>
    <w:rsid w:val="00CD451D"/>
    <w:rsid w:val="00CE4CE1"/>
    <w:rsid w:val="00CE7778"/>
    <w:rsid w:val="00CF178C"/>
    <w:rsid w:val="00CF242A"/>
    <w:rsid w:val="00CF2794"/>
    <w:rsid w:val="00CF5287"/>
    <w:rsid w:val="00CF5B98"/>
    <w:rsid w:val="00CF7D9B"/>
    <w:rsid w:val="00D03B68"/>
    <w:rsid w:val="00D0493B"/>
    <w:rsid w:val="00D06C30"/>
    <w:rsid w:val="00D1016F"/>
    <w:rsid w:val="00D11006"/>
    <w:rsid w:val="00D113F2"/>
    <w:rsid w:val="00D12154"/>
    <w:rsid w:val="00D14713"/>
    <w:rsid w:val="00D163FC"/>
    <w:rsid w:val="00D17D33"/>
    <w:rsid w:val="00D215E1"/>
    <w:rsid w:val="00D21A5C"/>
    <w:rsid w:val="00D24B48"/>
    <w:rsid w:val="00D26180"/>
    <w:rsid w:val="00D26749"/>
    <w:rsid w:val="00D26DBB"/>
    <w:rsid w:val="00D3142E"/>
    <w:rsid w:val="00D3251E"/>
    <w:rsid w:val="00D32B2E"/>
    <w:rsid w:val="00D33510"/>
    <w:rsid w:val="00D3360A"/>
    <w:rsid w:val="00D3786D"/>
    <w:rsid w:val="00D37995"/>
    <w:rsid w:val="00D4061D"/>
    <w:rsid w:val="00D40907"/>
    <w:rsid w:val="00D40917"/>
    <w:rsid w:val="00D41F7A"/>
    <w:rsid w:val="00D4305A"/>
    <w:rsid w:val="00D45B5C"/>
    <w:rsid w:val="00D4769F"/>
    <w:rsid w:val="00D47F9B"/>
    <w:rsid w:val="00D50CC8"/>
    <w:rsid w:val="00D56AAA"/>
    <w:rsid w:val="00D56AAC"/>
    <w:rsid w:val="00D6079D"/>
    <w:rsid w:val="00D60A92"/>
    <w:rsid w:val="00D60C41"/>
    <w:rsid w:val="00D60E9B"/>
    <w:rsid w:val="00D62E01"/>
    <w:rsid w:val="00D6544F"/>
    <w:rsid w:val="00D6704D"/>
    <w:rsid w:val="00D71BC4"/>
    <w:rsid w:val="00D721C6"/>
    <w:rsid w:val="00D7661E"/>
    <w:rsid w:val="00D77BEB"/>
    <w:rsid w:val="00D81153"/>
    <w:rsid w:val="00D81A0A"/>
    <w:rsid w:val="00D8611B"/>
    <w:rsid w:val="00D871AD"/>
    <w:rsid w:val="00D87BCC"/>
    <w:rsid w:val="00D936A1"/>
    <w:rsid w:val="00D9535A"/>
    <w:rsid w:val="00D96C54"/>
    <w:rsid w:val="00DA0399"/>
    <w:rsid w:val="00DA2F32"/>
    <w:rsid w:val="00DB0D2B"/>
    <w:rsid w:val="00DB2ABA"/>
    <w:rsid w:val="00DB59E5"/>
    <w:rsid w:val="00DB5F07"/>
    <w:rsid w:val="00DB6CE4"/>
    <w:rsid w:val="00DB7762"/>
    <w:rsid w:val="00DC187E"/>
    <w:rsid w:val="00DC31BA"/>
    <w:rsid w:val="00DC3C5C"/>
    <w:rsid w:val="00DC4D4A"/>
    <w:rsid w:val="00DC5A65"/>
    <w:rsid w:val="00DC5FC9"/>
    <w:rsid w:val="00DC6D46"/>
    <w:rsid w:val="00DD1426"/>
    <w:rsid w:val="00DD47BE"/>
    <w:rsid w:val="00DD5084"/>
    <w:rsid w:val="00DD670A"/>
    <w:rsid w:val="00DD6920"/>
    <w:rsid w:val="00DD723E"/>
    <w:rsid w:val="00DD74D2"/>
    <w:rsid w:val="00DE0B7E"/>
    <w:rsid w:val="00DE44AE"/>
    <w:rsid w:val="00DE494C"/>
    <w:rsid w:val="00DF0ECD"/>
    <w:rsid w:val="00DF1063"/>
    <w:rsid w:val="00DF2622"/>
    <w:rsid w:val="00DF6326"/>
    <w:rsid w:val="00E0283E"/>
    <w:rsid w:val="00E05301"/>
    <w:rsid w:val="00E06871"/>
    <w:rsid w:val="00E1096C"/>
    <w:rsid w:val="00E111B4"/>
    <w:rsid w:val="00E12252"/>
    <w:rsid w:val="00E13938"/>
    <w:rsid w:val="00E15E23"/>
    <w:rsid w:val="00E17F65"/>
    <w:rsid w:val="00E20A27"/>
    <w:rsid w:val="00E2204B"/>
    <w:rsid w:val="00E3211E"/>
    <w:rsid w:val="00E350CE"/>
    <w:rsid w:val="00E35224"/>
    <w:rsid w:val="00E36B14"/>
    <w:rsid w:val="00E417DB"/>
    <w:rsid w:val="00E433F0"/>
    <w:rsid w:val="00E507A2"/>
    <w:rsid w:val="00E5140C"/>
    <w:rsid w:val="00E517BA"/>
    <w:rsid w:val="00E5230C"/>
    <w:rsid w:val="00E5393E"/>
    <w:rsid w:val="00E54284"/>
    <w:rsid w:val="00E61CFB"/>
    <w:rsid w:val="00E622EB"/>
    <w:rsid w:val="00E62BE8"/>
    <w:rsid w:val="00E67E28"/>
    <w:rsid w:val="00E703FE"/>
    <w:rsid w:val="00E704E8"/>
    <w:rsid w:val="00E708F1"/>
    <w:rsid w:val="00E71460"/>
    <w:rsid w:val="00E74798"/>
    <w:rsid w:val="00E74885"/>
    <w:rsid w:val="00E74E22"/>
    <w:rsid w:val="00E76024"/>
    <w:rsid w:val="00E76553"/>
    <w:rsid w:val="00E770BA"/>
    <w:rsid w:val="00E94E17"/>
    <w:rsid w:val="00EA1293"/>
    <w:rsid w:val="00EA1345"/>
    <w:rsid w:val="00EA319F"/>
    <w:rsid w:val="00EA4FA1"/>
    <w:rsid w:val="00EA576D"/>
    <w:rsid w:val="00EA5D81"/>
    <w:rsid w:val="00EA725A"/>
    <w:rsid w:val="00EB03AE"/>
    <w:rsid w:val="00EB460D"/>
    <w:rsid w:val="00EB680F"/>
    <w:rsid w:val="00EB77FF"/>
    <w:rsid w:val="00EB7B53"/>
    <w:rsid w:val="00EC0D95"/>
    <w:rsid w:val="00EC192D"/>
    <w:rsid w:val="00EC24EB"/>
    <w:rsid w:val="00EC39E6"/>
    <w:rsid w:val="00EC3C5B"/>
    <w:rsid w:val="00EC4076"/>
    <w:rsid w:val="00ED06F0"/>
    <w:rsid w:val="00ED1A65"/>
    <w:rsid w:val="00ED469D"/>
    <w:rsid w:val="00ED4D6B"/>
    <w:rsid w:val="00ED63A4"/>
    <w:rsid w:val="00EE1275"/>
    <w:rsid w:val="00EE2DFD"/>
    <w:rsid w:val="00EE5D34"/>
    <w:rsid w:val="00EF3764"/>
    <w:rsid w:val="00EF5506"/>
    <w:rsid w:val="00EF56C7"/>
    <w:rsid w:val="00EF74EB"/>
    <w:rsid w:val="00F00B26"/>
    <w:rsid w:val="00F01A60"/>
    <w:rsid w:val="00F0336C"/>
    <w:rsid w:val="00F04882"/>
    <w:rsid w:val="00F065D5"/>
    <w:rsid w:val="00F06C12"/>
    <w:rsid w:val="00F11AB6"/>
    <w:rsid w:val="00F12D71"/>
    <w:rsid w:val="00F13D3B"/>
    <w:rsid w:val="00F14CF9"/>
    <w:rsid w:val="00F20F90"/>
    <w:rsid w:val="00F21A77"/>
    <w:rsid w:val="00F223DF"/>
    <w:rsid w:val="00F25223"/>
    <w:rsid w:val="00F30D08"/>
    <w:rsid w:val="00F32EB5"/>
    <w:rsid w:val="00F34927"/>
    <w:rsid w:val="00F37146"/>
    <w:rsid w:val="00F37959"/>
    <w:rsid w:val="00F473E8"/>
    <w:rsid w:val="00F53EF0"/>
    <w:rsid w:val="00F55AAA"/>
    <w:rsid w:val="00F604F1"/>
    <w:rsid w:val="00F605C3"/>
    <w:rsid w:val="00F6082A"/>
    <w:rsid w:val="00F62137"/>
    <w:rsid w:val="00F623A0"/>
    <w:rsid w:val="00F65144"/>
    <w:rsid w:val="00F654E1"/>
    <w:rsid w:val="00F719B0"/>
    <w:rsid w:val="00F73AD9"/>
    <w:rsid w:val="00F75B4C"/>
    <w:rsid w:val="00F763F2"/>
    <w:rsid w:val="00F7759B"/>
    <w:rsid w:val="00F779E4"/>
    <w:rsid w:val="00F8117E"/>
    <w:rsid w:val="00F84BFC"/>
    <w:rsid w:val="00F857D6"/>
    <w:rsid w:val="00F86E14"/>
    <w:rsid w:val="00F87CB0"/>
    <w:rsid w:val="00F91E22"/>
    <w:rsid w:val="00F91E81"/>
    <w:rsid w:val="00FA421F"/>
    <w:rsid w:val="00FA6A0A"/>
    <w:rsid w:val="00FA748C"/>
    <w:rsid w:val="00FB0469"/>
    <w:rsid w:val="00FC312E"/>
    <w:rsid w:val="00FC49F1"/>
    <w:rsid w:val="00FC6662"/>
    <w:rsid w:val="00FC6EEE"/>
    <w:rsid w:val="00FC7C66"/>
    <w:rsid w:val="00FD123C"/>
    <w:rsid w:val="00FD262B"/>
    <w:rsid w:val="00FD2A20"/>
    <w:rsid w:val="00FD2D2E"/>
    <w:rsid w:val="00FD323A"/>
    <w:rsid w:val="00FD4B3F"/>
    <w:rsid w:val="00FD5934"/>
    <w:rsid w:val="00FD5A2D"/>
    <w:rsid w:val="00FD6D47"/>
    <w:rsid w:val="00FD7006"/>
    <w:rsid w:val="00FE05B3"/>
    <w:rsid w:val="00FE10E9"/>
    <w:rsid w:val="00FE2482"/>
    <w:rsid w:val="00FE502D"/>
    <w:rsid w:val="00FE7156"/>
    <w:rsid w:val="00FF25AB"/>
    <w:rsid w:val="00FF29D0"/>
    <w:rsid w:val="00FF3D6E"/>
    <w:rsid w:val="00FF42AD"/>
    <w:rsid w:val="00FF546E"/>
    <w:rsid w:val="00FF74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8C4F14"/>
  <w15:docId w15:val="{291C9EE6-32E0-4D88-967D-D4C4FDCA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774F"/>
    <w:rPr>
      <w:rFonts w:ascii="Arial" w:hAnsi="Arial" w:cs="Arial"/>
      <w:sz w:val="24"/>
      <w:szCs w:val="24"/>
      <w:lang w:eastAsia="fr-CA"/>
    </w:rPr>
  </w:style>
  <w:style w:type="paragraph" w:styleId="Titre1">
    <w:name w:val="heading 1"/>
    <w:basedOn w:val="Normal"/>
    <w:next w:val="Normal"/>
    <w:qFormat/>
    <w:rsid w:val="003D5909"/>
    <w:pPr>
      <w:keepNext/>
      <w:outlineLvl w:val="0"/>
    </w:pPr>
    <w:rPr>
      <w:sz w:val="32"/>
      <w:szCs w:val="32"/>
    </w:rPr>
  </w:style>
  <w:style w:type="paragraph" w:styleId="Titre2">
    <w:name w:val="heading 2"/>
    <w:basedOn w:val="Normal"/>
    <w:next w:val="Normal"/>
    <w:qFormat/>
    <w:rsid w:val="003D5909"/>
    <w:pPr>
      <w:keepNext/>
      <w:outlineLvl w:val="1"/>
    </w:pPr>
    <w:rPr>
      <w:b/>
      <w:bCs/>
      <w:sz w:val="20"/>
      <w:szCs w:val="20"/>
    </w:rPr>
  </w:style>
  <w:style w:type="paragraph" w:styleId="Titre3">
    <w:name w:val="heading 3"/>
    <w:basedOn w:val="Normal"/>
    <w:next w:val="Normal"/>
    <w:qFormat/>
    <w:rsid w:val="003D5909"/>
    <w:pPr>
      <w:keepNext/>
      <w:spacing w:before="60" w:after="60"/>
      <w:outlineLvl w:val="2"/>
    </w:pPr>
    <w:rPr>
      <w:b/>
      <w:bCs/>
      <w:color w:val="FFFFFF"/>
      <w:sz w:val="26"/>
      <w:szCs w:val="26"/>
    </w:rPr>
  </w:style>
  <w:style w:type="paragraph" w:styleId="Titre4">
    <w:name w:val="heading 4"/>
    <w:basedOn w:val="Normal"/>
    <w:next w:val="Normal"/>
    <w:qFormat/>
    <w:rsid w:val="003D5909"/>
    <w:pPr>
      <w:keepNext/>
      <w:spacing w:before="60" w:after="60"/>
      <w:outlineLvl w:val="3"/>
    </w:pPr>
    <w:rPr>
      <w:i/>
      <w:iCs/>
      <w:sz w:val="18"/>
      <w:szCs w:val="18"/>
    </w:rPr>
  </w:style>
  <w:style w:type="paragraph" w:styleId="Titre5">
    <w:name w:val="heading 5"/>
    <w:basedOn w:val="Normal"/>
    <w:next w:val="Normal"/>
    <w:qFormat/>
    <w:rsid w:val="003D5909"/>
    <w:pPr>
      <w:keepNext/>
      <w:outlineLvl w:val="4"/>
    </w:pPr>
    <w:rPr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3D5909"/>
    <w:pPr>
      <w:tabs>
        <w:tab w:val="center" w:pos="4320"/>
        <w:tab w:val="right" w:pos="8640"/>
      </w:tabs>
    </w:pPr>
    <w:rPr>
      <w:b/>
      <w:bCs/>
      <w:sz w:val="18"/>
      <w:szCs w:val="18"/>
    </w:rPr>
  </w:style>
  <w:style w:type="paragraph" w:styleId="Pieddepage">
    <w:name w:val="footer"/>
    <w:basedOn w:val="Normal"/>
    <w:rsid w:val="003D5909"/>
    <w:pPr>
      <w:tabs>
        <w:tab w:val="center" w:pos="4320"/>
        <w:tab w:val="right" w:pos="8640"/>
      </w:tabs>
    </w:pPr>
  </w:style>
  <w:style w:type="paragraph" w:styleId="Listenumros">
    <w:name w:val="List Number"/>
    <w:basedOn w:val="Normal"/>
    <w:rsid w:val="003D5909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En-tte"/>
    <w:rsid w:val="003D5909"/>
    <w:pPr>
      <w:tabs>
        <w:tab w:val="clear" w:pos="4320"/>
        <w:tab w:val="clear" w:pos="8640"/>
      </w:tabs>
      <w:spacing w:before="60" w:after="60"/>
    </w:pPr>
    <w:rPr>
      <w:b w:val="0"/>
      <w:bCs w:val="0"/>
    </w:rPr>
  </w:style>
  <w:style w:type="paragraph" w:styleId="Notedebasdepage">
    <w:name w:val="footnote text"/>
    <w:basedOn w:val="Normal"/>
    <w:semiHidden/>
    <w:rsid w:val="003D5909"/>
    <w:rPr>
      <w:sz w:val="18"/>
      <w:szCs w:val="18"/>
    </w:rPr>
  </w:style>
  <w:style w:type="character" w:styleId="Appelnotedebasdep">
    <w:name w:val="footnote reference"/>
    <w:basedOn w:val="Policepardfaut"/>
    <w:semiHidden/>
    <w:rsid w:val="003D5909"/>
    <w:rPr>
      <w:sz w:val="20"/>
      <w:szCs w:val="20"/>
      <w:vertAlign w:val="superscript"/>
    </w:rPr>
  </w:style>
  <w:style w:type="paragraph" w:customStyle="1" w:styleId="ABodyBullet1">
    <w:name w:val="A_Body Bullet 1"/>
    <w:basedOn w:val="Normal"/>
    <w:rsid w:val="003D5909"/>
    <w:pPr>
      <w:spacing w:before="60" w:after="60"/>
    </w:pPr>
    <w:rPr>
      <w:sz w:val="22"/>
      <w:szCs w:val="22"/>
    </w:rPr>
  </w:style>
  <w:style w:type="character" w:styleId="Marquedecommentaire">
    <w:name w:val="annotation reference"/>
    <w:basedOn w:val="Policepardfaut"/>
    <w:semiHidden/>
    <w:rsid w:val="003D5909"/>
    <w:rPr>
      <w:sz w:val="16"/>
      <w:szCs w:val="16"/>
    </w:rPr>
  </w:style>
  <w:style w:type="paragraph" w:styleId="Commentaire">
    <w:name w:val="annotation text"/>
    <w:basedOn w:val="Normal"/>
    <w:semiHidden/>
    <w:rsid w:val="003D5909"/>
    <w:rPr>
      <w:sz w:val="20"/>
      <w:szCs w:val="20"/>
    </w:rPr>
  </w:style>
  <w:style w:type="character" w:styleId="Numrodepage">
    <w:name w:val="page number"/>
    <w:basedOn w:val="Policepardfaut"/>
    <w:rsid w:val="00D37995"/>
  </w:style>
  <w:style w:type="character" w:styleId="Accentuation">
    <w:name w:val="Emphasis"/>
    <w:basedOn w:val="Policepardfaut"/>
    <w:uiPriority w:val="20"/>
    <w:qFormat/>
    <w:rsid w:val="00407598"/>
    <w:rPr>
      <w:i/>
      <w:iCs/>
    </w:rPr>
  </w:style>
  <w:style w:type="paragraph" w:styleId="Paragraphedeliste">
    <w:name w:val="List Paragraph"/>
    <w:basedOn w:val="Normal"/>
    <w:uiPriority w:val="34"/>
    <w:qFormat/>
    <w:rsid w:val="00B3707C"/>
    <w:pPr>
      <w:ind w:left="708"/>
    </w:pPr>
  </w:style>
  <w:style w:type="character" w:styleId="Lienhypertexte">
    <w:name w:val="Hyperlink"/>
    <w:basedOn w:val="Policepardfaut"/>
    <w:rsid w:val="00D50CC8"/>
    <w:rPr>
      <w:color w:val="0000FF"/>
      <w:u w:val="single"/>
    </w:rPr>
  </w:style>
  <w:style w:type="character" w:customStyle="1" w:styleId="rwro">
    <w:name w:val="rwro"/>
    <w:basedOn w:val="Policepardfaut"/>
    <w:rsid w:val="00B7446E"/>
  </w:style>
  <w:style w:type="paragraph" w:customStyle="1" w:styleId="xmsolistparagraph">
    <w:name w:val="x_msolistparagraph"/>
    <w:basedOn w:val="Normal"/>
    <w:rsid w:val="001F0704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  <w:style w:type="paragraph" w:customStyle="1" w:styleId="xmsonormal">
    <w:name w:val="x_msonormal"/>
    <w:basedOn w:val="Normal"/>
    <w:rsid w:val="001F0704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  <w:style w:type="paragraph" w:styleId="Rvision">
    <w:name w:val="Revision"/>
    <w:hidden/>
    <w:uiPriority w:val="99"/>
    <w:semiHidden/>
    <w:rsid w:val="00F30D08"/>
    <w:rPr>
      <w:rFonts w:ascii="Arial" w:hAnsi="Arial" w:cs="Arial"/>
      <w:noProof/>
      <w:sz w:val="24"/>
      <w:szCs w:val="24"/>
      <w:lang w:eastAsia="fr-CA"/>
    </w:rPr>
  </w:style>
  <w:style w:type="paragraph" w:styleId="Textedebulles">
    <w:name w:val="Balloon Text"/>
    <w:basedOn w:val="Normal"/>
    <w:link w:val="TextedebullesCar"/>
    <w:rsid w:val="00F30D0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30D08"/>
    <w:rPr>
      <w:rFonts w:ascii="Tahoma" w:hAnsi="Tahoma" w:cs="Tahoma"/>
      <w:noProof/>
      <w:sz w:val="16"/>
      <w:szCs w:val="16"/>
      <w:lang w:eastAsia="fr-CA"/>
    </w:rPr>
  </w:style>
  <w:style w:type="character" w:styleId="Lienhypertextesuivivisit">
    <w:name w:val="FollowedHyperlink"/>
    <w:basedOn w:val="Policepardfaut"/>
    <w:rsid w:val="005A44F0"/>
    <w:rPr>
      <w:color w:val="800080" w:themeColor="followedHyperlink"/>
      <w:u w:val="single"/>
    </w:rPr>
  </w:style>
  <w:style w:type="character" w:styleId="lev">
    <w:name w:val="Strong"/>
    <w:basedOn w:val="Policepardfaut"/>
    <w:qFormat/>
    <w:rsid w:val="00B867A5"/>
    <w:rPr>
      <w:b/>
      <w:bCs/>
    </w:rPr>
  </w:style>
  <w:style w:type="table" w:styleId="Grilledutableau">
    <w:name w:val="Table Grid"/>
    <w:basedOn w:val="TableauNormal"/>
    <w:rsid w:val="00EF3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">
    <w:name w:val="gd"/>
    <w:basedOn w:val="Policepardfaut"/>
    <w:rsid w:val="00BF74D5"/>
  </w:style>
  <w:style w:type="paragraph" w:customStyle="1" w:styleId="m-1737451548929076578msolistparagraph">
    <w:name w:val="m_-1737451548929076578msolistparagraph"/>
    <w:basedOn w:val="Normal"/>
    <w:rsid w:val="004E76F3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A9532-2450-4251-BBE9-2D7D4B54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464</TotalTime>
  <Pages>25</Pages>
  <Words>3057</Words>
  <Characters>17428</Characters>
  <Application>Microsoft Office Word</Application>
  <DocSecurity>0</DocSecurity>
  <Lines>145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Meeting Minutes Template</vt:lpstr>
      <vt:lpstr>Project Meeting Minutes Template</vt:lpstr>
    </vt:vector>
  </TitlesOfParts>
  <Company>SITC</Company>
  <LinksUpToDate>false</LinksUpToDate>
  <CharactersWithSpaces>20445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Meeting Minutes Template</dc:title>
  <dc:creator>K. Ben Lamine</dc:creator>
  <cp:keywords>Meeting Minutes</cp:keywords>
  <dc:description>Document history: origin - Written by Covansys for the City of Raleigh, NC, Enterprise PMO.  Generic format by CVR-IT (www.cvr-it.com).  May be used freely but please retain this reference.</dc:description>
  <cp:lastModifiedBy>Yves DITENGOU</cp:lastModifiedBy>
  <cp:revision>14</cp:revision>
  <cp:lastPrinted>2020-03-22T22:44:00Z</cp:lastPrinted>
  <dcterms:created xsi:type="dcterms:W3CDTF">2026-01-12T19:41:00Z</dcterms:created>
  <dcterms:modified xsi:type="dcterms:W3CDTF">2026-02-05T12:05:00Z</dcterms:modified>
</cp:coreProperties>
</file>